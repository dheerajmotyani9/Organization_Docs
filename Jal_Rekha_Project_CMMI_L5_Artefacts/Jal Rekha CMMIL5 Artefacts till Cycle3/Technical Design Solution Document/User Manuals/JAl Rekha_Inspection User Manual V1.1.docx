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544DD" w14:textId="370C7E0D" w:rsidR="003C0244" w:rsidRPr="008730DA" w:rsidRDefault="003C0244">
      <w:pPr>
        <w:rPr>
          <w:rFonts w:asciiTheme="minorHAnsi" w:hAnsiTheme="minorHAnsi" w:cstheme="minorHAnsi"/>
          <w:smallCaps/>
          <w:lang w:val="en-IN"/>
        </w:rPr>
      </w:pPr>
    </w:p>
    <w:p w14:paraId="1F611CBE" w14:textId="6B985B7E" w:rsidR="009F0246" w:rsidRDefault="009F0246">
      <w:pPr>
        <w:rPr>
          <w:rFonts w:asciiTheme="minorHAnsi" w:hAnsiTheme="minorHAnsi" w:cstheme="minorHAnsi"/>
          <w:smallCaps/>
        </w:rPr>
      </w:pPr>
    </w:p>
    <w:p w14:paraId="717B6D7B" w14:textId="016BC75C" w:rsidR="00511656" w:rsidRDefault="00511656">
      <w:pPr>
        <w:rPr>
          <w:rFonts w:asciiTheme="minorHAnsi" w:hAnsiTheme="minorHAnsi" w:cstheme="minorHAnsi"/>
          <w:smallCaps/>
        </w:rPr>
      </w:pPr>
    </w:p>
    <w:p w14:paraId="006AAD41" w14:textId="77777777" w:rsidR="007852F4" w:rsidRDefault="00797C9C" w:rsidP="00ED3235">
      <w:pPr>
        <w:jc w:val="center"/>
        <w:rPr>
          <w:b/>
          <w:bCs/>
          <w:sz w:val="72"/>
          <w:szCs w:val="72"/>
        </w:rPr>
      </w:pPr>
      <w:r w:rsidRPr="00EC1B06">
        <w:rPr>
          <w:b/>
          <w:bCs/>
          <w:sz w:val="72"/>
          <w:szCs w:val="72"/>
        </w:rPr>
        <w:t xml:space="preserve">Jal </w:t>
      </w:r>
      <w:r w:rsidR="00323424">
        <w:rPr>
          <w:b/>
          <w:bCs/>
          <w:sz w:val="72"/>
          <w:szCs w:val="72"/>
        </w:rPr>
        <w:t>Rekha</w:t>
      </w:r>
    </w:p>
    <w:p w14:paraId="487DB200" w14:textId="36337C29" w:rsidR="007852F4" w:rsidRDefault="007852F4" w:rsidP="00ED323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For</w:t>
      </w:r>
    </w:p>
    <w:p w14:paraId="2B994D9C" w14:textId="06ABEE4A" w:rsidR="0049355F" w:rsidRPr="00EC1B06" w:rsidRDefault="007852F4" w:rsidP="00ED323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Daily Inspection</w:t>
      </w:r>
      <w:r w:rsidR="00ED3235">
        <w:rPr>
          <w:b/>
          <w:bCs/>
          <w:sz w:val="72"/>
          <w:szCs w:val="72"/>
        </w:rPr>
        <w:t xml:space="preserve"> Module</w:t>
      </w:r>
    </w:p>
    <w:p w14:paraId="652403F1" w14:textId="5A6F793C" w:rsidR="00222048" w:rsidRPr="00AC12A2" w:rsidRDefault="0049355F" w:rsidP="00ED3235">
      <w:pPr>
        <w:jc w:val="center"/>
        <w:rPr>
          <w:rFonts w:asciiTheme="minorHAnsi" w:hAnsiTheme="minorHAnsi" w:cstheme="minorHAnsi"/>
          <w:smallCaps/>
          <w:sz w:val="72"/>
          <w:szCs w:val="72"/>
          <w:lang w:val="en-IN"/>
        </w:rPr>
      </w:pPr>
      <w:r>
        <w:rPr>
          <w:rFonts w:asciiTheme="minorHAnsi" w:eastAsia="Verdana" w:hAnsiTheme="minorHAnsi" w:cstheme="minorHAnsi"/>
          <w:sz w:val="48"/>
          <w:szCs w:val="48"/>
          <w:u w:val="single"/>
        </w:rPr>
        <w:t>User Manual</w:t>
      </w:r>
    </w:p>
    <w:p w14:paraId="5365DA43" w14:textId="23F27BAF" w:rsidR="003A0646" w:rsidRPr="00AC12A2" w:rsidRDefault="00ED3235" w:rsidP="003A0646">
      <w:pPr>
        <w:jc w:val="center"/>
        <w:rPr>
          <w:rFonts w:asciiTheme="minorHAnsi" w:hAnsiTheme="minorHAnsi" w:cstheme="minorHAnsi"/>
        </w:rPr>
      </w:pPr>
      <w:r>
        <w:rPr>
          <w:rFonts w:ascii="Mangal" w:eastAsia="Verdana" w:hAnsi="Mangal"/>
          <w:noProof/>
        </w:rPr>
        <w:drawing>
          <wp:anchor distT="0" distB="0" distL="114300" distR="114300" simplePos="0" relativeHeight="251856896" behindDoc="0" locked="0" layoutInCell="1" allowOverlap="1" wp14:anchorId="2E3154DB" wp14:editId="2F04D858">
            <wp:simplePos x="0" y="0"/>
            <wp:positionH relativeFrom="column">
              <wp:posOffset>2311400</wp:posOffset>
            </wp:positionH>
            <wp:positionV relativeFrom="paragraph">
              <wp:posOffset>301625</wp:posOffset>
            </wp:positionV>
            <wp:extent cx="806450" cy="730250"/>
            <wp:effectExtent l="0" t="0" r="0" b="0"/>
            <wp:wrapTopAndBottom/>
            <wp:docPr id="16" name="Picture 16">
              <a:extLst xmlns:a="http://schemas.openxmlformats.org/drawingml/2006/main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>
                      <a:extLst/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98" t="40696" r="32525" b="40732"/>
                    <a:stretch/>
                  </pic:blipFill>
                  <pic:spPr bwMode="auto">
                    <a:xfrm>
                      <a:off x="0" y="0"/>
                      <a:ext cx="80645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30C84" w14:textId="27668B6F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29B3E511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75679118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21363058" w14:textId="4B625516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36E965BA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0D8C71F8" w14:textId="66DD6B33" w:rsidR="003A0646" w:rsidRPr="00AC12A2" w:rsidRDefault="003A0646" w:rsidP="00A642E8">
      <w:pPr>
        <w:rPr>
          <w:rFonts w:asciiTheme="minorHAnsi" w:hAnsiTheme="minorHAnsi" w:cstheme="minorHAnsi"/>
        </w:rPr>
      </w:pPr>
    </w:p>
    <w:p w14:paraId="5FFCFF19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07D35148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  <w:r w:rsidRPr="00AC12A2">
        <w:rPr>
          <w:rFonts w:asciiTheme="minorHAnsi" w:hAnsiTheme="minorHAnsi" w:cstheme="minorHAnsi"/>
          <w:noProof/>
          <w:lang w:val="en-IN" w:eastAsia="en-IN" w:bidi="ar-SA"/>
        </w:rPr>
        <w:drawing>
          <wp:anchor distT="0" distB="0" distL="114300" distR="114300" simplePos="0" relativeHeight="251530240" behindDoc="0" locked="0" layoutInCell="1" allowOverlap="1" wp14:anchorId="09C7FB4E" wp14:editId="77256813">
            <wp:simplePos x="0" y="0"/>
            <wp:positionH relativeFrom="column">
              <wp:posOffset>2009775</wp:posOffset>
            </wp:positionH>
            <wp:positionV relativeFrom="paragraph">
              <wp:posOffset>69850</wp:posOffset>
            </wp:positionV>
            <wp:extent cx="1457325" cy="781050"/>
            <wp:effectExtent l="0" t="0" r="9525" b="0"/>
            <wp:wrapSquare wrapText="right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E1D98C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0363B804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23971100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7573F288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  <w:r w:rsidRPr="00AC12A2">
        <w:rPr>
          <w:rFonts w:asciiTheme="minorHAnsi" w:hAnsiTheme="minorHAnsi" w:cstheme="minorHAnsi"/>
        </w:rPr>
        <w:t>M.P. STATE ELECTRONICS DEVELOPMENT CORPORATION LTD.</w:t>
      </w:r>
    </w:p>
    <w:p w14:paraId="7C2C3AD2" w14:textId="77777777" w:rsidR="003A0646" w:rsidRPr="00AC12A2" w:rsidRDefault="003A0646" w:rsidP="003A0646">
      <w:pPr>
        <w:jc w:val="center"/>
        <w:rPr>
          <w:rFonts w:asciiTheme="minorHAnsi" w:hAnsiTheme="minorHAnsi" w:cstheme="minorHAnsi"/>
          <w:color w:val="333333"/>
          <w:shd w:val="clear" w:color="auto" w:fill="FFFFFF"/>
        </w:rPr>
      </w:pPr>
      <w:r w:rsidRPr="00AC12A2">
        <w:rPr>
          <w:rFonts w:asciiTheme="minorHAnsi" w:hAnsiTheme="minorHAnsi" w:cstheme="minorHAnsi"/>
          <w:color w:val="333333"/>
          <w:shd w:val="clear" w:color="auto" w:fill="FFFFFF"/>
        </w:rPr>
        <w:t>State IT Centre, 47-A, Arera Hills, Bhopal-462011 (M.P.)</w:t>
      </w:r>
    </w:p>
    <w:p w14:paraId="0020A19C" w14:textId="10F19F0E" w:rsidR="004E576D" w:rsidRPr="0049355F" w:rsidRDefault="00EA28E5" w:rsidP="00797C9C">
      <w:pPr>
        <w:spacing w:after="60"/>
        <w:jc w:val="center"/>
        <w:rPr>
          <w:rFonts w:asciiTheme="minorHAnsi" w:hAnsiTheme="minorHAnsi" w:cstheme="minorHAnsi"/>
        </w:rPr>
      </w:pPr>
      <w:hyperlink r:id="rId10" w:history="1">
        <w:r w:rsidR="003A0646" w:rsidRPr="00AC12A2">
          <w:rPr>
            <w:rStyle w:val="Hyperlink"/>
            <w:rFonts w:asciiTheme="minorHAnsi" w:hAnsiTheme="minorHAnsi" w:cstheme="minorHAnsi"/>
          </w:rPr>
          <w:t>www.mpsedc.mp.gov.in</w:t>
        </w:r>
      </w:hyperlink>
      <w:r w:rsidR="003C0244" w:rsidRPr="00AC12A2">
        <w:rPr>
          <w:rFonts w:asciiTheme="minorHAnsi" w:hAnsiTheme="minorHAnsi" w:cstheme="minorHAnsi"/>
          <w:smallCaps/>
        </w:rPr>
        <w:br w:type="page"/>
      </w:r>
      <w:bookmarkStart w:id="0" w:name="_Toc71828980"/>
      <w:bookmarkStart w:id="1" w:name="_GoBack"/>
      <w:bookmarkEnd w:id="1"/>
    </w:p>
    <w:sdt>
      <w:sdtPr>
        <w:rPr>
          <w:rFonts w:ascii="Calibri" w:eastAsia="Times New Roman" w:hAnsi="Calibri" w:cs="Calibri"/>
          <w:color w:val="000000"/>
          <w:sz w:val="20"/>
          <w:szCs w:val="20"/>
        </w:rPr>
        <w:id w:val="737365193"/>
        <w:docPartObj>
          <w:docPartGallery w:val="Table of Contents"/>
          <w:docPartUnique/>
        </w:docPartObj>
      </w:sdtPr>
      <w:sdtEndPr/>
      <w:sdtContent>
        <w:p w14:paraId="462714ED" w14:textId="77777777" w:rsidR="00F74FCE" w:rsidRDefault="004E576D" w:rsidP="006F48E0">
          <w:pPr>
            <w:pStyle w:val="TOCHeading"/>
            <w:rPr>
              <w:noProof/>
            </w:rPr>
          </w:pPr>
          <w:r>
            <w:rPr>
              <w:rFonts w:asciiTheme="majorBidi" w:hAnsiTheme="majorBidi"/>
              <w:sz w:val="24"/>
              <w:szCs w:val="24"/>
            </w:rPr>
            <w:t>Table of Contents</w:t>
          </w:r>
          <w:r>
            <w:rPr>
              <w:rFonts w:asciiTheme="majorBidi" w:hAnsiTheme="majorBidi"/>
              <w:caps/>
              <w:color w:val="auto"/>
              <w:kern w:val="0"/>
              <w:sz w:val="24"/>
              <w:szCs w:val="24"/>
              <w:lang w:bidi="ar-SA"/>
            </w:rPr>
            <w:fldChar w:fldCharType="begin"/>
          </w:r>
          <w:r>
            <w:rPr>
              <w:rFonts w:asciiTheme="majorBidi" w:hAnsiTheme="majorBidi"/>
              <w:sz w:val="24"/>
              <w:szCs w:val="24"/>
            </w:rPr>
            <w:instrText xml:space="preserve"> TOC \o "1-3" \h \z \u </w:instrText>
          </w:r>
          <w:r>
            <w:rPr>
              <w:rFonts w:asciiTheme="majorBidi" w:hAnsiTheme="majorBidi"/>
              <w:caps/>
              <w:color w:val="auto"/>
              <w:kern w:val="0"/>
              <w:sz w:val="24"/>
              <w:szCs w:val="24"/>
              <w:lang w:bidi="ar-SA"/>
            </w:rPr>
            <w:fldChar w:fldCharType="separate"/>
          </w:r>
        </w:p>
        <w:p w14:paraId="645AA41C" w14:textId="0F83C7B9" w:rsidR="00F74FCE" w:rsidRDefault="00F74FC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70920836" w:history="1">
            <w:r w:rsidRPr="00F9290A">
              <w:rPr>
                <w:rStyle w:val="Hyperlink"/>
                <w:rFonts w:cstheme="minorHAnsi"/>
                <w:smallCaps/>
                <w:noProof/>
                <w:lang w:bidi="hi-IN"/>
              </w:rPr>
              <w:t>Module…………… Mobile Application user ……………..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6A21D" w14:textId="0D74E984" w:rsidR="00F74FCE" w:rsidRDefault="00F74FCE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170920837" w:history="1"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Download the app/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ऐप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डाउनलोड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5E125" w14:textId="7F10383C" w:rsidR="00F74FCE" w:rsidRDefault="00F74FCE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170920838" w:history="1"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Module Type Screen/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मॉडुल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टाइप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स्क्रीन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AFB2B" w14:textId="39A71D33" w:rsidR="00F74FCE" w:rsidRDefault="00F74FCE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170920839" w:history="1"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Device Registration Screen/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डिवाइस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रजिस्ट्रेशन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स्क्रीन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27955" w14:textId="4016BE67" w:rsidR="00F74FCE" w:rsidRDefault="00F74FCE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170920840" w:history="1"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Login Screen/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लॉगिन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स्क्रीन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5B47C" w14:textId="066B3C1C" w:rsidR="00F74FCE" w:rsidRDefault="00F74FCE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170920841" w:history="1"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Home Screen/</w:t>
            </w:r>
            <w:r w:rsidRPr="00F9290A">
              <w:rPr>
                <w:rStyle w:val="Hyperlink"/>
                <w:noProof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होम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स्क्रीन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99D3C" w14:textId="6949BB8E" w:rsidR="00F74FCE" w:rsidRDefault="00F74FCE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170920842" w:history="1"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Sync Data/</w:t>
            </w:r>
            <w:r w:rsidRPr="00F9290A">
              <w:rPr>
                <w:rStyle w:val="Hyperlink"/>
                <w:noProof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सिंक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डाटा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FCBB" w14:textId="2A8C2708" w:rsidR="00F74FCE" w:rsidRDefault="00F74FCE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170920843" w:history="1"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7.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Daily Inspection/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डेली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इंस्पेक्शन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98E8B" w14:textId="7E6B915C" w:rsidR="00F74FCE" w:rsidRDefault="00F74FCE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170920844" w:history="1"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8.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Daily Inspection History/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डेली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इंस्पेक्शन</w:t>
            </w:r>
            <w:r w:rsidRPr="00F9290A">
              <w:rPr>
                <w:rStyle w:val="Hyperlink"/>
                <w:rFonts w:ascii="Mangal" w:hAnsi="Mangal" w:cs="Mangal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हिस्ट्री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E20AB" w14:textId="45B9B204" w:rsidR="00F74FCE" w:rsidRDefault="00F74FC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170920845" w:history="1">
            <w:r w:rsidRPr="00F9290A">
              <w:rPr>
                <w:rStyle w:val="Hyperlink"/>
                <w:rFonts w:cstheme="minorHAnsi"/>
                <w:smallCaps/>
                <w:noProof/>
                <w:lang w:bidi="hi-IN"/>
              </w:rPr>
              <w:t>Module…………  Web portal - PIU User ………………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8267A" w14:textId="158DFD8A" w:rsidR="00F74FCE" w:rsidRDefault="00F74FCE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170920846" w:history="1">
            <w:r w:rsidRPr="00F9290A">
              <w:rPr>
                <w:rStyle w:val="Hyperlink"/>
                <w:rFonts w:cs="Mangal"/>
                <w:b/>
                <w:bCs/>
                <w:noProof/>
                <w:lang w:val="en"/>
              </w:rPr>
              <w:t>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User Login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यूजर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लॉगिन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cs/>
                <w:lang w:val="en" w:bidi="hi-IN"/>
              </w:rPr>
              <w:t xml:space="preserve"> –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PIU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cs/>
                <w:lang w:val="en" w:bidi="hi-IN"/>
              </w:rPr>
              <w:t>/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पीआईयू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8CE98" w14:textId="6E620F2B" w:rsidR="00F74FCE" w:rsidRDefault="00F74FCE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en-IN" w:eastAsia="en-IN"/>
            </w:rPr>
          </w:pPr>
          <w:hyperlink w:anchor="_Toc170920847" w:history="1"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en-IN" w:eastAsia="en-IN"/>
              </w:rPr>
              <w:tab/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/>
              </w:rPr>
              <w:t>Inspection (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Daily inspection report)/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इंस्पेक्शन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(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डेली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इंस्पेक्शन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 xml:space="preserve"> </w:t>
            </w:r>
            <w:r w:rsidRPr="00F9290A">
              <w:rPr>
                <w:rStyle w:val="Hyperlink"/>
                <w:rFonts w:ascii="Mangal" w:hAnsi="Mangal" w:cs="Mangal" w:hint="cs"/>
                <w:b/>
                <w:bCs/>
                <w:noProof/>
                <w:lang w:val="en" w:bidi="hi-IN"/>
              </w:rPr>
              <w:t>रिपोर्ट</w:t>
            </w:r>
            <w:r w:rsidRPr="00F9290A">
              <w:rPr>
                <w:rStyle w:val="Hyperlink"/>
                <w:rFonts w:cstheme="minorHAnsi"/>
                <w:b/>
                <w:bCs/>
                <w:noProof/>
                <w:lang w:val="en" w:bidi="hi-I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_Toc170920847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D8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EF08" w14:textId="5CC1E1BE" w:rsidR="004E576D" w:rsidRDefault="004E576D" w:rsidP="004E576D">
          <w:r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EE48C0D" w14:textId="77777777" w:rsidR="004E576D" w:rsidRDefault="004E576D" w:rsidP="00C319C0">
      <w:pPr>
        <w:rPr>
          <w:lang w:bidi="hi-IN"/>
        </w:rPr>
      </w:pPr>
    </w:p>
    <w:p w14:paraId="1A3BD2CA" w14:textId="7AE7D344" w:rsidR="000155A9" w:rsidRDefault="000155A9" w:rsidP="00C319C0">
      <w:pPr>
        <w:rPr>
          <w:lang w:bidi="hi-IN"/>
        </w:rPr>
      </w:pPr>
    </w:p>
    <w:p w14:paraId="2AA0C181" w14:textId="742C379E" w:rsidR="006F48E0" w:rsidRDefault="006F48E0" w:rsidP="00C319C0">
      <w:pPr>
        <w:rPr>
          <w:lang w:bidi="hi-IN"/>
        </w:rPr>
      </w:pPr>
    </w:p>
    <w:p w14:paraId="5F5EACB8" w14:textId="4E1506A7" w:rsidR="006F48E0" w:rsidRDefault="006F48E0" w:rsidP="00C319C0">
      <w:pPr>
        <w:rPr>
          <w:lang w:bidi="hi-IN"/>
        </w:rPr>
      </w:pPr>
    </w:p>
    <w:p w14:paraId="17AD1F85" w14:textId="679EE58A" w:rsidR="006F48E0" w:rsidRDefault="006F48E0" w:rsidP="00C319C0">
      <w:pPr>
        <w:rPr>
          <w:lang w:bidi="hi-IN"/>
        </w:rPr>
      </w:pPr>
    </w:p>
    <w:p w14:paraId="55D8D020" w14:textId="0BE3DCC4" w:rsidR="006F48E0" w:rsidRDefault="006F48E0" w:rsidP="00C319C0">
      <w:pPr>
        <w:rPr>
          <w:lang w:bidi="hi-IN"/>
        </w:rPr>
      </w:pPr>
    </w:p>
    <w:p w14:paraId="3F98F563" w14:textId="13954BDC" w:rsidR="00A445D4" w:rsidRDefault="00A445D4" w:rsidP="00C319C0">
      <w:pPr>
        <w:rPr>
          <w:lang w:bidi="hi-IN"/>
        </w:rPr>
      </w:pPr>
    </w:p>
    <w:p w14:paraId="618BEAFF" w14:textId="4FC31BB1" w:rsidR="00A445D4" w:rsidRDefault="00A445D4" w:rsidP="00C319C0">
      <w:pPr>
        <w:rPr>
          <w:lang w:bidi="hi-IN"/>
        </w:rPr>
      </w:pPr>
    </w:p>
    <w:p w14:paraId="0B0A3417" w14:textId="217D0137" w:rsidR="00A445D4" w:rsidRDefault="00A445D4" w:rsidP="00C319C0">
      <w:pPr>
        <w:rPr>
          <w:lang w:bidi="hi-IN"/>
        </w:rPr>
      </w:pPr>
    </w:p>
    <w:p w14:paraId="53A470EC" w14:textId="668CF4AF" w:rsidR="00A445D4" w:rsidRDefault="00A445D4" w:rsidP="00C319C0">
      <w:pPr>
        <w:rPr>
          <w:lang w:bidi="hi-IN"/>
        </w:rPr>
      </w:pPr>
    </w:p>
    <w:p w14:paraId="4893CD71" w14:textId="693D4928" w:rsidR="00A445D4" w:rsidRDefault="00A445D4" w:rsidP="00C319C0">
      <w:pPr>
        <w:rPr>
          <w:lang w:bidi="hi-IN"/>
        </w:rPr>
      </w:pPr>
    </w:p>
    <w:p w14:paraId="6F2C6CF4" w14:textId="165CBC49" w:rsidR="00A445D4" w:rsidRDefault="00A445D4" w:rsidP="00C319C0">
      <w:pPr>
        <w:rPr>
          <w:lang w:bidi="hi-IN"/>
        </w:rPr>
      </w:pPr>
    </w:p>
    <w:p w14:paraId="7EB008DE" w14:textId="4251305F" w:rsidR="00A445D4" w:rsidRDefault="00A445D4" w:rsidP="00C319C0">
      <w:pPr>
        <w:rPr>
          <w:lang w:bidi="hi-IN"/>
        </w:rPr>
      </w:pPr>
    </w:p>
    <w:p w14:paraId="3FB992F0" w14:textId="77777777" w:rsidR="00A445D4" w:rsidRDefault="00A445D4" w:rsidP="00C319C0">
      <w:pPr>
        <w:rPr>
          <w:lang w:bidi="hi-IN"/>
        </w:rPr>
      </w:pPr>
    </w:p>
    <w:p w14:paraId="37526D98" w14:textId="70432F44" w:rsidR="006F48E0" w:rsidRDefault="006F48E0" w:rsidP="00C319C0">
      <w:pPr>
        <w:rPr>
          <w:lang w:bidi="hi-IN"/>
        </w:rPr>
      </w:pPr>
    </w:p>
    <w:p w14:paraId="5C7935BE" w14:textId="310FA58C" w:rsidR="006F48E0" w:rsidRDefault="006F48E0" w:rsidP="00C319C0">
      <w:pPr>
        <w:rPr>
          <w:lang w:bidi="hi-IN"/>
        </w:rPr>
      </w:pPr>
    </w:p>
    <w:p w14:paraId="1B6AEB61" w14:textId="6F91650E" w:rsidR="00206B5A" w:rsidRDefault="00206B5A" w:rsidP="00C319C0">
      <w:pPr>
        <w:rPr>
          <w:lang w:bidi="hi-IN"/>
        </w:rPr>
      </w:pPr>
    </w:p>
    <w:p w14:paraId="4DE94B9D" w14:textId="393A069B" w:rsidR="00206B5A" w:rsidRDefault="00206B5A" w:rsidP="00206B5A">
      <w:pPr>
        <w:pStyle w:val="Heading1"/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</w:pPr>
      <w:bookmarkStart w:id="2" w:name="_Toc170920836"/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cs/>
          <w:lang w:bidi="hi-IN"/>
        </w:rPr>
        <w:lastRenderedPageBreak/>
        <w:t>Module</w:t>
      </w:r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……………</w:t>
      </w:r>
      <w:r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 Mobile Application user</w:t>
      </w:r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 …………</w:t>
      </w:r>
      <w:r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…..</w:t>
      </w:r>
      <w:bookmarkEnd w:id="2"/>
    </w:p>
    <w:p w14:paraId="021C4CA4" w14:textId="12B4EB60" w:rsidR="00206B5A" w:rsidRDefault="00206B5A" w:rsidP="00206B5A">
      <w:pPr>
        <w:rPr>
          <w:lang w:val="en-IN" w:bidi="hi-IN"/>
        </w:rPr>
      </w:pPr>
    </w:p>
    <w:p w14:paraId="5BC169EE" w14:textId="4468C222" w:rsidR="0012535F" w:rsidRPr="002B2D63" w:rsidRDefault="0012535F" w:rsidP="00E91E2F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3" w:name="_Toc170920837"/>
      <w:r w:rsidRPr="0012535F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Download the app</w:t>
      </w:r>
      <w:r w:rsid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/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ऐप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डाउनलोड</w:t>
      </w:r>
      <w:bookmarkEnd w:id="3"/>
    </w:p>
    <w:p w14:paraId="5AFAA465" w14:textId="77777777" w:rsidR="00323424" w:rsidRPr="00323424" w:rsidRDefault="00323424" w:rsidP="00323424">
      <w:pPr>
        <w:spacing w:after="0" w:line="360" w:lineRule="auto"/>
        <w:rPr>
          <w:rFonts w:ascii="Verdana" w:eastAsia="Verdana" w:hAnsi="Verdana" w:cs="Verdana"/>
          <w:lang w:val="en-IN"/>
        </w:rPr>
      </w:pPr>
      <w:r w:rsidRPr="00323424">
        <w:rPr>
          <w:rFonts w:ascii="Verdana" w:eastAsia="Verdana" w:hAnsi="Verdana" w:cs="Verdana"/>
        </w:rPr>
        <w:t xml:space="preserve">To use the </w:t>
      </w:r>
      <w:r w:rsidRPr="00323424">
        <w:rPr>
          <w:rFonts w:ascii="Verdana" w:eastAsia="Verdana" w:hAnsi="Verdana" w:cs="Verdana"/>
          <w:b/>
          <w:bCs/>
        </w:rPr>
        <w:t>Jal Rekha Mobile app</w:t>
      </w:r>
      <w:r w:rsidRPr="00323424">
        <w:rPr>
          <w:rFonts w:ascii="Verdana" w:eastAsia="Verdana" w:hAnsi="Verdana" w:cs="Verdana"/>
        </w:rPr>
        <w:t>, first, the User needs to download the APK.</w:t>
      </w:r>
    </w:p>
    <w:p w14:paraId="5C819121" w14:textId="77777777" w:rsidR="00465508" w:rsidRPr="00323424" w:rsidRDefault="007A43BB" w:rsidP="00323424">
      <w:pPr>
        <w:numPr>
          <w:ilvl w:val="0"/>
          <w:numId w:val="16"/>
        </w:numPr>
        <w:spacing w:after="0" w:line="360" w:lineRule="auto"/>
        <w:rPr>
          <w:rFonts w:ascii="Verdana" w:eastAsia="Verdana" w:hAnsi="Verdana" w:cs="Verdana"/>
          <w:lang w:val="en-IN"/>
        </w:rPr>
      </w:pPr>
      <w:r w:rsidRPr="00323424">
        <w:rPr>
          <w:rFonts w:ascii="Verdana" w:eastAsia="Verdana" w:hAnsi="Verdana" w:cs="Verdana"/>
        </w:rPr>
        <w:t xml:space="preserve">Download and install the </w:t>
      </w:r>
      <w:r w:rsidRPr="00323424">
        <w:rPr>
          <w:rFonts w:ascii="Verdana" w:eastAsia="Verdana" w:hAnsi="Verdana" w:cs="Verdana"/>
          <w:b/>
          <w:bCs/>
        </w:rPr>
        <w:t xml:space="preserve">Jal Rekha app </w:t>
      </w:r>
      <w:r w:rsidRPr="00323424">
        <w:rPr>
          <w:rFonts w:ascii="Verdana" w:eastAsia="Verdana" w:hAnsi="Verdana" w:cs="Verdana"/>
        </w:rPr>
        <w:t xml:space="preserve">on your device. </w:t>
      </w:r>
    </w:p>
    <w:p w14:paraId="17432DA9" w14:textId="70D8F826" w:rsidR="00E91E2F" w:rsidRPr="00E91E2F" w:rsidRDefault="007A43BB" w:rsidP="00E91E2F">
      <w:pPr>
        <w:numPr>
          <w:ilvl w:val="0"/>
          <w:numId w:val="16"/>
        </w:numPr>
        <w:spacing w:after="0" w:line="360" w:lineRule="auto"/>
        <w:rPr>
          <w:rFonts w:ascii="Verdana" w:eastAsia="Verdana" w:hAnsi="Verdana" w:cs="Verdana"/>
          <w:lang w:val="en-IN"/>
        </w:rPr>
      </w:pPr>
      <w:r w:rsidRPr="00323424">
        <w:rPr>
          <w:rFonts w:ascii="Verdana" w:eastAsia="Verdana" w:hAnsi="Verdana" w:cs="Verdana"/>
          <w:lang w:val="en-IN"/>
        </w:rPr>
        <w:t>Open the Jal Rekha mobile app.</w:t>
      </w:r>
    </w:p>
    <w:p w14:paraId="2B32DA62" w14:textId="77777777" w:rsidR="00E91E2F" w:rsidRPr="009B5715" w:rsidRDefault="00E91E2F" w:rsidP="00E91E2F">
      <w:pPr>
        <w:spacing w:after="0" w:line="360" w:lineRule="auto"/>
        <w:rPr>
          <w:rFonts w:ascii="Verdana" w:eastAsia="Verdana" w:hAnsi="Verdana" w:cs="Verdana"/>
          <w:lang w:val="en-IN"/>
        </w:rPr>
      </w:pPr>
      <w:r w:rsidRPr="009B5715">
        <w:rPr>
          <w:rFonts w:ascii="Mangal" w:eastAsia="Verdana" w:hAnsi="Mangal" w:cs="Mangal"/>
          <w:b/>
          <w:lang w:val="en-IN"/>
        </w:rPr>
        <w:t>जल</w:t>
      </w:r>
      <w:r w:rsidRPr="009B5715">
        <w:rPr>
          <w:rFonts w:ascii="Verdana" w:eastAsia="Verdana" w:hAnsi="Verdana" w:cs="Verdana"/>
          <w:b/>
          <w:lang w:val="en-IN"/>
        </w:rPr>
        <w:t xml:space="preserve"> </w:t>
      </w:r>
      <w:r w:rsidRPr="009B5715">
        <w:rPr>
          <w:rFonts w:ascii="Mangal" w:eastAsia="Verdana" w:hAnsi="Mangal" w:cs="Mangal"/>
          <w:b/>
          <w:lang w:val="en-IN"/>
        </w:rPr>
        <w:t>रेखा</w:t>
      </w:r>
      <w:r w:rsidRPr="009B5715">
        <w:rPr>
          <w:rFonts w:ascii="Verdana" w:eastAsia="Verdana" w:hAnsi="Verdana" w:cs="Verdana"/>
          <w:b/>
          <w:lang w:val="en-IN"/>
        </w:rPr>
        <w:t xml:space="preserve"> </w:t>
      </w:r>
      <w:r w:rsidRPr="009B5715">
        <w:rPr>
          <w:rFonts w:ascii="Mangal" w:eastAsia="Verdana" w:hAnsi="Mangal" w:cs="Mangal"/>
          <w:b/>
          <w:lang w:val="en-IN"/>
        </w:rPr>
        <w:t>मोबाइल</w:t>
      </w:r>
      <w:r w:rsidRPr="009B5715">
        <w:rPr>
          <w:rFonts w:ascii="Verdana" w:eastAsia="Verdana" w:hAnsi="Verdana" w:cs="Verdana"/>
          <w:b/>
          <w:lang w:val="en-IN"/>
        </w:rPr>
        <w:t xml:space="preserve"> </w:t>
      </w:r>
      <w:r w:rsidRPr="009B5715">
        <w:rPr>
          <w:rFonts w:ascii="Mangal" w:eastAsia="Verdana" w:hAnsi="Mangal" w:cs="Mangal"/>
          <w:b/>
          <w:lang w:val="en-IN"/>
        </w:rPr>
        <w:t>ऐप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का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उपयोग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करने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के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लिए</w:t>
      </w:r>
      <w:r w:rsidRPr="009B5715">
        <w:rPr>
          <w:rFonts w:ascii="Verdana" w:eastAsia="Verdana" w:hAnsi="Verdana" w:cs="Verdana"/>
          <w:lang w:val="en-IN"/>
        </w:rPr>
        <w:t xml:space="preserve">, </w:t>
      </w:r>
      <w:r w:rsidRPr="009B5715">
        <w:rPr>
          <w:rFonts w:ascii="Mangal" w:eastAsia="Verdana" w:hAnsi="Mangal" w:cs="Mangal"/>
          <w:lang w:val="en-IN"/>
        </w:rPr>
        <w:t>सबसे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पहले</w:t>
      </w:r>
      <w:r w:rsidRPr="009B5715">
        <w:rPr>
          <w:rFonts w:ascii="Verdana" w:eastAsia="Verdana" w:hAnsi="Verdana" w:cs="Verdana"/>
          <w:lang w:val="en-IN"/>
        </w:rPr>
        <w:t xml:space="preserve">, </w:t>
      </w:r>
      <w:r w:rsidRPr="009B5715">
        <w:rPr>
          <w:rFonts w:ascii="Mangal" w:eastAsia="Verdana" w:hAnsi="Mangal" w:cs="Mangal"/>
          <w:lang w:val="en-IN"/>
        </w:rPr>
        <w:t>उपयोगकर्ता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को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एपीके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डाउनलोड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करना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होगा।</w:t>
      </w:r>
    </w:p>
    <w:p w14:paraId="24A8F4CB" w14:textId="6289F9FE" w:rsidR="00E91E2F" w:rsidRPr="00E91E2F" w:rsidRDefault="00E91E2F" w:rsidP="00E91E2F">
      <w:pPr>
        <w:pStyle w:val="ListParagraph"/>
        <w:numPr>
          <w:ilvl w:val="0"/>
          <w:numId w:val="22"/>
        </w:numPr>
        <w:spacing w:line="360" w:lineRule="auto"/>
        <w:rPr>
          <w:rFonts w:ascii="Verdana" w:eastAsia="Verdana" w:hAnsi="Verdana" w:cs="Verdana"/>
        </w:rPr>
      </w:pPr>
      <w:r w:rsidRPr="00E91E2F">
        <w:rPr>
          <w:rFonts w:ascii="Mangal" w:eastAsia="Verdana" w:hAnsi="Mangal"/>
        </w:rPr>
        <w:t>अपने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डिवाइस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पर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जल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रेखा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ऐप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डाउनलोड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और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इंस्टॉल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करें।</w:t>
      </w:r>
      <w:r w:rsidRPr="00E91E2F">
        <w:rPr>
          <w:rFonts w:ascii="Verdana" w:eastAsia="Verdana" w:hAnsi="Verdana" w:cs="Verdana"/>
        </w:rPr>
        <w:t xml:space="preserve"> </w:t>
      </w:r>
    </w:p>
    <w:p w14:paraId="75479643" w14:textId="45F7CEA3" w:rsidR="00323424" w:rsidRPr="00E91E2F" w:rsidRDefault="00ED3235" w:rsidP="00E91E2F">
      <w:pPr>
        <w:pStyle w:val="ListParagraph"/>
        <w:numPr>
          <w:ilvl w:val="0"/>
          <w:numId w:val="22"/>
        </w:numPr>
        <w:spacing w:line="360" w:lineRule="auto"/>
        <w:rPr>
          <w:rFonts w:ascii="Verdana" w:eastAsia="Verdana" w:hAnsi="Verdana" w:cs="Verdana"/>
        </w:rPr>
      </w:pPr>
      <w:r>
        <w:rPr>
          <w:rFonts w:ascii="Mangal" w:eastAsia="Verdana" w:hAnsi="Mangal"/>
          <w:noProof/>
        </w:rPr>
        <mc:AlternateContent>
          <mc:Choice Requires="wpg">
            <w:drawing>
              <wp:anchor distT="0" distB="0" distL="114300" distR="114300" simplePos="0" relativeHeight="251528191" behindDoc="0" locked="0" layoutInCell="1" allowOverlap="1" wp14:anchorId="4EBF10FD" wp14:editId="7C5165BE">
                <wp:simplePos x="0" y="0"/>
                <wp:positionH relativeFrom="column">
                  <wp:posOffset>1308100</wp:posOffset>
                </wp:positionH>
                <wp:positionV relativeFrom="paragraph">
                  <wp:posOffset>298450</wp:posOffset>
                </wp:positionV>
                <wp:extent cx="2705100" cy="4191000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4191000"/>
                          <a:chOff x="0" y="0"/>
                          <a:chExt cx="2705100" cy="4191000"/>
                        </a:xfrm>
                      </wpg:grpSpPr>
                      <pic:pic xmlns:pic="http://schemas.openxmlformats.org/drawingml/2006/picture">
                        <pic:nvPicPr>
                          <pic:cNvPr id="9" name="Picture 9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8750" y="114300"/>
                            <a:ext cx="2305685" cy="3932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705100" cy="419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3A920E" id="Group 13" o:spid="_x0000_s1026" style="position:absolute;margin-left:103pt;margin-top:23.5pt;width:213pt;height:330pt;z-index:251528191" coordsize="27051,4191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587;top:1143;width:23057;height:39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">
                  <v:imagedata r:id="rId12" o:title=""/>
                </v:shape>
                <v:shape id="Picture 10" o:spid="_x0000_s1028" type="#_x0000_t75" style="position:absolute;width:27051;height:41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">
                  <v:imagedata r:id="rId13" o:title="" croptop="5593f" cropbottom="10290f" cropleft="17372f" cropright="16963f"/>
                </v:shape>
                <w10:wrap type="topAndBottom"/>
              </v:group>
            </w:pict>
          </mc:Fallback>
        </mc:AlternateContent>
      </w:r>
      <w:r w:rsidR="00E91E2F" w:rsidRPr="00E91E2F">
        <w:rPr>
          <w:rFonts w:ascii="Mangal" w:eastAsia="Verdana" w:hAnsi="Mangal"/>
        </w:rPr>
        <w:t>जल</w:t>
      </w:r>
      <w:r w:rsidR="00E91E2F" w:rsidRPr="00E91E2F">
        <w:rPr>
          <w:rFonts w:ascii="Verdana" w:eastAsia="Verdana" w:hAnsi="Verdana" w:cs="Verdana"/>
        </w:rPr>
        <w:t xml:space="preserve"> </w:t>
      </w:r>
      <w:r w:rsidR="00E91E2F" w:rsidRPr="00E91E2F">
        <w:rPr>
          <w:rFonts w:ascii="Mangal" w:eastAsia="Verdana" w:hAnsi="Mangal"/>
        </w:rPr>
        <w:t>रेखा</w:t>
      </w:r>
      <w:r w:rsidR="00E91E2F" w:rsidRPr="00E91E2F">
        <w:rPr>
          <w:rFonts w:ascii="Verdana" w:eastAsia="Verdana" w:hAnsi="Verdana" w:cs="Verdana"/>
        </w:rPr>
        <w:t xml:space="preserve"> </w:t>
      </w:r>
      <w:r w:rsidR="00E91E2F" w:rsidRPr="00E91E2F">
        <w:rPr>
          <w:rFonts w:ascii="Mangal" w:eastAsia="Verdana" w:hAnsi="Mangal"/>
        </w:rPr>
        <w:t>मोबाइल</w:t>
      </w:r>
      <w:r w:rsidR="00E91E2F" w:rsidRPr="00E91E2F">
        <w:rPr>
          <w:rFonts w:ascii="Verdana" w:eastAsia="Verdana" w:hAnsi="Verdana" w:cs="Verdana"/>
        </w:rPr>
        <w:t xml:space="preserve"> </w:t>
      </w:r>
      <w:r w:rsidR="00E91E2F" w:rsidRPr="00E91E2F">
        <w:rPr>
          <w:rFonts w:ascii="Mangal" w:eastAsia="Verdana" w:hAnsi="Mangal"/>
        </w:rPr>
        <w:t>ऐप</w:t>
      </w:r>
      <w:r w:rsidR="00E91E2F" w:rsidRPr="00E91E2F">
        <w:rPr>
          <w:rFonts w:ascii="Verdana" w:eastAsia="Verdana" w:hAnsi="Verdana" w:cs="Verdana"/>
        </w:rPr>
        <w:t xml:space="preserve"> </w:t>
      </w:r>
      <w:r w:rsidR="00E91E2F" w:rsidRPr="00E91E2F">
        <w:rPr>
          <w:rFonts w:ascii="Mangal" w:eastAsia="Verdana" w:hAnsi="Mangal"/>
        </w:rPr>
        <w:t>खोलें।</w:t>
      </w:r>
    </w:p>
    <w:p w14:paraId="4B966717" w14:textId="1185BF64" w:rsidR="0012535F" w:rsidRPr="0012535F" w:rsidRDefault="0012535F" w:rsidP="007852F4">
      <w:pPr>
        <w:spacing w:after="0" w:line="360" w:lineRule="auto"/>
        <w:rPr>
          <w:rFonts w:ascii="Verdana" w:eastAsia="Verdana" w:hAnsi="Verdana" w:cs="Verdana"/>
          <w:highlight w:val="white"/>
        </w:rPr>
      </w:pPr>
    </w:p>
    <w:p w14:paraId="418C4BD7" w14:textId="00B57FE1" w:rsidR="00323424" w:rsidRDefault="0012535F" w:rsidP="00323424">
      <w:pPr>
        <w:jc w:val="center"/>
        <w:rPr>
          <w:rFonts w:ascii="Verdana" w:eastAsia="Verdana" w:hAnsi="Verdana" w:cs="Verdana"/>
          <w:b/>
          <w:sz w:val="28"/>
          <w:szCs w:val="28"/>
          <w:highlight w:val="white"/>
        </w:rPr>
      </w:pPr>
      <w:r w:rsidRPr="0012535F">
        <w:rPr>
          <w:rFonts w:ascii="Verdana" w:eastAsia="Verdana" w:hAnsi="Verdana" w:cs="Verdana"/>
          <w:b/>
          <w:sz w:val="28"/>
          <w:szCs w:val="28"/>
          <w:highlight w:val="white"/>
        </w:rPr>
        <w:t>You are ready to go! Just follow the simple steps.</w:t>
      </w:r>
    </w:p>
    <w:p w14:paraId="7D90EEAD" w14:textId="15C36F04" w:rsidR="00323424" w:rsidRDefault="00323424" w:rsidP="00565066">
      <w:pPr>
        <w:spacing w:after="0"/>
        <w:rPr>
          <w:rFonts w:ascii="Verdana" w:eastAsia="Verdana" w:hAnsi="Verdana" w:cs="Verdana"/>
          <w:bCs/>
          <w:sz w:val="28"/>
          <w:szCs w:val="28"/>
        </w:rPr>
      </w:pPr>
      <w:r w:rsidRPr="00323424">
        <w:rPr>
          <w:rFonts w:ascii="Verdana" w:eastAsia="Verdana" w:hAnsi="Verdana" w:cs="Verdana"/>
          <w:b/>
          <w:bCs/>
          <w:sz w:val="28"/>
          <w:szCs w:val="28"/>
        </w:rPr>
        <w:t>Note</w:t>
      </w:r>
      <w:r w:rsidRPr="00323424">
        <w:rPr>
          <w:rFonts w:ascii="Verdana" w:eastAsia="Verdana" w:hAnsi="Verdana" w:cs="Verdana"/>
          <w:bCs/>
          <w:sz w:val="28"/>
          <w:szCs w:val="28"/>
        </w:rPr>
        <w:t xml:space="preserve"> – Must have space in Mobile device approx. 1 or 2 GB.</w:t>
      </w:r>
    </w:p>
    <w:p w14:paraId="357B86FA" w14:textId="2BF0B0D7" w:rsidR="00323424" w:rsidRPr="00565066" w:rsidRDefault="00565066" w:rsidP="00565066">
      <w:pPr>
        <w:jc w:val="center"/>
        <w:rPr>
          <w:rFonts w:ascii="Verdana" w:eastAsia="Verdana" w:hAnsi="Verdana" w:cs="Verdana"/>
          <w:sz w:val="28"/>
          <w:szCs w:val="28"/>
          <w:lang w:val="en-IN"/>
        </w:rPr>
      </w:pPr>
      <w:r w:rsidRPr="009B5715">
        <w:rPr>
          <w:rFonts w:ascii="Mangal" w:eastAsia="Verdana" w:hAnsi="Mangal" w:cs="Mangal"/>
          <w:bCs/>
          <w:sz w:val="28"/>
          <w:szCs w:val="28"/>
        </w:rPr>
        <w:t>मोबाइल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डिवाइस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में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लगभग</w:t>
      </w:r>
      <w:r>
        <w:rPr>
          <w:rFonts w:ascii="Mangal" w:eastAsia="Verdana" w:hAnsi="Mangal" w:cs="Mangal"/>
          <w:bCs/>
          <w:sz w:val="28"/>
          <w:szCs w:val="28"/>
        </w:rPr>
        <w:t xml:space="preserve"> 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1 </w:t>
      </w:r>
      <w:r w:rsidRPr="009B5715">
        <w:rPr>
          <w:rFonts w:ascii="Mangal" w:eastAsia="Verdana" w:hAnsi="Mangal" w:cs="Mangal"/>
          <w:bCs/>
          <w:sz w:val="28"/>
          <w:szCs w:val="28"/>
        </w:rPr>
        <w:t>या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2 </w:t>
      </w:r>
      <w:r>
        <w:rPr>
          <w:rFonts w:ascii="Mangal" w:eastAsia="Verdana" w:hAnsi="Mangal" w:cs="Mangal"/>
          <w:bCs/>
          <w:sz w:val="28"/>
          <w:szCs w:val="28"/>
        </w:rPr>
        <w:t>GB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जगह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होनी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चाहिए।</w:t>
      </w:r>
    </w:p>
    <w:p w14:paraId="149FCB1F" w14:textId="7CE77B97" w:rsidR="006632A0" w:rsidRPr="006632A0" w:rsidRDefault="00D64A43" w:rsidP="006632A0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4" w:name="_Toc166686892"/>
      <w:bookmarkStart w:id="5" w:name="_Toc170920838"/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lastRenderedPageBreak/>
        <w:t xml:space="preserve">Module Type </w:t>
      </w:r>
      <w:r w:rsidRPr="00206B5A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S</w:t>
      </w:r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creen</w:t>
      </w:r>
      <w:bookmarkEnd w:id="4"/>
      <w:r w:rsid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/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मॉडुल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टाइप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स्क्रीन</w:t>
      </w:r>
      <w:bookmarkEnd w:id="5"/>
    </w:p>
    <w:p w14:paraId="54EB26CA" w14:textId="35FDBFE3" w:rsidR="00D64A43" w:rsidRDefault="00D64A43" w:rsidP="00D64A4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noProof/>
          <w:lang w:val="en"/>
        </w:rPr>
        <mc:AlternateContent>
          <mc:Choice Requires="wpg">
            <w:drawing>
              <wp:anchor distT="0" distB="0" distL="114300" distR="114300" simplePos="0" relativeHeight="251765760" behindDoc="1" locked="0" layoutInCell="1" allowOverlap="1" wp14:anchorId="5EAAED7F" wp14:editId="47DB3830">
                <wp:simplePos x="0" y="0"/>
                <wp:positionH relativeFrom="column">
                  <wp:posOffset>1638300</wp:posOffset>
                </wp:positionH>
                <wp:positionV relativeFrom="paragraph">
                  <wp:posOffset>699770</wp:posOffset>
                </wp:positionV>
                <wp:extent cx="2588260" cy="4163695"/>
                <wp:effectExtent l="0" t="0" r="0" b="8255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8260" cy="4163695"/>
                          <a:chOff x="0" y="0"/>
                          <a:chExt cx="2588260" cy="4163695"/>
                        </a:xfrm>
                      </wpg:grpSpPr>
                      <pic:pic xmlns:pic="http://schemas.openxmlformats.org/drawingml/2006/picture">
                        <pic:nvPicPr>
                          <pic:cNvPr id="26" name="Picture 26" descr="C:\Users\MPSEDC-GIS-05\Pictures\230d0ee3-a3ab-49d7-9554-f3ed0a87d311.jp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107950"/>
                            <a:ext cx="2197100" cy="391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7" name="Oval 27"/>
                        <wps:cNvSpPr/>
                        <wps:spPr>
                          <a:xfrm>
                            <a:off x="914400" y="2139950"/>
                            <a:ext cx="723900" cy="6032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588260" cy="4163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9E0434" id="Group 31" o:spid="_x0000_s1026" style="position:absolute;margin-left:129pt;margin-top:55.1pt;width:203.8pt;height:327.85pt;z-index:-251550720" coordsize="25882,416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">
                <v:shape id="Picture 26" o:spid="_x0000_s1027" type="#_x0000_t75" style="position:absolute;left:1714;top:1079;width:21971;height:39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">
                  <v:imagedata r:id="rId15" o:title="230d0ee3-a3ab-49d7-9554-f3ed0a87d311"/>
                </v:shape>
                <v:oval id="Oval 27" o:spid="_x0000_s1028" style="position:absolute;left:9144;top:21399;width:7239;height:6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" filled="f" strokecolor="red" strokeweight="2pt"/>
                <v:shape id="Picture 24" o:spid="_x0000_s1029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">
                  <v:imagedata r:id="rId13" o:title="" croptop="5593f" cropbottom="10290f" cropleft="17372f" cropright="16963f"/>
                </v:shape>
                <w10:wrap type="topAndBottom"/>
              </v:group>
            </w:pict>
          </mc:Fallback>
        </mc:AlternateContent>
      </w:r>
      <w:r w:rsidRPr="002B2D63">
        <w:rPr>
          <w:lang w:val="en"/>
        </w:rPr>
        <w:t>After launching application</w:t>
      </w:r>
      <w:r>
        <w:rPr>
          <w:lang w:val="en"/>
        </w:rPr>
        <w:t>, land on this screen where user can select Daily Inspection as a module type.</w:t>
      </w:r>
    </w:p>
    <w:p w14:paraId="20C7FD53" w14:textId="00B91210" w:rsidR="00D64A43" w:rsidRPr="003675B0" w:rsidRDefault="00E91E2F" w:rsidP="003675B0">
      <w:pPr>
        <w:spacing w:line="259" w:lineRule="auto"/>
        <w:ind w:left="720"/>
        <w:rPr>
          <w:lang w:val="en"/>
        </w:rPr>
      </w:pPr>
      <w:r w:rsidRPr="00E91E2F">
        <w:rPr>
          <w:rFonts w:ascii="Nirmala UI" w:hAnsi="Nirmala UI" w:cs="Nirmala UI"/>
          <w:lang w:val="en"/>
        </w:rPr>
        <w:t>एप्लिकेशन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लॉन्च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 w:hint="cs"/>
          <w:lang w:val="en"/>
        </w:rPr>
        <w:t>होने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बाद</w:t>
      </w:r>
      <w:r w:rsidRPr="00E91E2F">
        <w:rPr>
          <w:lang w:val="en"/>
        </w:rPr>
        <w:t xml:space="preserve">, </w:t>
      </w:r>
      <w:r w:rsidRPr="00E91E2F">
        <w:rPr>
          <w:rFonts w:ascii="Nirmala UI" w:hAnsi="Nirmala UI" w:cs="Nirmala UI"/>
          <w:lang w:val="en"/>
        </w:rPr>
        <w:t>मॉड्यूल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प्रकार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रूप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में</w:t>
      </w:r>
      <w:r w:rsidRPr="00E91E2F">
        <w:rPr>
          <w:lang w:val="en"/>
        </w:rPr>
        <w:t xml:space="preserve"> </w:t>
      </w:r>
      <w:r>
        <w:rPr>
          <w:lang w:val="en"/>
        </w:rPr>
        <w:t xml:space="preserve">Daily Inspection </w:t>
      </w:r>
      <w:r w:rsidRPr="00E91E2F">
        <w:rPr>
          <w:rFonts w:ascii="Nirmala UI" w:hAnsi="Nirmala UI" w:cs="Nirmala UI"/>
          <w:lang w:val="en"/>
        </w:rPr>
        <w:t>का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चयन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सकता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है।</w:t>
      </w:r>
    </w:p>
    <w:p w14:paraId="14EEB2F5" w14:textId="77777777" w:rsidR="00D64A43" w:rsidRPr="00D64A43" w:rsidRDefault="00D64A43" w:rsidP="00D64A43">
      <w:pPr>
        <w:rPr>
          <w:lang w:bidi="ar-SA"/>
        </w:rPr>
      </w:pPr>
    </w:p>
    <w:p w14:paraId="191F74AD" w14:textId="00162D21" w:rsidR="00EB4876" w:rsidRPr="00EB4876" w:rsidRDefault="00EC1B06" w:rsidP="006632A0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6" w:name="_Toc170920839"/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Device </w:t>
      </w:r>
      <w:r w:rsidR="0065787E" w:rsidRPr="0065787E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Registration</w:t>
      </w:r>
      <w:r w:rsidR="0065787E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5787E" w:rsidRPr="00206B5A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S</w:t>
      </w:r>
      <w:r w:rsidR="0065787E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creen</w:t>
      </w:r>
      <w:r w:rsid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/</w:t>
      </w:r>
      <w:r w:rsidR="006632A0" w:rsidRPr="006632A0">
        <w:rPr>
          <w:rFonts w:asciiTheme="minorHAnsi" w:hAnsiTheme="minorHAnsi" w:cstheme="minorHAnsi" w:hint="cs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डिवाइस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रजिस्ट्रेशन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स्क्रीन</w:t>
      </w:r>
      <w:bookmarkEnd w:id="6"/>
    </w:p>
    <w:p w14:paraId="70020CAD" w14:textId="7E550612" w:rsidR="00323424" w:rsidRDefault="00EB4876" w:rsidP="00323424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2B2D63">
        <w:rPr>
          <w:lang w:val="en"/>
        </w:rPr>
        <w:t>After launching application</w:t>
      </w:r>
      <w:r w:rsidR="00323424">
        <w:rPr>
          <w:lang w:val="en"/>
        </w:rPr>
        <w:t xml:space="preserve">, </w:t>
      </w:r>
      <w:r w:rsidR="00323424" w:rsidRPr="00323424">
        <w:rPr>
          <w:lang w:val="en"/>
        </w:rPr>
        <w:t>User should be able to register in the mobile application on the basis of mobile no. During registration user should input the following data.</w:t>
      </w:r>
    </w:p>
    <w:p w14:paraId="1ED6D475" w14:textId="7B6D172B" w:rsidR="0097659F" w:rsidRPr="00323424" w:rsidRDefault="0097659F" w:rsidP="0097659F">
      <w:pPr>
        <w:pStyle w:val="ListParagraph"/>
        <w:spacing w:line="259" w:lineRule="auto"/>
        <w:ind w:left="1080"/>
        <w:rPr>
          <w:lang w:val="en"/>
        </w:rPr>
      </w:pPr>
      <w:r w:rsidRPr="0097659F">
        <w:rPr>
          <w:rFonts w:ascii="Nirmala UI" w:hAnsi="Nirmala UI" w:cs="Nirmala UI"/>
          <w:lang w:val="en"/>
        </w:rPr>
        <w:t>यदि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यूजर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रजिस्टर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नहीं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है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तो</w:t>
      </w:r>
      <w:r w:rsidRPr="0097659F">
        <w:rPr>
          <w:lang w:val="en"/>
        </w:rPr>
        <w:t xml:space="preserve"> Asset Mapping Module </w:t>
      </w:r>
      <w:r w:rsidRPr="0097659F">
        <w:rPr>
          <w:rFonts w:ascii="Nirmala UI" w:hAnsi="Nirmala UI" w:cs="Nirmala UI"/>
          <w:lang w:val="en"/>
        </w:rPr>
        <w:t>पर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जा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कर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रजिस्टर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कर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सकता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है।</w:t>
      </w:r>
      <w:r w:rsidRPr="0097659F">
        <w:rPr>
          <w:lang w:val="en"/>
        </w:rPr>
        <w:t xml:space="preserve">  </w:t>
      </w:r>
      <w:r w:rsidRPr="0097659F">
        <w:rPr>
          <w:rFonts w:ascii="Nirmala UI" w:hAnsi="Nirmala UI" w:cs="Nirmala UI"/>
          <w:lang w:val="en"/>
        </w:rPr>
        <w:t>रजिस्ट्रेशन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करने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के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बाद</w:t>
      </w:r>
      <w:r w:rsidRPr="0097659F">
        <w:rPr>
          <w:lang w:val="en"/>
        </w:rPr>
        <w:t xml:space="preserve">, </w:t>
      </w:r>
      <w:r w:rsidRPr="0097659F">
        <w:rPr>
          <w:rFonts w:ascii="Nirmala UI" w:hAnsi="Nirmala UI" w:cs="Nirmala UI"/>
          <w:lang w:val="en"/>
        </w:rPr>
        <w:t>यूजर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को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सम्वन्धित</w:t>
      </w:r>
      <w:r w:rsidRPr="0097659F">
        <w:rPr>
          <w:lang w:val="en"/>
        </w:rPr>
        <w:t xml:space="preserve"> PIU - GM sir </w:t>
      </w:r>
      <w:r w:rsidRPr="0097659F">
        <w:rPr>
          <w:rFonts w:ascii="Nirmala UI" w:hAnsi="Nirmala UI" w:cs="Nirmala UI"/>
          <w:lang w:val="en"/>
        </w:rPr>
        <w:t>के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लॉगिन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से</w:t>
      </w:r>
      <w:r w:rsidRPr="0097659F">
        <w:rPr>
          <w:lang w:val="en"/>
        </w:rPr>
        <w:t xml:space="preserve">  Activate </w:t>
      </w:r>
      <w:r w:rsidRPr="0097659F">
        <w:rPr>
          <w:rFonts w:ascii="Nirmala UI" w:hAnsi="Nirmala UI" w:cs="Nirmala UI"/>
          <w:lang w:val="en"/>
        </w:rPr>
        <w:t>करवाना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होगा</w:t>
      </w:r>
      <w:r w:rsidRPr="0097659F">
        <w:rPr>
          <w:lang w:val="en"/>
        </w:rPr>
        <w:t xml:space="preserve">, Activate </w:t>
      </w:r>
      <w:r w:rsidRPr="0097659F">
        <w:rPr>
          <w:rFonts w:ascii="Nirmala UI" w:hAnsi="Nirmala UI" w:cs="Nirmala UI"/>
          <w:lang w:val="en"/>
        </w:rPr>
        <w:t>होने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के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बाद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यूजर</w:t>
      </w:r>
      <w:r w:rsidRPr="0097659F">
        <w:rPr>
          <w:lang w:val="en"/>
        </w:rPr>
        <w:t xml:space="preserve"> Inspection Module - Daily Inspection </w:t>
      </w:r>
      <w:r w:rsidRPr="0097659F">
        <w:rPr>
          <w:rFonts w:ascii="Nirmala UI" w:hAnsi="Nirmala UI" w:cs="Nirmala UI"/>
          <w:lang w:val="en"/>
        </w:rPr>
        <w:t>को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उपयोग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कर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सकता</w:t>
      </w:r>
      <w:r w:rsidRPr="0097659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है।</w:t>
      </w:r>
      <w:r w:rsidRPr="0097659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लॉगिन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करने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लिए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निम्नलिखित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डिटेल्स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भरेगा</w:t>
      </w:r>
    </w:p>
    <w:p w14:paraId="19AD4934" w14:textId="3C0CF9DA" w:rsidR="00465508" w:rsidRDefault="0097659F" w:rsidP="00323424">
      <w:pPr>
        <w:numPr>
          <w:ilvl w:val="1"/>
          <w:numId w:val="17"/>
        </w:numPr>
        <w:spacing w:line="259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Enter </w:t>
      </w:r>
      <w:r w:rsidR="007A43BB" w:rsidRPr="0032342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Mobile Number</w:t>
      </w:r>
      <w:r>
        <w:t xml:space="preserve">/ 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मोबाइल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नंबर</w:t>
      </w:r>
      <w:r>
        <w:rPr>
          <w:rFonts w:ascii="Nirmala UI" w:hAnsi="Nirmala UI" w:cs="Nirmala UI"/>
          <w:lang w:val="en"/>
        </w:rPr>
        <w:t xml:space="preserve"> </w:t>
      </w:r>
      <w:r w:rsidR="003675B0" w:rsidRPr="003675B0">
        <w:rPr>
          <w:rFonts w:ascii="Nirmala UI" w:hAnsi="Nirmala UI" w:cs="Nirmala UI" w:hint="cs"/>
          <w:lang w:val="en"/>
        </w:rPr>
        <w:t>दर्ज</w:t>
      </w:r>
      <w:r w:rsidR="003675B0" w:rsidRPr="003675B0">
        <w:rPr>
          <w:rFonts w:ascii="Nirmala UI" w:hAnsi="Nirmala UI" w:cs="Nirmala UI"/>
          <w:lang w:val="en"/>
        </w:rPr>
        <w:t xml:space="preserve"> </w:t>
      </w:r>
      <w:r w:rsidR="003675B0" w:rsidRPr="003675B0">
        <w:rPr>
          <w:rFonts w:ascii="Nirmala UI" w:hAnsi="Nirmala UI" w:cs="Nirmala UI" w:hint="cs"/>
          <w:lang w:val="en"/>
        </w:rPr>
        <w:t>करें</w:t>
      </w:r>
    </w:p>
    <w:p w14:paraId="2F6CD5D1" w14:textId="235704ED" w:rsidR="00CE683E" w:rsidRDefault="00CE683E" w:rsidP="00CE683E">
      <w:pPr>
        <w:numPr>
          <w:ilvl w:val="2"/>
          <w:numId w:val="17"/>
        </w:numPr>
        <w:spacing w:line="259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Send OTP</w:t>
      </w:r>
      <w:r w:rsidR="0097659F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/ </w:t>
      </w:r>
      <w:r w:rsidR="0097659F" w:rsidRPr="0097659F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सेन्ड</w:t>
      </w:r>
      <w:r w:rsidR="0097659F" w:rsidRPr="0097659F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 OTP</w:t>
      </w:r>
      <w:r w:rsidR="003675B0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</w:p>
    <w:p w14:paraId="5C64AC19" w14:textId="3934E0C8" w:rsidR="00C91BBB" w:rsidRPr="00323424" w:rsidRDefault="00BD5342" w:rsidP="00CE683E">
      <w:pPr>
        <w:numPr>
          <w:ilvl w:val="2"/>
          <w:numId w:val="17"/>
        </w:numPr>
        <w:spacing w:line="259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lastRenderedPageBreak/>
        <w:t xml:space="preserve">Enter OTP/ OTP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27DE0936" w14:textId="1D9FEDF4" w:rsidR="00465508" w:rsidRPr="00323424" w:rsidRDefault="0097659F" w:rsidP="00323424">
      <w:pPr>
        <w:numPr>
          <w:ilvl w:val="1"/>
          <w:numId w:val="17"/>
        </w:numPr>
        <w:spacing w:line="259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Select </w:t>
      </w:r>
      <w:r w:rsidR="007A43BB" w:rsidRPr="0032342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District</w:t>
      </w:r>
      <w:r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/</w:t>
      </w:r>
      <w:r w:rsidRPr="0097659F">
        <w:rPr>
          <w:rFonts w:hint="cs"/>
        </w:rPr>
        <w:t xml:space="preserve"> </w:t>
      </w:r>
      <w:r w:rsidRPr="0097659F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डिस्ट्रिक्ट</w:t>
      </w:r>
      <w:r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97659F">
        <w:rPr>
          <w:rFonts w:ascii="Nirmala UI" w:hAnsi="Nirmala UI" w:cs="Nirmala UI" w:hint="cs"/>
          <w:color w:val="auto"/>
          <w:kern w:val="0"/>
          <w:sz w:val="24"/>
          <w:szCs w:val="21"/>
          <w:lang w:val="en" w:eastAsia="en-IN" w:bidi="hi-IN"/>
        </w:rPr>
        <w:t>चुने</w:t>
      </w:r>
    </w:p>
    <w:p w14:paraId="0C1434BD" w14:textId="6CC20E39" w:rsidR="00465508" w:rsidRPr="003675B0" w:rsidRDefault="007A43BB" w:rsidP="003675B0">
      <w:pPr>
        <w:numPr>
          <w:ilvl w:val="1"/>
          <w:numId w:val="17"/>
        </w:numPr>
        <w:spacing w:line="259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32342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Designation</w:t>
      </w:r>
      <w:r w:rsidR="003675B0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/</w:t>
      </w:r>
      <w:r w:rsidR="003675B0" w:rsidRPr="003675B0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="003675B0" w:rsidRPr="003675B0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डेसिग्नेशन</w:t>
      </w:r>
      <w:r w:rsidR="003675B0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="003675B0" w:rsidRPr="0097659F">
        <w:rPr>
          <w:rFonts w:ascii="Nirmala UI" w:hAnsi="Nirmala UI" w:cs="Nirmala UI" w:hint="cs"/>
          <w:color w:val="auto"/>
          <w:kern w:val="0"/>
          <w:sz w:val="24"/>
          <w:szCs w:val="21"/>
          <w:lang w:val="en" w:eastAsia="en-IN" w:bidi="hi-IN"/>
        </w:rPr>
        <w:t>चुने</w:t>
      </w:r>
    </w:p>
    <w:p w14:paraId="7E37DB26" w14:textId="2B3295B8" w:rsidR="00465508" w:rsidRPr="00323424" w:rsidRDefault="007A43BB" w:rsidP="00323424">
      <w:pPr>
        <w:numPr>
          <w:ilvl w:val="1"/>
          <w:numId w:val="17"/>
        </w:numPr>
        <w:spacing w:line="259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32342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Full Name</w:t>
      </w:r>
      <w:r w:rsidR="003675B0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/</w:t>
      </w:r>
      <w:r w:rsidR="003675B0" w:rsidRPr="003675B0">
        <w:rPr>
          <w:rFonts w:hint="cs"/>
        </w:rPr>
        <w:t xml:space="preserve"> </w:t>
      </w:r>
      <w:r w:rsidR="003675B0" w:rsidRPr="003675B0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फुल</w:t>
      </w:r>
      <w:r w:rsidR="003675B0" w:rsidRPr="003675B0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="003675B0" w:rsidRPr="003675B0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नाम</w:t>
      </w:r>
      <w:r w:rsidR="003675B0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="003675B0" w:rsidRPr="003675B0">
        <w:rPr>
          <w:rFonts w:ascii="Nirmala UI" w:hAnsi="Nirmala UI" w:cs="Nirmala UI" w:hint="cs"/>
          <w:lang w:val="en"/>
        </w:rPr>
        <w:t>दर्ज</w:t>
      </w:r>
      <w:r w:rsidR="003675B0" w:rsidRPr="003675B0">
        <w:rPr>
          <w:rFonts w:ascii="Nirmala UI" w:hAnsi="Nirmala UI" w:cs="Nirmala UI"/>
          <w:lang w:val="en"/>
        </w:rPr>
        <w:t xml:space="preserve"> </w:t>
      </w:r>
      <w:r w:rsidR="003675B0" w:rsidRPr="003675B0">
        <w:rPr>
          <w:rFonts w:ascii="Nirmala UI" w:hAnsi="Nirmala UI" w:cs="Nirmala UI" w:hint="cs"/>
          <w:lang w:val="en"/>
        </w:rPr>
        <w:t>करें</w:t>
      </w:r>
    </w:p>
    <w:p w14:paraId="3FDF2C41" w14:textId="1A334074" w:rsidR="00465508" w:rsidRPr="00323424" w:rsidRDefault="007A43BB" w:rsidP="00323424">
      <w:pPr>
        <w:numPr>
          <w:ilvl w:val="1"/>
          <w:numId w:val="17"/>
        </w:numPr>
        <w:spacing w:line="259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32342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Email Id</w:t>
      </w:r>
      <w:r w:rsidR="003675B0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/ </w:t>
      </w:r>
      <w:r w:rsidR="003675B0" w:rsidRPr="003675B0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ईमेल</w:t>
      </w:r>
      <w:r w:rsidR="003675B0" w:rsidRPr="003675B0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id </w:t>
      </w:r>
      <w:r w:rsidR="003675B0" w:rsidRPr="003675B0">
        <w:rPr>
          <w:rFonts w:ascii="Nirmala UI" w:hAnsi="Nirmala UI" w:cs="Nirmala UI" w:hint="cs"/>
          <w:lang w:val="en"/>
        </w:rPr>
        <w:t>दर्ज</w:t>
      </w:r>
      <w:r w:rsidR="003675B0" w:rsidRPr="003675B0">
        <w:rPr>
          <w:rFonts w:ascii="Nirmala UI" w:hAnsi="Nirmala UI" w:cs="Nirmala UI"/>
          <w:lang w:val="en"/>
        </w:rPr>
        <w:t xml:space="preserve"> </w:t>
      </w:r>
      <w:r w:rsidR="003675B0" w:rsidRPr="003675B0">
        <w:rPr>
          <w:rFonts w:ascii="Nirmala UI" w:hAnsi="Nirmala UI" w:cs="Nirmala UI" w:hint="cs"/>
          <w:lang w:val="en"/>
        </w:rPr>
        <w:t>करें</w:t>
      </w:r>
    </w:p>
    <w:p w14:paraId="6FB17F5E" w14:textId="2D0173C6" w:rsidR="00465508" w:rsidRPr="00323424" w:rsidRDefault="007A43BB" w:rsidP="00323424">
      <w:pPr>
        <w:numPr>
          <w:ilvl w:val="1"/>
          <w:numId w:val="17"/>
        </w:numPr>
        <w:spacing w:line="259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32342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Password </w:t>
      </w:r>
      <w:r w:rsidR="003675B0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/</w:t>
      </w:r>
      <w:r w:rsidR="003675B0" w:rsidRPr="003675B0">
        <w:rPr>
          <w:rFonts w:ascii="Nirmala UI" w:hAnsi="Nirmala UI" w:cs="Nirmala UI"/>
          <w:lang w:val="en"/>
        </w:rPr>
        <w:t xml:space="preserve"> </w:t>
      </w:r>
      <w:r w:rsidR="003675B0" w:rsidRPr="0097659F">
        <w:rPr>
          <w:rFonts w:ascii="Nirmala UI" w:hAnsi="Nirmala UI" w:cs="Nirmala UI"/>
          <w:lang w:val="en"/>
        </w:rPr>
        <w:t>पासवर्ड</w:t>
      </w:r>
      <w:r w:rsidR="003675B0" w:rsidRPr="003675B0">
        <w:rPr>
          <w:rFonts w:ascii="Nirmala UI" w:hAnsi="Nirmala UI" w:cs="Nirmala UI" w:hint="cs"/>
          <w:lang w:val="en"/>
        </w:rPr>
        <w:t xml:space="preserve"> दर्ज</w:t>
      </w:r>
      <w:r w:rsidR="003675B0" w:rsidRPr="003675B0">
        <w:rPr>
          <w:rFonts w:ascii="Nirmala UI" w:hAnsi="Nirmala UI" w:cs="Nirmala UI"/>
          <w:lang w:val="en"/>
        </w:rPr>
        <w:t xml:space="preserve"> </w:t>
      </w:r>
      <w:r w:rsidR="003675B0" w:rsidRPr="003675B0">
        <w:rPr>
          <w:rFonts w:ascii="Nirmala UI" w:hAnsi="Nirmala UI" w:cs="Nirmala UI" w:hint="cs"/>
          <w:lang w:val="en"/>
        </w:rPr>
        <w:t>करें</w:t>
      </w:r>
    </w:p>
    <w:p w14:paraId="07703D7A" w14:textId="1AA5DEB7" w:rsidR="00465508" w:rsidRPr="00323424" w:rsidRDefault="007A43BB" w:rsidP="00323424">
      <w:pPr>
        <w:numPr>
          <w:ilvl w:val="1"/>
          <w:numId w:val="17"/>
        </w:numPr>
        <w:spacing w:line="259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32342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Re-Enter Password </w:t>
      </w:r>
      <w:r w:rsidR="003675B0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/</w:t>
      </w:r>
      <w:r w:rsidR="003675B0" w:rsidRPr="003675B0">
        <w:rPr>
          <w:rFonts w:ascii="Nirmala UI" w:hAnsi="Nirmala UI" w:cs="Nirmala UI"/>
          <w:lang w:val="en"/>
        </w:rPr>
        <w:t xml:space="preserve"> </w:t>
      </w:r>
      <w:r w:rsidR="003675B0" w:rsidRPr="0097659F">
        <w:rPr>
          <w:rFonts w:ascii="Nirmala UI" w:hAnsi="Nirmala UI" w:cs="Nirmala UI"/>
          <w:lang w:val="en"/>
        </w:rPr>
        <w:t>पासवर्ड</w:t>
      </w:r>
      <w:r w:rsidR="003675B0" w:rsidRPr="003675B0">
        <w:rPr>
          <w:rFonts w:ascii="Nirmala UI" w:hAnsi="Nirmala UI" w:cs="Nirmala UI" w:hint="cs"/>
          <w:lang w:val="en"/>
        </w:rPr>
        <w:t xml:space="preserve"> पुनः</w:t>
      </w:r>
      <w:r w:rsidR="003675B0" w:rsidRPr="003675B0">
        <w:rPr>
          <w:rFonts w:ascii="Nirmala UI" w:hAnsi="Nirmala UI" w:cs="Nirmala UI"/>
          <w:lang w:val="en"/>
        </w:rPr>
        <w:t xml:space="preserve"> </w:t>
      </w:r>
      <w:r w:rsidR="003675B0" w:rsidRPr="003675B0">
        <w:rPr>
          <w:rFonts w:ascii="Nirmala UI" w:hAnsi="Nirmala UI" w:cs="Nirmala UI" w:hint="cs"/>
          <w:lang w:val="en"/>
        </w:rPr>
        <w:t>दर्ज</w:t>
      </w:r>
      <w:r w:rsidR="003675B0" w:rsidRPr="003675B0">
        <w:rPr>
          <w:rFonts w:ascii="Nirmala UI" w:hAnsi="Nirmala UI" w:cs="Nirmala UI"/>
          <w:lang w:val="en"/>
        </w:rPr>
        <w:t xml:space="preserve"> </w:t>
      </w:r>
      <w:r w:rsidR="003675B0" w:rsidRPr="003675B0">
        <w:rPr>
          <w:rFonts w:ascii="Nirmala UI" w:hAnsi="Nirmala UI" w:cs="Nirmala UI" w:hint="cs"/>
          <w:lang w:val="en"/>
        </w:rPr>
        <w:t>करें</w:t>
      </w:r>
    </w:p>
    <w:p w14:paraId="77F31C67" w14:textId="54ED7E41" w:rsidR="00465508" w:rsidRPr="00323424" w:rsidRDefault="007A43BB" w:rsidP="00323424">
      <w:pPr>
        <w:numPr>
          <w:ilvl w:val="1"/>
          <w:numId w:val="17"/>
        </w:numPr>
        <w:spacing w:line="259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32342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Gender</w:t>
      </w:r>
      <w:r w:rsidR="003675B0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/ </w:t>
      </w:r>
      <w:r w:rsidR="003675B0" w:rsidRPr="003675B0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जेंडर</w:t>
      </w:r>
      <w:r w:rsidR="003675B0" w:rsidRPr="003675B0">
        <w:rPr>
          <w:rFonts w:ascii="Nirmala UI" w:hAnsi="Nirmala UI" w:cs="Nirmala UI" w:hint="cs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="003675B0" w:rsidRPr="0097659F">
        <w:rPr>
          <w:rFonts w:ascii="Nirmala UI" w:hAnsi="Nirmala UI" w:cs="Nirmala UI" w:hint="cs"/>
          <w:color w:val="auto"/>
          <w:kern w:val="0"/>
          <w:sz w:val="24"/>
          <w:szCs w:val="21"/>
          <w:lang w:val="en" w:eastAsia="en-IN" w:bidi="hi-IN"/>
        </w:rPr>
        <w:t>चुने</w:t>
      </w:r>
    </w:p>
    <w:p w14:paraId="59404AE4" w14:textId="2DEF754E" w:rsidR="00323424" w:rsidRDefault="00323424" w:rsidP="00323424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2B2D63">
        <w:rPr>
          <w:lang w:val="en"/>
        </w:rPr>
        <w:t xml:space="preserve"> User will enter above details and tap on Register Mobile Button </w:t>
      </w:r>
      <w:r w:rsidR="00690B5E">
        <w:rPr>
          <w:lang w:val="en"/>
        </w:rPr>
        <w:t>,</w:t>
      </w:r>
      <w:r w:rsidRPr="002B2D63">
        <w:rPr>
          <w:lang w:val="en"/>
        </w:rPr>
        <w:t xml:space="preserve"> the system will register the user, save the enter details in the database and redirect to the Home Screen.</w:t>
      </w:r>
    </w:p>
    <w:p w14:paraId="70197D47" w14:textId="672DCEFD" w:rsidR="00C91BBB" w:rsidRDefault="00C91BBB" w:rsidP="00C91BBB">
      <w:pPr>
        <w:pStyle w:val="ListParagraph"/>
        <w:spacing w:line="259" w:lineRule="auto"/>
        <w:ind w:left="1080"/>
        <w:rPr>
          <w:lang w:val="en"/>
        </w:rPr>
      </w:pPr>
      <w:r w:rsidRPr="00C91BBB">
        <w:rPr>
          <w:rFonts w:ascii="Nirmala UI" w:hAnsi="Nirmala UI" w:cs="Nirmala UI"/>
          <w:lang w:val="en"/>
        </w:rPr>
        <w:t>उपयोगकर्ता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उपरोक्त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विवरण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दर्ज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करेगा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और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रजिस्टर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मोबाइल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बटन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पर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टैप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करेगा</w:t>
      </w:r>
      <w:r w:rsidRPr="00C91BBB">
        <w:rPr>
          <w:lang w:val="en"/>
        </w:rPr>
        <w:t xml:space="preserve">,  </w:t>
      </w:r>
      <w:r w:rsidRPr="00C91BBB">
        <w:rPr>
          <w:rFonts w:ascii="Nirmala UI" w:hAnsi="Nirmala UI" w:cs="Nirmala UI"/>
          <w:lang w:val="en"/>
        </w:rPr>
        <w:t>सिस्टम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उपयोगकर्ता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को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पंजीकृत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करेगा</w:t>
      </w:r>
      <w:r w:rsidRPr="00C91BBB">
        <w:rPr>
          <w:lang w:val="en"/>
        </w:rPr>
        <w:t xml:space="preserve">, </w:t>
      </w:r>
      <w:r w:rsidRPr="00C91BBB">
        <w:rPr>
          <w:rFonts w:ascii="Nirmala UI" w:hAnsi="Nirmala UI" w:cs="Nirmala UI"/>
          <w:lang w:val="en"/>
        </w:rPr>
        <w:t>डेटाबेस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में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दर्ज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विवरण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सहेजेगा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और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होम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स्क्रीन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पर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रीडायरेक्ट</w:t>
      </w:r>
      <w:r w:rsidRPr="00C91BBB">
        <w:rPr>
          <w:lang w:val="en"/>
        </w:rPr>
        <w:t xml:space="preserve"> </w:t>
      </w:r>
      <w:r w:rsidRPr="00C91BBB">
        <w:rPr>
          <w:rFonts w:ascii="Nirmala UI" w:hAnsi="Nirmala UI" w:cs="Nirmala UI"/>
          <w:lang w:val="en"/>
        </w:rPr>
        <w:t>करेगा।</w:t>
      </w:r>
    </w:p>
    <w:p w14:paraId="7ECB1AE0" w14:textId="531CA704" w:rsidR="002B2D63" w:rsidRDefault="003675B0" w:rsidP="003675B0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323424">
        <w:rPr>
          <w:lang w:val="en"/>
        </w:rPr>
        <w:t xml:space="preserve">If user </w:t>
      </w:r>
      <w:r>
        <w:rPr>
          <w:lang w:val="en"/>
        </w:rPr>
        <w:t>already</w:t>
      </w:r>
      <w:r w:rsidRPr="00323424">
        <w:rPr>
          <w:lang w:val="en"/>
        </w:rPr>
        <w:t xml:space="preserve"> registered in the mobile app, C</w:t>
      </w:r>
      <w:r>
        <w:rPr>
          <w:lang w:val="en"/>
        </w:rPr>
        <w:t>on</w:t>
      </w:r>
      <w:r w:rsidR="00C91BBB">
        <w:rPr>
          <w:lang w:val="en"/>
        </w:rPr>
        <w:t>ce</w:t>
      </w:r>
      <w:r w:rsidRPr="00323424">
        <w:rPr>
          <w:lang w:val="en"/>
        </w:rPr>
        <w:t>rned  approved the Mobile user and assign the Scheme’s.</w:t>
      </w:r>
    </w:p>
    <w:p w14:paraId="218AA6D1" w14:textId="308F3FFB" w:rsidR="00C91BBB" w:rsidRDefault="007852F4" w:rsidP="007852F4">
      <w:pPr>
        <w:pStyle w:val="ListParagraph"/>
        <w:spacing w:line="259" w:lineRule="auto"/>
        <w:ind w:left="1080"/>
        <w:rPr>
          <w:lang w:val="en"/>
        </w:rPr>
      </w:pPr>
      <w:r>
        <w:rPr>
          <w:rFonts w:asciiTheme="minorHAnsi" w:hAnsiTheme="minorHAnsi" w:cstheme="minorHAnsi"/>
          <w:b/>
          <w:bCs/>
          <w:noProof/>
          <w:sz w:val="36"/>
          <w:szCs w:val="36"/>
          <w:lang w:val="en"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6CC03EAF" wp14:editId="400758A3">
                <wp:simplePos x="0" y="0"/>
                <wp:positionH relativeFrom="column">
                  <wp:posOffset>298450</wp:posOffset>
                </wp:positionH>
                <wp:positionV relativeFrom="paragraph">
                  <wp:posOffset>599440</wp:posOffset>
                </wp:positionV>
                <wp:extent cx="5029835" cy="3632200"/>
                <wp:effectExtent l="0" t="0" r="0" b="635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835" cy="3632200"/>
                          <a:chOff x="0" y="0"/>
                          <a:chExt cx="5029835" cy="4086225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2463165" cy="4086225"/>
                            <a:chOff x="0" y="0"/>
                            <a:chExt cx="2463165" cy="4086225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 descr="C:\Users\MPSEDC-GIS-05\Pictures\e54e658f-444f-435e-92f7-0858d83816f1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7800" y="114300"/>
                              <a:ext cx="2070100" cy="3851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8" name="Picture 18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463165" cy="40862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" name="Group 14"/>
                        <wpg:cNvGrpSpPr/>
                        <wpg:grpSpPr>
                          <a:xfrm>
                            <a:off x="2584450" y="0"/>
                            <a:ext cx="2445385" cy="4086225"/>
                            <a:chOff x="0" y="0"/>
                            <a:chExt cx="2445385" cy="4086225"/>
                          </a:xfrm>
                        </wpg:grpSpPr>
                        <pic:pic xmlns:pic="http://schemas.openxmlformats.org/drawingml/2006/picture">
                          <pic:nvPicPr>
                            <pic:cNvPr id="12" name="Picture 12" descr="C:\Users\MPSEDC-GIS-05\Pictures\ac3a1cd5-0c43-4892-9abf-0514395bef99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114300"/>
                              <a:ext cx="2051050" cy="3851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" name="Picture 19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445385" cy="40862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2BCE37" id="Group 15" o:spid="_x0000_s1026" style="position:absolute;margin-left:23.5pt;margin-top:47.2pt;width:396.05pt;height:286pt;z-index:251850752;mso-height-relative:margin" coordsize="50298,4086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">
                <v:group id="Group 11" o:spid="_x0000_s1027" style="position:absolute;width:24631;height:40862" coordsize="24631,4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Picture 3" o:spid="_x0000_s1028" type="#_x0000_t75" style="position:absolute;left:1778;top:1143;width:20701;height:3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">
                    <v:imagedata r:id="rId18" o:title="e54e658f-444f-435e-92f7-0858d83816f1"/>
                  </v:shape>
                  <v:shape id="Picture 18" o:spid="_x0000_s1029" type="#_x0000_t75" style="position:absolute;width:24631;height:4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">
                    <v:imagedata r:id="rId13" o:title="" croptop="5593f" cropbottom="10290f" cropleft="17372f" cropright="16963f"/>
                  </v:shape>
                </v:group>
                <v:group id="Group 14" o:spid="_x0000_s1030" style="position:absolute;left:25844;width:24454;height:40862" coordsize="24453,4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Picture 12" o:spid="_x0000_s1031" type="#_x0000_t75" style="position:absolute;left:1714;top:1143;width:20511;height:3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">
                    <v:imagedata r:id="rId19" o:title="ac3a1cd5-0c43-4892-9abf-0514395bef99"/>
                  </v:shape>
                  <v:shape id="Picture 19" o:spid="_x0000_s1032" type="#_x0000_t75" style="position:absolute;width:24453;height:4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">
                    <v:imagedata r:id="rId13" o:title="" croptop="5593f" cropbottom="10290f" cropleft="17372f" cropright="16963f"/>
                  </v:shape>
                </v:group>
                <w10:wrap type="topAndBottom"/>
              </v:group>
            </w:pict>
          </mc:Fallback>
        </mc:AlternateContent>
      </w:r>
      <w:r w:rsidR="00C91BBB" w:rsidRPr="00C91BBB">
        <w:rPr>
          <w:rFonts w:ascii="Nirmala UI" w:hAnsi="Nirmala UI" w:cs="Nirmala UI"/>
          <w:lang w:val="en"/>
        </w:rPr>
        <w:t>यदि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उपयोगकर्ता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पहले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से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ही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मोबाइल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ऐप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में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पंजीकृत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है</w:t>
      </w:r>
      <w:r w:rsidR="00C91BBB" w:rsidRPr="00C91BBB">
        <w:rPr>
          <w:lang w:val="en"/>
        </w:rPr>
        <w:t xml:space="preserve">, </w:t>
      </w:r>
      <w:r w:rsidR="00C91BBB" w:rsidRPr="00C91BBB">
        <w:rPr>
          <w:rFonts w:ascii="Nirmala UI" w:hAnsi="Nirmala UI" w:cs="Nirmala UI"/>
          <w:lang w:val="en"/>
        </w:rPr>
        <w:t>तो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संबंधित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पीआईयू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मोबाइल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उपयोगकर्ता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को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सक्रिय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करेगा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और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योजनाएं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आवंटित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करेगा।</w:t>
      </w:r>
      <w:r w:rsidR="00C91BBB" w:rsidRPr="00C91BBB">
        <w:rPr>
          <w:lang w:val="en"/>
        </w:rPr>
        <w:t xml:space="preserve"> </w:t>
      </w:r>
      <w:r w:rsidR="00C91BBB" w:rsidRPr="00C91BBB">
        <w:rPr>
          <w:rFonts w:ascii="Nirmala UI" w:hAnsi="Nirmala UI" w:cs="Nirmala UI"/>
          <w:lang w:val="en"/>
        </w:rPr>
        <w:t>योजनाएं</w:t>
      </w:r>
      <w:r w:rsidR="00C91BBB" w:rsidRPr="00C91BBB">
        <w:rPr>
          <w:lang w:val="en"/>
        </w:rPr>
        <w:t>.</w:t>
      </w:r>
    </w:p>
    <w:p w14:paraId="34935E14" w14:textId="16E6D53D" w:rsidR="007852F4" w:rsidRDefault="007852F4" w:rsidP="007852F4">
      <w:pPr>
        <w:pStyle w:val="ListParagraph"/>
        <w:spacing w:line="259" w:lineRule="auto"/>
        <w:ind w:left="1080"/>
        <w:rPr>
          <w:lang w:val="en"/>
        </w:rPr>
      </w:pPr>
    </w:p>
    <w:p w14:paraId="7D90C148" w14:textId="72E63A86" w:rsidR="007852F4" w:rsidRPr="007852F4" w:rsidRDefault="007852F4" w:rsidP="007852F4">
      <w:pPr>
        <w:pStyle w:val="ListParagraph"/>
        <w:spacing w:line="259" w:lineRule="auto"/>
        <w:ind w:left="1080"/>
        <w:rPr>
          <w:lang w:val="en"/>
        </w:rPr>
      </w:pPr>
      <w:r>
        <w:rPr>
          <w:rFonts w:ascii="Mangal" w:hAnsi="Mangal"/>
          <w:noProof/>
          <w:lang w:val="en"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0560289C" wp14:editId="74E03ED4">
                <wp:simplePos x="0" y="0"/>
                <wp:positionH relativeFrom="column">
                  <wp:posOffset>0</wp:posOffset>
                </wp:positionH>
                <wp:positionV relativeFrom="paragraph">
                  <wp:posOffset>183515</wp:posOffset>
                </wp:positionV>
                <wp:extent cx="5029835" cy="4083050"/>
                <wp:effectExtent l="0" t="0" r="0" b="0"/>
                <wp:wrapTopAndBottom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835" cy="4083050"/>
                          <a:chOff x="0" y="0"/>
                          <a:chExt cx="5029835" cy="4083050"/>
                        </a:xfrm>
                      </wpg:grpSpPr>
                      <wpg:grpSp>
                        <wpg:cNvPr id="39" name="Group 39"/>
                        <wpg:cNvGrpSpPr/>
                        <wpg:grpSpPr>
                          <a:xfrm>
                            <a:off x="0" y="0"/>
                            <a:ext cx="2463165" cy="4083050"/>
                            <a:chOff x="0" y="0"/>
                            <a:chExt cx="2463165" cy="4083050"/>
                          </a:xfrm>
                        </wpg:grpSpPr>
                        <pic:pic xmlns:pic="http://schemas.openxmlformats.org/drawingml/2006/picture">
                          <pic:nvPicPr>
                            <pic:cNvPr id="38" name="Picture 38" descr="C:\Users\MPSEDC-GIS-05\Pictures\a384eeee-fc55-476d-9eb3-1d4b0df6c152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114300"/>
                              <a:ext cx="2076450" cy="38487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2" name="Picture 32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463165" cy="40830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1" name="Group 41"/>
                        <wpg:cNvGrpSpPr/>
                        <wpg:grpSpPr>
                          <a:xfrm>
                            <a:off x="2584450" y="0"/>
                            <a:ext cx="2445385" cy="4083050"/>
                            <a:chOff x="0" y="0"/>
                            <a:chExt cx="2445385" cy="4083050"/>
                          </a:xfrm>
                        </wpg:grpSpPr>
                        <pic:pic xmlns:pic="http://schemas.openxmlformats.org/drawingml/2006/picture">
                          <pic:nvPicPr>
                            <pic:cNvPr id="40" name="Picture 40" descr="C:\Users\MPSEDC-GIS-05\Pictures\e66b59eb-5c83-49cc-a81c-ffc44b58c43e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7800" y="114300"/>
                              <a:ext cx="2070100" cy="38487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6" name="Picture 36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445385" cy="40830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61C47B" id="Group 92" o:spid="_x0000_s1026" style="position:absolute;margin-left:0;margin-top:14.45pt;width:396.05pt;height:321.5pt;z-index:251852800" coordsize="50298,4083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">
                <v:group id="Group 39" o:spid="_x0000_s1027" style="position:absolute;width:24631;height:40830" coordsize="24631,4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Picture 38" o:spid="_x0000_s1028" type="#_x0000_t75" style="position:absolute;left:1714;top:1143;width:20765;height:38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">
                    <v:imagedata r:id="rId22" o:title="a384eeee-fc55-476d-9eb3-1d4b0df6c152"/>
                  </v:shape>
                  <v:shape id="Picture 32" o:spid="_x0000_s1029" type="#_x0000_t75" style="position:absolute;width:24631;height:40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">
                    <v:imagedata r:id="rId13" o:title="" croptop="5593f" cropbottom="10290f" cropleft="17372f" cropright="16963f"/>
                  </v:shape>
                </v:group>
                <v:group id="Group 41" o:spid="_x0000_s1030" style="position:absolute;left:25844;width:24454;height:40830" coordsize="24453,4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Picture 40" o:spid="_x0000_s1031" type="#_x0000_t75" style="position:absolute;left:1778;top:1143;width:20701;height:38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">
                    <v:imagedata r:id="rId23" o:title="e66b59eb-5c83-49cc-a81c-ffc44b58c43e"/>
                  </v:shape>
                  <v:shape id="Picture 36" o:spid="_x0000_s1032" type="#_x0000_t75" style="position:absolute;width:24453;height:40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">
                    <v:imagedata r:id="rId13" o:title="" croptop="5593f" cropbottom="10290f" cropleft="17372f" cropright="16963f"/>
                  </v:shape>
                </v:group>
                <w10:wrap type="topAndBottom"/>
              </v:group>
            </w:pict>
          </mc:Fallback>
        </mc:AlternateContent>
      </w:r>
    </w:p>
    <w:p w14:paraId="4D3521AE" w14:textId="7B5D0CE4" w:rsidR="00C91BBB" w:rsidRPr="00BD5342" w:rsidRDefault="00C91BBB" w:rsidP="00C91BBB">
      <w:p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</w:p>
    <w:p w14:paraId="6AD8185A" w14:textId="6CAC6200" w:rsidR="00C91BBB" w:rsidRPr="006632A0" w:rsidRDefault="002B2D63" w:rsidP="006632A0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7" w:name="_Toc170920840"/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Login</w:t>
      </w:r>
      <w:r w:rsidRPr="00206B5A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S</w:t>
      </w:r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creen</w:t>
      </w:r>
      <w:r w:rsid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/</w:t>
      </w:r>
      <w:r w:rsidR="006632A0" w:rsidRPr="006632A0">
        <w:rPr>
          <w:rFonts w:asciiTheme="minorHAnsi" w:hAnsiTheme="minorHAnsi" w:cstheme="minorHAnsi" w:hint="cs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लॉगिन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स्क्रीन</w:t>
      </w:r>
      <w:bookmarkEnd w:id="7"/>
    </w:p>
    <w:p w14:paraId="73473710" w14:textId="37E9E80E" w:rsidR="002B2D63" w:rsidRDefault="00EC1B06" w:rsidP="002B2D6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If User</w:t>
      </w:r>
      <w:r w:rsidR="002B2D63">
        <w:rPr>
          <w:lang w:val="en"/>
        </w:rPr>
        <w:t xml:space="preserve"> already registered with device and mobile number </w:t>
      </w:r>
      <w:r w:rsidR="00690B5E">
        <w:rPr>
          <w:lang w:val="en"/>
        </w:rPr>
        <w:t>,</w:t>
      </w:r>
      <w:r w:rsidR="002B2D63">
        <w:rPr>
          <w:lang w:val="en"/>
        </w:rPr>
        <w:t xml:space="preserve"> user will enter following details </w:t>
      </w:r>
    </w:p>
    <w:p w14:paraId="552D38C5" w14:textId="4D3A3AFC" w:rsidR="00E91E2F" w:rsidRDefault="00E91E2F" w:rsidP="00E91E2F">
      <w:pPr>
        <w:pStyle w:val="ListParagraph"/>
        <w:spacing w:line="259" w:lineRule="auto"/>
        <w:ind w:left="1080"/>
        <w:rPr>
          <w:lang w:val="en"/>
        </w:rPr>
      </w:pPr>
      <w:r w:rsidRPr="00E91E2F">
        <w:rPr>
          <w:rFonts w:ascii="Nirmala UI" w:hAnsi="Nirmala UI" w:cs="Nirmala UI"/>
          <w:lang w:val="en"/>
        </w:rPr>
        <w:t>जो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पहले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से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रजिस्टर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है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वह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</w:t>
      </w:r>
      <w:r w:rsidRPr="00E91E2F">
        <w:rPr>
          <w:lang w:val="en"/>
        </w:rPr>
        <w:t xml:space="preserve">, </w:t>
      </w:r>
      <w:r w:rsidRPr="00E91E2F">
        <w:rPr>
          <w:rFonts w:ascii="Nirmala UI" w:hAnsi="Nirmala UI" w:cs="Nirmala UI"/>
          <w:lang w:val="en"/>
        </w:rPr>
        <w:t>यूजरनाम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और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पासवर्ड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डाल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लॉगिन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करके</w:t>
      </w:r>
      <w:r w:rsidRPr="00E91E2F">
        <w:rPr>
          <w:lang w:val="en"/>
        </w:rPr>
        <w:t xml:space="preserve"> Inspection Module - Daily Inspection </w:t>
      </w:r>
      <w:r w:rsidRPr="00E91E2F">
        <w:rPr>
          <w:rFonts w:ascii="Nirmala UI" w:hAnsi="Nirmala UI" w:cs="Nirmala UI"/>
          <w:lang w:val="en"/>
        </w:rPr>
        <w:t>का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उपयोग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सकते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है।</w:t>
      </w:r>
      <w:r w:rsidRPr="00E91E2F">
        <w:rPr>
          <w:lang w:val="en"/>
        </w:rPr>
        <w:t xml:space="preserve">  </w:t>
      </w:r>
      <w:r w:rsidRPr="00E91E2F">
        <w:rPr>
          <w:rFonts w:ascii="Nirmala UI" w:hAnsi="Nirmala UI" w:cs="Nirmala UI"/>
          <w:lang w:val="en"/>
        </w:rPr>
        <w:t>लॉगिन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करने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लिए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निम्नलिखित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डिटेल्स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भरेगा</w:t>
      </w:r>
    </w:p>
    <w:p w14:paraId="02214747" w14:textId="560D5AB8" w:rsidR="002B2D63" w:rsidRDefault="003675B0" w:rsidP="002B2D6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Enter </w:t>
      </w:r>
      <w:r w:rsidR="002B2D63">
        <w:rPr>
          <w:lang w:val="en"/>
        </w:rPr>
        <w:t>Registered Mobile Number</w:t>
      </w:r>
      <w:r w:rsidR="0097659F" w:rsidRPr="0097659F">
        <w:rPr>
          <w:rFonts w:hint="cs"/>
        </w:rPr>
        <w:t xml:space="preserve"> </w:t>
      </w:r>
      <w:r w:rsidR="0097659F">
        <w:t xml:space="preserve">/ </w:t>
      </w:r>
      <w:r w:rsidR="0097659F" w:rsidRPr="0097659F">
        <w:rPr>
          <w:rFonts w:ascii="Nirmala UI" w:hAnsi="Nirmala UI" w:cs="Nirmala UI"/>
          <w:lang w:val="en"/>
        </w:rPr>
        <w:t>रजिस्टर्ड</w:t>
      </w:r>
      <w:r w:rsidR="0097659F" w:rsidRPr="0097659F">
        <w:rPr>
          <w:lang w:val="en"/>
        </w:rPr>
        <w:t xml:space="preserve"> </w:t>
      </w:r>
      <w:r w:rsidR="0097659F" w:rsidRPr="0097659F">
        <w:rPr>
          <w:rFonts w:ascii="Nirmala UI" w:hAnsi="Nirmala UI" w:cs="Nirmala UI"/>
          <w:lang w:val="en"/>
        </w:rPr>
        <w:t>मोबाइल</w:t>
      </w:r>
      <w:r w:rsidR="0097659F" w:rsidRPr="0097659F">
        <w:rPr>
          <w:lang w:val="en"/>
        </w:rPr>
        <w:t xml:space="preserve"> </w:t>
      </w:r>
      <w:r w:rsidR="0097659F" w:rsidRPr="0097659F">
        <w:rPr>
          <w:rFonts w:ascii="Nirmala UI" w:hAnsi="Nirmala UI" w:cs="Nirmala UI"/>
          <w:lang w:val="en"/>
        </w:rPr>
        <w:t>नंबर</w:t>
      </w:r>
      <w:r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540CD66F" w14:textId="13F66009" w:rsidR="002B2D63" w:rsidRDefault="003675B0" w:rsidP="002B2D6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Enter </w:t>
      </w:r>
      <w:r w:rsidR="002B2D63">
        <w:rPr>
          <w:lang w:val="en"/>
        </w:rPr>
        <w:t>Password</w:t>
      </w:r>
      <w:r w:rsidR="0097659F">
        <w:rPr>
          <w:lang w:val="en"/>
        </w:rPr>
        <w:t>/</w:t>
      </w:r>
      <w:r w:rsidR="0097659F" w:rsidRPr="0097659F">
        <w:rPr>
          <w:rFonts w:hint="cs"/>
        </w:rPr>
        <w:t xml:space="preserve"> </w:t>
      </w:r>
      <w:r w:rsidR="0097659F" w:rsidRPr="0097659F">
        <w:rPr>
          <w:rFonts w:ascii="Nirmala UI" w:hAnsi="Nirmala UI" w:cs="Nirmala UI"/>
          <w:lang w:val="en"/>
        </w:rPr>
        <w:t>पासवर्ड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1C25A13D" w14:textId="5EC6114D" w:rsidR="002B2D63" w:rsidRDefault="002B2D63" w:rsidP="002B2D6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Next button</w:t>
      </w:r>
      <w:r w:rsidR="0097659F">
        <w:rPr>
          <w:lang w:val="en"/>
        </w:rPr>
        <w:t>/</w:t>
      </w:r>
      <w:r w:rsidR="0097659F" w:rsidRPr="0097659F">
        <w:rPr>
          <w:rFonts w:hint="cs"/>
        </w:rPr>
        <w:t xml:space="preserve"> </w:t>
      </w:r>
      <w:r w:rsidR="0097659F" w:rsidRPr="0097659F">
        <w:rPr>
          <w:rFonts w:ascii="Nirmala UI" w:hAnsi="Nirmala UI" w:cs="Nirmala UI"/>
          <w:lang w:val="en"/>
        </w:rPr>
        <w:t>नेक्स्ट</w:t>
      </w:r>
      <w:r w:rsidR="0097659F" w:rsidRPr="0097659F">
        <w:rPr>
          <w:lang w:val="en"/>
        </w:rPr>
        <w:t xml:space="preserve"> </w:t>
      </w:r>
      <w:r w:rsidR="0097659F" w:rsidRPr="0097659F">
        <w:rPr>
          <w:rFonts w:ascii="Nirmala UI" w:hAnsi="Nirmala UI" w:cs="Nirmala UI"/>
          <w:lang w:val="en"/>
        </w:rPr>
        <w:t>बटन</w:t>
      </w:r>
    </w:p>
    <w:p w14:paraId="5802A853" w14:textId="52CD720F" w:rsidR="002B2D63" w:rsidRDefault="002B2D63" w:rsidP="002B2D6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2B2D63">
        <w:rPr>
          <w:lang w:val="en"/>
        </w:rPr>
        <w:t xml:space="preserve">User will enter above details and tap on </w:t>
      </w:r>
      <w:r>
        <w:rPr>
          <w:lang w:val="en"/>
        </w:rPr>
        <w:t>Next</w:t>
      </w:r>
      <w:r w:rsidRPr="002B2D63">
        <w:rPr>
          <w:lang w:val="en"/>
        </w:rPr>
        <w:t xml:space="preserve"> </w:t>
      </w:r>
      <w:proofErr w:type="gramStart"/>
      <w:r w:rsidRPr="002B2D63">
        <w:rPr>
          <w:lang w:val="en"/>
        </w:rPr>
        <w:t xml:space="preserve">Button </w:t>
      </w:r>
      <w:r w:rsidR="00690B5E">
        <w:rPr>
          <w:lang w:val="en"/>
        </w:rPr>
        <w:t>,</w:t>
      </w:r>
      <w:proofErr w:type="gramEnd"/>
      <w:r w:rsidRPr="002B2D63">
        <w:rPr>
          <w:lang w:val="en"/>
        </w:rPr>
        <w:t xml:space="preserve"> the system will redirect to the Home Screen.</w:t>
      </w:r>
    </w:p>
    <w:p w14:paraId="78DACBE3" w14:textId="67D1B3A9" w:rsidR="0097659F" w:rsidRPr="0097659F" w:rsidRDefault="0097659F" w:rsidP="0097659F">
      <w:pPr>
        <w:spacing w:line="259" w:lineRule="auto"/>
        <w:ind w:left="720"/>
        <w:rPr>
          <w:lang w:val="en"/>
        </w:rPr>
      </w:pPr>
      <w:r w:rsidRPr="0097659F">
        <w:rPr>
          <w:rFonts w:ascii="Mangal" w:hAnsi="Mangal" w:cs="Mangal"/>
          <w:lang w:val="en"/>
        </w:rPr>
        <w:t>उपयोगकर्ता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उपरोक्त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विवरण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इनपुट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करेगा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और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नेक्स्ट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बटन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पर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टैप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करेगा।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इसके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बाद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सिस्टम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होम</w:t>
      </w:r>
      <w:r w:rsidRPr="0097659F">
        <w:rPr>
          <w:lang w:val="en"/>
        </w:rPr>
        <w:t>.</w:t>
      </w:r>
      <w:r w:rsidRPr="0097659F">
        <w:rPr>
          <w:rFonts w:ascii="Mangal" w:hAnsi="Mangal" w:cs="Mangal"/>
          <w:lang w:val="en"/>
        </w:rPr>
        <w:t>स्क्रीन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पर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रीडायरेक्ट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करेगा।</w:t>
      </w:r>
    </w:p>
    <w:p w14:paraId="5E105A66" w14:textId="0B9AA95D" w:rsidR="002B2D63" w:rsidRPr="002B2D63" w:rsidRDefault="00924B2E" w:rsidP="0097659F">
      <w:pPr>
        <w:spacing w:line="259" w:lineRule="auto"/>
        <w:rPr>
          <w:lang w:val="en"/>
        </w:rPr>
      </w:pPr>
      <w:r>
        <w:rPr>
          <w:noProof/>
          <w:lang w:val="en"/>
        </w:rPr>
        <w:lastRenderedPageBreak/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39195DD" wp14:editId="59D72E25">
                <wp:simplePos x="0" y="0"/>
                <wp:positionH relativeFrom="column">
                  <wp:posOffset>165100</wp:posOffset>
                </wp:positionH>
                <wp:positionV relativeFrom="paragraph">
                  <wp:posOffset>235585</wp:posOffset>
                </wp:positionV>
                <wp:extent cx="5292090" cy="4529455"/>
                <wp:effectExtent l="0" t="0" r="3810" b="4445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2090" cy="4529455"/>
                          <a:chOff x="0" y="0"/>
                          <a:chExt cx="5084934" cy="4235450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20" t="3440" r="5895" b="3813"/>
                          <a:stretch/>
                        </pic:blipFill>
                        <pic:spPr bwMode="auto">
                          <a:xfrm>
                            <a:off x="0" y="0"/>
                            <a:ext cx="2461260" cy="4235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07" t="3608" r="6258" b="4385"/>
                          <a:stretch/>
                        </pic:blipFill>
                        <pic:spPr bwMode="auto">
                          <a:xfrm>
                            <a:off x="2630659" y="0"/>
                            <a:ext cx="2454275" cy="415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A18A9C" id="Group 65" o:spid="_x0000_s1026" style="position:absolute;margin-left:13pt;margin-top:18.55pt;width:416.7pt;height:356.65pt;z-index:251726848;mso-width-relative:margin;mso-height-relative:margin" coordsize="50849,42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">
                <v:shape id="Picture 29" o:spid="_x0000_s1027" type="#_x0000_t75" style="position:absolute;width:24612;height:42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">
                  <v:imagedata r:id="rId26" o:title="" croptop="2254f" cropbottom="2499f" cropleft="4076f" cropright="3863f"/>
                </v:shape>
                <v:shape id="Picture 33" o:spid="_x0000_s1028" type="#_x0000_t75" style="position:absolute;left:26306;width:24543;height:4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">
                  <v:imagedata r:id="rId27" o:title="" croptop="2365f" cropbottom="2874f" cropleft="4461f" cropright="4101f"/>
                </v:shape>
                <w10:wrap type="topAndBottom"/>
              </v:group>
            </w:pict>
          </mc:Fallback>
        </mc:AlternateContent>
      </w:r>
    </w:p>
    <w:p w14:paraId="0576A9FB" w14:textId="5FFF318B" w:rsidR="002B2D63" w:rsidRPr="001303C8" w:rsidRDefault="00D5076A" w:rsidP="00206B5A">
      <w:pPr>
        <w:rPr>
          <w:rFonts w:cstheme="minorHAnsi"/>
        </w:rPr>
      </w:pPr>
      <w:r w:rsidRPr="00D5076A">
        <w:rPr>
          <w:rFonts w:cstheme="minorHAnsi"/>
          <w:noProof/>
          <w:lang w:val="en-IN" w:eastAsia="en-IN" w:bidi="ar-SA"/>
        </w:rPr>
        <w:t xml:space="preserve"> </w:t>
      </w:r>
      <w:r>
        <w:rPr>
          <w:rFonts w:cstheme="minorHAnsi"/>
          <w:noProof/>
          <w:lang w:val="en-IN" w:eastAsia="en-IN" w:bidi="ar-SA"/>
        </w:rPr>
        <w:t xml:space="preserve">                     </w:t>
      </w:r>
    </w:p>
    <w:p w14:paraId="2322BCC9" w14:textId="06856A9B" w:rsidR="00206B5A" w:rsidRPr="00206B5A" w:rsidRDefault="00206B5A" w:rsidP="006632A0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8" w:name="_Toc170920841"/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Home</w:t>
      </w:r>
      <w:r w:rsidRPr="00206B5A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S</w:t>
      </w:r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creen</w:t>
      </w:r>
      <w:r w:rsid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/</w:t>
      </w:r>
      <w:r w:rsidR="006632A0" w:rsidRPr="006632A0">
        <w:rPr>
          <w:rFonts w:hint="cs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होम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स्क्रीन</w:t>
      </w:r>
      <w:bookmarkEnd w:id="8"/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  </w:t>
      </w:r>
    </w:p>
    <w:p w14:paraId="2E07CB3A" w14:textId="5160C20D" w:rsidR="00EB4876" w:rsidRDefault="00EB4876" w:rsidP="002B2D6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2B2D63">
        <w:rPr>
          <w:lang w:val="en"/>
        </w:rPr>
        <w:t xml:space="preserve">After successfully registration in the Mobile app, by default user can land on home screen where user can </w:t>
      </w:r>
      <w:r w:rsidR="001E0B93" w:rsidRPr="002B2D63">
        <w:rPr>
          <w:lang w:val="en"/>
        </w:rPr>
        <w:t>follow</w:t>
      </w:r>
      <w:r w:rsidRPr="002B2D63">
        <w:rPr>
          <w:lang w:val="en"/>
        </w:rPr>
        <w:t xml:space="preserve"> section-</w:t>
      </w:r>
    </w:p>
    <w:p w14:paraId="08013A94" w14:textId="4DB383BE" w:rsidR="00BD5342" w:rsidRPr="002B2D63" w:rsidRDefault="00BD5342" w:rsidP="00BD5342">
      <w:pPr>
        <w:pStyle w:val="ListParagraph"/>
        <w:spacing w:line="259" w:lineRule="auto"/>
        <w:ind w:left="1080"/>
        <w:rPr>
          <w:lang w:val="en"/>
        </w:rPr>
      </w:pPr>
      <w:r w:rsidRPr="00BD5342">
        <w:rPr>
          <w:rFonts w:ascii="Nirmala UI" w:hAnsi="Nirmala UI" w:cs="Nirmala UI"/>
          <w:lang w:val="en"/>
        </w:rPr>
        <w:t>मोबाइल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ऐप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में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सफलतापूर्वक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पंजीकरण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करने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के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बाद</w:t>
      </w:r>
      <w:r w:rsidRPr="00BD5342">
        <w:rPr>
          <w:lang w:val="en"/>
        </w:rPr>
        <w:t xml:space="preserve">, </w:t>
      </w:r>
      <w:r w:rsidRPr="00BD5342">
        <w:rPr>
          <w:rFonts w:ascii="Nirmala UI" w:hAnsi="Nirmala UI" w:cs="Nirmala UI"/>
          <w:lang w:val="en"/>
        </w:rPr>
        <w:t>उपयोगकर्ता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डिफ़ॉल्ट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रूप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से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होम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स्क्रीन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पर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आ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जाता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है।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यहां</w:t>
      </w:r>
      <w:r w:rsidRPr="00BD5342">
        <w:rPr>
          <w:lang w:val="en"/>
        </w:rPr>
        <w:t xml:space="preserve">, </w:t>
      </w:r>
      <w:r w:rsidRPr="00BD5342">
        <w:rPr>
          <w:rFonts w:ascii="Nirmala UI" w:hAnsi="Nirmala UI" w:cs="Nirmala UI"/>
          <w:lang w:val="en"/>
        </w:rPr>
        <w:t>उपयोगकर्ता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निम्नलिखित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अनुभाग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देख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सकता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है</w:t>
      </w:r>
      <w:r w:rsidRPr="00BD5342">
        <w:rPr>
          <w:lang w:val="en"/>
        </w:rPr>
        <w:t>:</w:t>
      </w:r>
    </w:p>
    <w:p w14:paraId="4B19EB25" w14:textId="56DDFD06" w:rsidR="00BD5342" w:rsidRPr="00BD5342" w:rsidRDefault="00BD5342" w:rsidP="00BD53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Sync Data/</w:t>
      </w:r>
      <w:r w:rsidRPr="00BD5342">
        <w:rPr>
          <w:lang w:val="en"/>
        </w:rPr>
        <w:t xml:space="preserve"> Sync </w:t>
      </w:r>
      <w:r w:rsidRPr="00BD5342">
        <w:rPr>
          <w:rFonts w:ascii="Nirmala UI" w:hAnsi="Nirmala UI" w:cs="Nirmala UI"/>
          <w:lang w:val="en"/>
        </w:rPr>
        <w:t>डाटा</w:t>
      </w:r>
    </w:p>
    <w:p w14:paraId="606096B1" w14:textId="55A0502B" w:rsidR="002B2D63" w:rsidRDefault="00D64A43" w:rsidP="002B2D6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Daily Inspection</w:t>
      </w:r>
      <w:r w:rsidR="00BD5342">
        <w:rPr>
          <w:lang w:val="en"/>
        </w:rPr>
        <w:t xml:space="preserve">/ </w:t>
      </w:r>
      <w:r w:rsidR="00BD5342" w:rsidRPr="00BD5342">
        <w:rPr>
          <w:rFonts w:ascii="Nirmala UI" w:hAnsi="Nirmala UI" w:cs="Nirmala UI"/>
          <w:lang w:val="en"/>
        </w:rPr>
        <w:t>डैली</w:t>
      </w:r>
      <w:r w:rsidR="00BD5342" w:rsidRPr="00BD5342">
        <w:rPr>
          <w:lang w:val="en"/>
        </w:rPr>
        <w:t xml:space="preserve"> </w:t>
      </w:r>
      <w:r w:rsidR="00BD5342" w:rsidRPr="00BD5342">
        <w:rPr>
          <w:rFonts w:ascii="Nirmala UI" w:hAnsi="Nirmala UI" w:cs="Nirmala UI"/>
          <w:lang w:val="en"/>
        </w:rPr>
        <w:t>इंस्पेक्शन</w:t>
      </w:r>
    </w:p>
    <w:p w14:paraId="704E72D5" w14:textId="4EE89850" w:rsidR="00D64A43" w:rsidRPr="002B2D63" w:rsidRDefault="00D64A43" w:rsidP="002B2D6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DI History</w:t>
      </w:r>
      <w:r w:rsidR="00BD5342">
        <w:rPr>
          <w:lang w:val="en"/>
        </w:rPr>
        <w:t xml:space="preserve">/ </w:t>
      </w:r>
      <w:r w:rsidR="00BD5342" w:rsidRPr="00BD5342">
        <w:rPr>
          <w:rFonts w:ascii="Nirmala UI" w:hAnsi="Nirmala UI" w:cs="Nirmala UI"/>
          <w:lang w:val="en"/>
        </w:rPr>
        <w:t>डैली</w:t>
      </w:r>
      <w:r w:rsidR="00BD5342" w:rsidRPr="00BD5342">
        <w:rPr>
          <w:lang w:val="en"/>
        </w:rPr>
        <w:t xml:space="preserve"> </w:t>
      </w:r>
      <w:r w:rsidR="00BD5342" w:rsidRPr="00BD5342">
        <w:rPr>
          <w:rFonts w:ascii="Nirmala UI" w:hAnsi="Nirmala UI" w:cs="Nirmala UI"/>
          <w:lang w:val="en"/>
        </w:rPr>
        <w:t>इंस्पेक्शन</w:t>
      </w:r>
    </w:p>
    <w:p w14:paraId="598EB23D" w14:textId="6C6C17EC" w:rsidR="006122D3" w:rsidRDefault="000A4311" w:rsidP="006122D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</w:t>
      </w:r>
      <w:r w:rsidR="002B2D63">
        <w:rPr>
          <w:lang w:val="en"/>
        </w:rPr>
        <w:t xml:space="preserve">ser will tap on any above </w:t>
      </w:r>
      <w:proofErr w:type="gramStart"/>
      <w:r w:rsidR="002B2D63">
        <w:rPr>
          <w:lang w:val="en"/>
        </w:rPr>
        <w:t xml:space="preserve">options </w:t>
      </w:r>
      <w:r w:rsidR="00690B5E">
        <w:rPr>
          <w:lang w:val="en"/>
        </w:rPr>
        <w:t>,</w:t>
      </w:r>
      <w:proofErr w:type="gramEnd"/>
      <w:r w:rsidR="002B2D63">
        <w:rPr>
          <w:lang w:val="en"/>
        </w:rPr>
        <w:t xml:space="preserve"> the system will redirect user to the respective screen</w:t>
      </w:r>
      <w:r>
        <w:rPr>
          <w:lang w:val="en"/>
        </w:rPr>
        <w:t>.</w:t>
      </w:r>
    </w:p>
    <w:p w14:paraId="71E13053" w14:textId="636AB386" w:rsidR="000A4311" w:rsidRDefault="000A4311" w:rsidP="000A4311">
      <w:pPr>
        <w:pStyle w:val="ListParagraph"/>
        <w:spacing w:line="259" w:lineRule="auto"/>
        <w:ind w:left="1080"/>
        <w:rPr>
          <w:lang w:val="en"/>
        </w:rPr>
      </w:pPr>
      <w:r w:rsidRPr="000A4311">
        <w:rPr>
          <w:rFonts w:ascii="Nirmala UI" w:hAnsi="Nirmala UI" w:cs="Nirmala UI"/>
          <w:lang w:val="en"/>
        </w:rPr>
        <w:t>उपयोगकर्ता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उपरोक्त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किसी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भी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विकल्प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पर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टैप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करेगा</w:t>
      </w:r>
      <w:r w:rsidRPr="000A4311">
        <w:rPr>
          <w:lang w:val="en"/>
        </w:rPr>
        <w:t xml:space="preserve">,  </w:t>
      </w:r>
      <w:r w:rsidRPr="000A4311">
        <w:rPr>
          <w:rFonts w:ascii="Nirmala UI" w:hAnsi="Nirmala UI" w:cs="Nirmala UI"/>
          <w:lang w:val="en"/>
        </w:rPr>
        <w:t>सिस्टम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उपयोगकर्ता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को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संबंधित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स्क्रीन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पर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रीडायरेक्ट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देगा।</w:t>
      </w:r>
    </w:p>
    <w:p w14:paraId="3B7F31B4" w14:textId="4E65257C" w:rsidR="0012535F" w:rsidRDefault="0012535F" w:rsidP="00924B2E">
      <w:pPr>
        <w:rPr>
          <w:lang w:val="en" w:bidi="hi-IN"/>
        </w:rPr>
      </w:pPr>
    </w:p>
    <w:p w14:paraId="4DF10D22" w14:textId="195BE7C2" w:rsidR="00232784" w:rsidRDefault="007852F4" w:rsidP="00924B2E">
      <w:pPr>
        <w:rPr>
          <w:lang w:val="en" w:bidi="hi-IN"/>
        </w:rPr>
      </w:pPr>
      <w:r>
        <w:rPr>
          <w:rFonts w:ascii="Times New Roman" w:hAnsi="Times New Roman" w:cs="Times New Roman"/>
          <w:noProof/>
          <w:color w:val="auto"/>
          <w:kern w:val="0"/>
          <w:sz w:val="24"/>
          <w:szCs w:val="24"/>
          <w:lang w:val="en-IN" w:eastAsia="en-IN" w:bidi="ar-SA"/>
        </w:rPr>
        <w:lastRenderedPageBreak/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75D6AB8E" wp14:editId="2F122745">
                <wp:simplePos x="0" y="0"/>
                <wp:positionH relativeFrom="column">
                  <wp:posOffset>1155700</wp:posOffset>
                </wp:positionH>
                <wp:positionV relativeFrom="paragraph">
                  <wp:posOffset>-48260</wp:posOffset>
                </wp:positionV>
                <wp:extent cx="2588260" cy="4163695"/>
                <wp:effectExtent l="0" t="0" r="0" b="8255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8260" cy="4163695"/>
                          <a:chOff x="0" y="0"/>
                          <a:chExt cx="2588260" cy="4163695"/>
                        </a:xfrm>
                      </wpg:grpSpPr>
                      <pic:pic xmlns:pic="http://schemas.openxmlformats.org/drawingml/2006/picture">
                        <pic:nvPicPr>
                          <pic:cNvPr id="52" name="Picture 52" descr="C:\Users\MPSEDC-GIS-05\Pictures\8f15a88f-44ad-4497-93e1-c28e5d961fb0.jpg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150" y="101600"/>
                            <a:ext cx="2209800" cy="395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" name="Picture 51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588260" cy="4163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F00A41" id="Group 53" o:spid="_x0000_s1026" style="position:absolute;margin-left:91pt;margin-top:-3.8pt;width:203.8pt;height:327.85pt;z-index:251854848" coordsize="25882,416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">
                <v:shape id="Picture 52" o:spid="_x0000_s1027" type="#_x0000_t75" style="position:absolute;left:1841;top:1016;width:22098;height:39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">
                  <v:imagedata r:id="rId29" o:title="8f15a88f-44ad-4497-93e1-c28e5d961fb0"/>
                </v:shape>
                <v:shape id="Picture 51" o:spid="_x0000_s1028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">
                  <v:imagedata r:id="rId13" o:title="" croptop="5593f" cropbottom="10290f" cropleft="17372f" cropright="16963f"/>
                </v:shape>
              </v:group>
            </w:pict>
          </mc:Fallback>
        </mc:AlternateContent>
      </w:r>
    </w:p>
    <w:p w14:paraId="793DA210" w14:textId="5C1E6B7E" w:rsidR="00232784" w:rsidRDefault="00232784" w:rsidP="00924B2E">
      <w:pPr>
        <w:rPr>
          <w:lang w:val="en" w:bidi="hi-IN"/>
        </w:rPr>
      </w:pPr>
    </w:p>
    <w:p w14:paraId="629025AB" w14:textId="0FBAB8AC" w:rsidR="00232784" w:rsidRDefault="00232784" w:rsidP="00924B2E">
      <w:pPr>
        <w:rPr>
          <w:lang w:val="en" w:bidi="hi-IN"/>
        </w:rPr>
      </w:pPr>
    </w:p>
    <w:p w14:paraId="70D7A6F5" w14:textId="55051167" w:rsidR="00232784" w:rsidRDefault="00232784" w:rsidP="00924B2E">
      <w:pPr>
        <w:rPr>
          <w:lang w:val="en" w:bidi="hi-IN"/>
        </w:rPr>
      </w:pPr>
    </w:p>
    <w:p w14:paraId="71099C01" w14:textId="55F281D8" w:rsidR="00232784" w:rsidRPr="00232784" w:rsidRDefault="00232784" w:rsidP="0023278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12230A86" w14:textId="107D74E8" w:rsidR="00232784" w:rsidRDefault="00232784" w:rsidP="00924B2E">
      <w:pPr>
        <w:rPr>
          <w:lang w:val="en" w:bidi="hi-IN"/>
        </w:rPr>
      </w:pPr>
    </w:p>
    <w:p w14:paraId="4A5D419A" w14:textId="57431D07" w:rsidR="00232784" w:rsidRDefault="00232784" w:rsidP="00924B2E">
      <w:pPr>
        <w:rPr>
          <w:lang w:val="en" w:bidi="hi-IN"/>
        </w:rPr>
      </w:pPr>
    </w:p>
    <w:p w14:paraId="44BD8230" w14:textId="3286E72A" w:rsidR="00232784" w:rsidRDefault="00232784" w:rsidP="00924B2E">
      <w:pPr>
        <w:rPr>
          <w:lang w:val="en" w:bidi="hi-IN"/>
        </w:rPr>
      </w:pPr>
    </w:p>
    <w:p w14:paraId="43BFD553" w14:textId="6E381A24" w:rsidR="00232784" w:rsidRDefault="00232784" w:rsidP="00924B2E">
      <w:pPr>
        <w:rPr>
          <w:lang w:val="en" w:bidi="hi-IN"/>
        </w:rPr>
      </w:pPr>
    </w:p>
    <w:p w14:paraId="794FD062" w14:textId="6D0D7DF1" w:rsidR="00232784" w:rsidRDefault="00232784" w:rsidP="00924B2E">
      <w:pPr>
        <w:rPr>
          <w:lang w:val="en" w:bidi="hi-IN"/>
        </w:rPr>
      </w:pPr>
    </w:p>
    <w:p w14:paraId="39A58A33" w14:textId="6ABF7896" w:rsidR="00232784" w:rsidRDefault="00232784" w:rsidP="00924B2E">
      <w:pPr>
        <w:rPr>
          <w:lang w:val="en" w:bidi="hi-IN"/>
        </w:rPr>
      </w:pPr>
    </w:p>
    <w:p w14:paraId="4E81FC84" w14:textId="6BC12E9D" w:rsidR="00232784" w:rsidRDefault="00232784" w:rsidP="00924B2E">
      <w:pPr>
        <w:rPr>
          <w:lang w:val="en" w:bidi="hi-IN"/>
        </w:rPr>
      </w:pPr>
    </w:p>
    <w:p w14:paraId="6D2634FE" w14:textId="6DCBED21" w:rsidR="00232784" w:rsidRDefault="00232784" w:rsidP="00924B2E">
      <w:pPr>
        <w:rPr>
          <w:lang w:val="en" w:bidi="hi-IN"/>
        </w:rPr>
      </w:pPr>
    </w:p>
    <w:p w14:paraId="43550ABE" w14:textId="3089E953" w:rsidR="00232784" w:rsidRDefault="00232784" w:rsidP="00924B2E">
      <w:pPr>
        <w:rPr>
          <w:lang w:val="en" w:bidi="hi-IN"/>
        </w:rPr>
      </w:pPr>
    </w:p>
    <w:p w14:paraId="35C8E7E0" w14:textId="7774443A" w:rsidR="00232784" w:rsidRDefault="00232784" w:rsidP="00924B2E">
      <w:pPr>
        <w:rPr>
          <w:lang w:val="en" w:bidi="hi-IN"/>
        </w:rPr>
      </w:pPr>
    </w:p>
    <w:p w14:paraId="426A6CB1" w14:textId="07D89374" w:rsidR="00232784" w:rsidRDefault="00232784" w:rsidP="00924B2E">
      <w:pPr>
        <w:rPr>
          <w:lang w:val="en" w:bidi="hi-IN"/>
        </w:rPr>
      </w:pPr>
    </w:p>
    <w:p w14:paraId="26E65CC7" w14:textId="77777777" w:rsidR="00232784" w:rsidRPr="0012535F" w:rsidRDefault="00232784" w:rsidP="00924B2E">
      <w:pPr>
        <w:rPr>
          <w:lang w:val="en" w:bidi="hi-IN"/>
        </w:rPr>
      </w:pPr>
    </w:p>
    <w:p w14:paraId="54BC1FB2" w14:textId="361ACA1C" w:rsidR="00A123DA" w:rsidRDefault="00A123DA" w:rsidP="006632A0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9" w:name="_Toc170920842"/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Sync Data</w:t>
      </w:r>
      <w:r w:rsid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/</w:t>
      </w:r>
      <w:r w:rsidR="006632A0" w:rsidRPr="006632A0">
        <w:rPr>
          <w:rFonts w:hint="cs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सिंक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डाटा</w:t>
      </w:r>
      <w:bookmarkEnd w:id="9"/>
    </w:p>
    <w:p w14:paraId="5C3FE6E8" w14:textId="255A79D5" w:rsidR="0012535F" w:rsidRDefault="00A123DA" w:rsidP="0012535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 need to tab on Sync data section</w:t>
      </w:r>
      <w:r w:rsidR="00690B5E">
        <w:rPr>
          <w:lang w:val="en"/>
        </w:rPr>
        <w:t>,</w:t>
      </w:r>
      <w:r>
        <w:rPr>
          <w:lang w:val="en"/>
        </w:rPr>
        <w:t xml:space="preserve"> the system will sync assign component or task and update so user can fill data of assigned schemes.</w:t>
      </w:r>
    </w:p>
    <w:p w14:paraId="4D16917A" w14:textId="1B00AF0E" w:rsidR="000A4311" w:rsidRDefault="000A4311" w:rsidP="000A4311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0A4311">
        <w:rPr>
          <w:rFonts w:ascii="Nirmala UI" w:hAnsi="Nirmala UI" w:cs="Nirmala UI"/>
          <w:lang w:val="en"/>
        </w:rPr>
        <w:t>उपयोगकर्ता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को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सिंक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डेटा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अनुभाग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पर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टैब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करना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होगा</w:t>
      </w:r>
      <w:r w:rsidRPr="000A4311">
        <w:rPr>
          <w:lang w:val="en"/>
        </w:rPr>
        <w:t xml:space="preserve">, </w:t>
      </w:r>
      <w:r w:rsidRPr="000A4311">
        <w:rPr>
          <w:rFonts w:ascii="Nirmala UI" w:hAnsi="Nirmala UI" w:cs="Nirmala UI"/>
          <w:lang w:val="en"/>
        </w:rPr>
        <w:t>सिस्टम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असाइन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किए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गए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कार्य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को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सिंक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करेगा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और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अपडेट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करेगा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ताकि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उपयोगकर्ता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निर्दिष्ट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योजनाओं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डेटा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भर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सके।</w:t>
      </w:r>
    </w:p>
    <w:p w14:paraId="25D816C8" w14:textId="73B2A322" w:rsidR="000A4311" w:rsidRPr="006632A0" w:rsidRDefault="006632A0" w:rsidP="006632A0">
      <w:pPr>
        <w:spacing w:line="259" w:lineRule="auto"/>
        <w:rPr>
          <w:lang w:val="en"/>
        </w:rPr>
      </w:pPr>
      <w:r>
        <w:rPr>
          <w:noProof/>
          <w:lang w:val="en"/>
        </w:rPr>
        <w:lastRenderedPageBreak/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272955B3" wp14:editId="66795622">
                <wp:simplePos x="0" y="0"/>
                <wp:positionH relativeFrom="column">
                  <wp:posOffset>1187450</wp:posOffset>
                </wp:positionH>
                <wp:positionV relativeFrom="paragraph">
                  <wp:posOffset>0</wp:posOffset>
                </wp:positionV>
                <wp:extent cx="2588260" cy="4163695"/>
                <wp:effectExtent l="0" t="0" r="0" b="8255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8260" cy="4163695"/>
                          <a:chOff x="0" y="0"/>
                          <a:chExt cx="2588260" cy="4163695"/>
                        </a:xfrm>
                      </wpg:grpSpPr>
                      <pic:pic xmlns:pic="http://schemas.openxmlformats.org/drawingml/2006/picture">
                        <pic:nvPicPr>
                          <pic:cNvPr id="20" name="Picture 20" descr="C:\Users\MPSEDC-GIS-05\Pictures\c71ee111-ffdf-491d-8b0b-e19021324f93.jpg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800" y="107950"/>
                            <a:ext cx="2222500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Picture 17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588260" cy="4163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61D7EC" id="Group 21" o:spid="_x0000_s1026" style="position:absolute;margin-left:93.5pt;margin-top:0;width:203.8pt;height:327.85pt;z-index:251794432" coordsize="25882,416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">
                <v:shape id="Picture 20" o:spid="_x0000_s1027" type="#_x0000_t75" style="position:absolute;left:1778;top:1079;width:22225;height:39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">
                  <v:imagedata r:id="rId31" o:title="c71ee111-ffdf-491d-8b0b-e19021324f93"/>
                </v:shape>
                <v:shape id="Picture 17" o:spid="_x0000_s1028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">
                  <v:imagedata r:id="rId13" o:title="" croptop="5593f" cropbottom="10290f" cropleft="17372f" cropright="16963f"/>
                </v:shape>
                <w10:wrap type="topAndBottom"/>
              </v:group>
            </w:pict>
          </mc:Fallback>
        </mc:AlternateContent>
      </w:r>
    </w:p>
    <w:p w14:paraId="799F9966" w14:textId="70DD7D9B" w:rsidR="000A4311" w:rsidRPr="000A4311" w:rsidRDefault="000A4311" w:rsidP="000A4311">
      <w:pPr>
        <w:pStyle w:val="ListParagraph"/>
        <w:spacing w:line="259" w:lineRule="auto"/>
        <w:ind w:left="1080"/>
        <w:rPr>
          <w:lang w:val="en"/>
        </w:rPr>
      </w:pPr>
    </w:p>
    <w:p w14:paraId="548B5B32" w14:textId="2AB59493" w:rsidR="0012535F" w:rsidRDefault="00264E1B" w:rsidP="007A2453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10" w:name="_Toc170920843"/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Daily Inspection</w:t>
      </w:r>
      <w:r w:rsid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/</w:t>
      </w:r>
      <w:r w:rsidR="007A2453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डेली</w:t>
      </w:r>
      <w:r w:rsidR="007A2453" w:rsidRP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7A2453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इंस्पेक्शन</w:t>
      </w:r>
      <w:bookmarkEnd w:id="10"/>
    </w:p>
    <w:p w14:paraId="5A752790" w14:textId="4F653836" w:rsidR="00652F6F" w:rsidRDefault="00924B2E" w:rsidP="00652F6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924B2E">
        <w:t>Successful Sync Data</w:t>
      </w:r>
      <w:r>
        <w:t xml:space="preserve">, </w:t>
      </w:r>
      <w:r w:rsidR="00652F6F">
        <w:rPr>
          <w:lang w:val="en"/>
        </w:rPr>
        <w:t>User</w:t>
      </w:r>
      <w:r w:rsidR="00652F6F" w:rsidRPr="00511656">
        <w:rPr>
          <w:lang w:val="en"/>
        </w:rPr>
        <w:t xml:space="preserve"> </w:t>
      </w:r>
      <w:r w:rsidR="00652F6F">
        <w:rPr>
          <w:lang w:val="en"/>
        </w:rPr>
        <w:t xml:space="preserve">can fill </w:t>
      </w:r>
      <w:r w:rsidR="00500D6F">
        <w:rPr>
          <w:lang w:val="en"/>
        </w:rPr>
        <w:t>Daily Inspection form</w:t>
      </w:r>
      <w:r w:rsidR="00652F6F">
        <w:rPr>
          <w:lang w:val="en"/>
        </w:rPr>
        <w:t xml:space="preserve"> by selecting following field</w:t>
      </w:r>
      <w:r w:rsidR="00652F6F" w:rsidRPr="002B6FC3">
        <w:rPr>
          <w:lang w:val="en"/>
        </w:rPr>
        <w:t xml:space="preserve"> </w:t>
      </w:r>
    </w:p>
    <w:p w14:paraId="792A530B" w14:textId="128A9B88" w:rsidR="00500D6F" w:rsidRPr="002B6FC3" w:rsidRDefault="00500D6F" w:rsidP="00500D6F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सफलतापूर्वक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डेटा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सिंक</w:t>
      </w:r>
      <w:r w:rsidRPr="00500D6F">
        <w:rPr>
          <w:lang w:val="en"/>
        </w:rPr>
        <w:t xml:space="preserve">, </w:t>
      </w: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निम्नलिखित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फ़ील्ड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करके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दैनिक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निरीक्षण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फॉर्म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भर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</w:t>
      </w:r>
    </w:p>
    <w:p w14:paraId="14FAE328" w14:textId="77777777" w:rsidR="00484AB1" w:rsidRPr="007D52CB" w:rsidRDefault="00484AB1" w:rsidP="00484A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7D52CB">
        <w:rPr>
          <w:lang w:val="en"/>
        </w:rPr>
        <w:t xml:space="preserve">Select </w:t>
      </w:r>
      <w:r>
        <w:rPr>
          <w:lang w:val="en"/>
        </w:rPr>
        <w:t>PIU/</w:t>
      </w:r>
      <w:r w:rsidRPr="007B1BED">
        <w:rPr>
          <w:rFonts w:hint="cs"/>
        </w:rPr>
        <w:t xml:space="preserve"> </w:t>
      </w:r>
      <w:r w:rsidRPr="007B1BED">
        <w:rPr>
          <w:rFonts w:ascii="Nirmala UI" w:hAnsi="Nirmala UI" w:cs="Nirmala UI"/>
          <w:lang w:val="en"/>
        </w:rPr>
        <w:t>सेलेक्ट</w:t>
      </w:r>
      <w:r>
        <w:rPr>
          <w:rFonts w:ascii="Nirmala UI" w:hAnsi="Nirmala UI" w:cs="Nirmala UI"/>
          <w:lang w:val="en"/>
        </w:rPr>
        <w:t xml:space="preserve"> </w:t>
      </w:r>
      <w:r w:rsidRPr="007B1BED">
        <w:rPr>
          <w:rFonts w:ascii="Nirmala UI" w:hAnsi="Nirmala UI" w:cs="Nirmala UI" w:hint="cs"/>
          <w:lang w:val="en"/>
        </w:rPr>
        <w:t>पीआईयू</w:t>
      </w:r>
    </w:p>
    <w:p w14:paraId="77E9433B" w14:textId="77777777" w:rsidR="00484AB1" w:rsidRDefault="00484AB1" w:rsidP="00484A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Scheme/ </w:t>
      </w:r>
      <w:r w:rsidRPr="007B1BED">
        <w:rPr>
          <w:rFonts w:ascii="Nirmala UI" w:hAnsi="Nirmala UI" w:cs="Nirmala UI"/>
          <w:lang w:val="en"/>
        </w:rPr>
        <w:t>सेलेक्ट स्कीम</w:t>
      </w:r>
    </w:p>
    <w:p w14:paraId="4AC51622" w14:textId="77777777" w:rsidR="00484AB1" w:rsidRDefault="00484AB1" w:rsidP="00484A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Component/ </w:t>
      </w:r>
      <w:r w:rsidRPr="007B1BED">
        <w:rPr>
          <w:rFonts w:ascii="Nirmala UI" w:hAnsi="Nirmala UI" w:cs="Nirmala UI"/>
          <w:lang w:val="en"/>
        </w:rPr>
        <w:t>सेलेक्ट कॉम्पोनेन्ट</w:t>
      </w:r>
    </w:p>
    <w:p w14:paraId="4FCD046B" w14:textId="7F830663" w:rsidR="00484AB1" w:rsidRPr="00484AB1" w:rsidRDefault="00484AB1" w:rsidP="00484A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Village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विलेज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5FE69B41" w14:textId="3E47C42E" w:rsidR="00484AB1" w:rsidRDefault="00484AB1" w:rsidP="00484A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G</w:t>
      </w:r>
      <w:r>
        <w:rPr>
          <w:lang w:val="en"/>
        </w:rPr>
        <w:t xml:space="preserve">ram </w:t>
      </w:r>
      <w:r w:rsidRPr="00F513AD">
        <w:rPr>
          <w:lang w:val="en"/>
        </w:rPr>
        <w:t>P</w:t>
      </w:r>
      <w:r>
        <w:rPr>
          <w:lang w:val="en"/>
        </w:rPr>
        <w:t>anchayat</w:t>
      </w:r>
      <w:r w:rsidRPr="00F513AD">
        <w:rPr>
          <w:lang w:val="en"/>
        </w:rPr>
        <w:t xml:space="preserve">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ग्राम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पंचायत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 w:rsidRPr="00F513AD">
        <w:rPr>
          <w:lang w:val="en"/>
        </w:rPr>
        <w:tab/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70B8F55F" w14:textId="7B59C782" w:rsidR="00484AB1" w:rsidRPr="00484AB1" w:rsidRDefault="00484AB1" w:rsidP="00484A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Block Name</w:t>
      </w:r>
      <w:r>
        <w:rPr>
          <w:lang w:val="en"/>
        </w:rPr>
        <w:t xml:space="preserve"> / </w:t>
      </w:r>
      <w:r w:rsidRPr="00500D6F">
        <w:rPr>
          <w:rFonts w:ascii="Nirmala UI" w:hAnsi="Nirmala UI" w:cs="Nirmala UI"/>
          <w:lang w:val="en"/>
        </w:rPr>
        <w:t>ब्लॉक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24CAFFBE" w14:textId="5805678E" w:rsidR="00BF4362" w:rsidRDefault="00BF4362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 Application Type</w:t>
      </w:r>
      <w:r w:rsidR="00484AB1">
        <w:rPr>
          <w:lang w:val="en"/>
        </w:rPr>
        <w:t xml:space="preserve">/ </w:t>
      </w:r>
      <w:r w:rsidR="00484AB1" w:rsidRPr="00484AB1">
        <w:rPr>
          <w:rFonts w:ascii="Nirmala UI" w:hAnsi="Nirmala UI" w:cs="Nirmala UI"/>
          <w:lang w:val="en"/>
        </w:rPr>
        <w:t>एप्लीकेशन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टाइप</w:t>
      </w:r>
      <w:r w:rsidR="00484AB1" w:rsidRPr="00484AB1">
        <w:rPr>
          <w:rFonts w:ascii="Nirmala UI" w:hAnsi="Nirmala UI" w:cs="Nirmala UI" w:hint="cs"/>
          <w:lang w:val="en"/>
        </w:rPr>
        <w:t xml:space="preserve"> </w:t>
      </w:r>
      <w:r w:rsidR="00484AB1" w:rsidRPr="0097659F">
        <w:rPr>
          <w:rFonts w:ascii="Nirmala UI" w:hAnsi="Nirmala UI" w:cs="Nirmala UI" w:hint="cs"/>
          <w:lang w:val="en"/>
        </w:rPr>
        <w:t>चुने</w:t>
      </w:r>
    </w:p>
    <w:p w14:paraId="68B51117" w14:textId="22D2F64F" w:rsidR="00BF4362" w:rsidRDefault="00BF4362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Enter Description of Inspection</w:t>
      </w:r>
      <w:r w:rsidR="00484AB1">
        <w:rPr>
          <w:rFonts w:ascii="Nirmala UI" w:hAnsi="Nirmala UI" w:cs="Nirmala UI"/>
          <w:lang w:val="en"/>
        </w:rPr>
        <w:t xml:space="preserve">/ </w:t>
      </w:r>
      <w:r w:rsidR="00484AB1" w:rsidRPr="00484AB1">
        <w:rPr>
          <w:rFonts w:ascii="Nirmala UI" w:hAnsi="Nirmala UI" w:cs="Nirmala UI" w:hint="cs"/>
          <w:lang w:val="en"/>
        </w:rPr>
        <w:t>निरीक्षण</w:t>
      </w:r>
      <w:r w:rsidR="00484AB1" w:rsidRPr="00484AB1">
        <w:rPr>
          <w:rFonts w:ascii="Nirmala UI" w:hAnsi="Nirmala UI" w:cs="Nirmala UI"/>
          <w:lang w:val="en"/>
        </w:rPr>
        <w:t xml:space="preserve"> </w:t>
      </w:r>
      <w:r w:rsidR="00484AB1" w:rsidRPr="00484AB1">
        <w:rPr>
          <w:rFonts w:ascii="Nirmala UI" w:hAnsi="Nirmala UI" w:cs="Nirmala UI" w:hint="cs"/>
          <w:lang w:val="en"/>
        </w:rPr>
        <w:t>का</w:t>
      </w:r>
      <w:r w:rsidR="00484AB1" w:rsidRPr="00484AB1">
        <w:rPr>
          <w:rFonts w:ascii="Nirmala UI" w:hAnsi="Nirmala UI" w:cs="Nirmala UI"/>
          <w:lang w:val="en"/>
        </w:rPr>
        <w:t xml:space="preserve"> </w:t>
      </w:r>
      <w:r w:rsidR="00484AB1" w:rsidRPr="00484AB1">
        <w:rPr>
          <w:rFonts w:ascii="Nirmala UI" w:hAnsi="Nirmala UI" w:cs="Nirmala UI" w:hint="cs"/>
          <w:lang w:val="en"/>
        </w:rPr>
        <w:t xml:space="preserve">विवरण </w:t>
      </w:r>
      <w:r w:rsidR="00484AB1" w:rsidRPr="003675B0">
        <w:rPr>
          <w:rFonts w:ascii="Nirmala UI" w:hAnsi="Nirmala UI" w:cs="Nirmala UI" w:hint="cs"/>
          <w:lang w:val="en"/>
        </w:rPr>
        <w:t>दर्ज</w:t>
      </w:r>
      <w:r w:rsidR="00484AB1" w:rsidRPr="003675B0">
        <w:rPr>
          <w:rFonts w:ascii="Nirmala UI" w:hAnsi="Nirmala UI" w:cs="Nirmala UI"/>
          <w:lang w:val="en"/>
        </w:rPr>
        <w:t xml:space="preserve"> </w:t>
      </w:r>
      <w:r w:rsidR="00484AB1" w:rsidRPr="003675B0">
        <w:rPr>
          <w:rFonts w:ascii="Nirmala UI" w:hAnsi="Nirmala UI" w:cs="Nirmala UI" w:hint="cs"/>
          <w:lang w:val="en"/>
        </w:rPr>
        <w:t>करें</w:t>
      </w:r>
    </w:p>
    <w:p w14:paraId="05EC806E" w14:textId="14DC090C" w:rsidR="00BF4362" w:rsidRDefault="00BF4362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Next button</w:t>
      </w:r>
      <w:r w:rsidR="00484AB1">
        <w:rPr>
          <w:lang w:val="en"/>
        </w:rPr>
        <w:t>/</w:t>
      </w:r>
      <w:r w:rsidR="00484AB1" w:rsidRPr="00484AB1">
        <w:rPr>
          <w:rFonts w:hint="cs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नेक्स्ट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बटन</w:t>
      </w:r>
    </w:p>
    <w:p w14:paraId="625ADF2D" w14:textId="0F168FA8" w:rsidR="00BF4362" w:rsidRDefault="00BF4362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 QA &amp; QC Review</w:t>
      </w:r>
      <w:r w:rsidR="00484AB1">
        <w:rPr>
          <w:lang w:val="en"/>
        </w:rPr>
        <w:t>/</w:t>
      </w:r>
      <w:r w:rsidR="00484AB1" w:rsidRPr="00484AB1">
        <w:rPr>
          <w:lang w:val="en"/>
        </w:rPr>
        <w:t xml:space="preserve"> </w:t>
      </w:r>
      <w:r w:rsidR="00484AB1">
        <w:rPr>
          <w:lang w:val="en"/>
        </w:rPr>
        <w:t>QA &amp; QC</w:t>
      </w:r>
      <w:r w:rsidR="00484AB1" w:rsidRPr="00484AB1">
        <w:rPr>
          <w:rFonts w:ascii="Nirmala UI" w:hAnsi="Nirmala UI" w:cs="Nirmala UI"/>
          <w:lang w:val="en"/>
        </w:rPr>
        <w:t xml:space="preserve"> रिव्यु</w:t>
      </w:r>
      <w:r w:rsidR="00484AB1">
        <w:rPr>
          <w:rFonts w:ascii="Nirmala UI" w:hAnsi="Nirmala UI" w:cs="Nirmala UI"/>
          <w:lang w:val="en"/>
        </w:rPr>
        <w:t xml:space="preserve"> </w:t>
      </w:r>
      <w:r w:rsidR="00484AB1" w:rsidRPr="0097659F">
        <w:rPr>
          <w:rFonts w:ascii="Nirmala UI" w:hAnsi="Nirmala UI" w:cs="Nirmala UI" w:hint="cs"/>
          <w:lang w:val="en"/>
        </w:rPr>
        <w:t>चुने</w:t>
      </w:r>
    </w:p>
    <w:p w14:paraId="336B9E82" w14:textId="51CD9788" w:rsidR="00BF4362" w:rsidRDefault="00BF4362" w:rsidP="00BF4362">
      <w:pPr>
        <w:pStyle w:val="ListParagraph"/>
        <w:numPr>
          <w:ilvl w:val="1"/>
          <w:numId w:val="4"/>
        </w:numPr>
        <w:spacing w:line="259" w:lineRule="auto"/>
        <w:rPr>
          <w:lang w:val="en"/>
        </w:rPr>
      </w:pPr>
      <w:r>
        <w:rPr>
          <w:lang w:val="en"/>
        </w:rPr>
        <w:lastRenderedPageBreak/>
        <w:t>Accepted</w:t>
      </w:r>
      <w:r w:rsidR="00484AB1">
        <w:rPr>
          <w:lang w:val="en"/>
        </w:rPr>
        <w:t>/</w:t>
      </w:r>
      <w:r w:rsidR="00484AB1" w:rsidRPr="00484AB1">
        <w:rPr>
          <w:rFonts w:hint="cs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एक्सेप्टेड</w:t>
      </w:r>
      <w:r w:rsidR="00484AB1" w:rsidRPr="00484AB1">
        <w:rPr>
          <w:lang w:val="en"/>
        </w:rPr>
        <w:t xml:space="preserve">  </w:t>
      </w:r>
    </w:p>
    <w:p w14:paraId="7A267FDE" w14:textId="4B49AAA9" w:rsidR="00484AB1" w:rsidRDefault="00BF4362" w:rsidP="00484AB1">
      <w:pPr>
        <w:pStyle w:val="ListParagraph"/>
        <w:numPr>
          <w:ilvl w:val="1"/>
          <w:numId w:val="4"/>
        </w:numPr>
        <w:spacing w:line="259" w:lineRule="auto"/>
        <w:rPr>
          <w:lang w:val="en"/>
        </w:rPr>
      </w:pPr>
      <w:r>
        <w:rPr>
          <w:lang w:val="en"/>
        </w:rPr>
        <w:t>Accepted with Comments</w:t>
      </w:r>
      <w:r w:rsidR="00484AB1">
        <w:rPr>
          <w:lang w:val="en"/>
        </w:rPr>
        <w:t>/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एक्सेप्टेड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विथ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कमैंट्स</w:t>
      </w:r>
    </w:p>
    <w:p w14:paraId="37F188AA" w14:textId="31C29886" w:rsidR="00BF4362" w:rsidRPr="00484AB1" w:rsidRDefault="00484AB1" w:rsidP="00484AB1">
      <w:pPr>
        <w:pStyle w:val="ListParagraph"/>
        <w:numPr>
          <w:ilvl w:val="1"/>
          <w:numId w:val="4"/>
        </w:numPr>
        <w:spacing w:line="259" w:lineRule="auto"/>
        <w:rPr>
          <w:lang w:val="en"/>
        </w:rPr>
      </w:pPr>
      <w:r>
        <w:rPr>
          <w:lang w:val="en"/>
        </w:rPr>
        <w:t>Rejected/</w:t>
      </w:r>
      <w:r w:rsidRPr="00484AB1">
        <w:rPr>
          <w:rFonts w:hint="cs"/>
        </w:rPr>
        <w:t xml:space="preserve"> </w:t>
      </w:r>
      <w:r w:rsidRPr="00484AB1">
        <w:rPr>
          <w:rFonts w:ascii="Nirmala UI" w:hAnsi="Nirmala UI" w:cs="Nirmala UI"/>
          <w:lang w:val="en"/>
        </w:rPr>
        <w:t>रिजेक्टेड</w:t>
      </w:r>
    </w:p>
    <w:p w14:paraId="13A3654B" w14:textId="2D166017" w:rsidR="00BF4362" w:rsidRPr="00BF4362" w:rsidRDefault="00BF4362" w:rsidP="00BF4362">
      <w:pPr>
        <w:pStyle w:val="ListParagraph"/>
        <w:numPr>
          <w:ilvl w:val="1"/>
          <w:numId w:val="4"/>
        </w:numPr>
        <w:spacing w:line="259" w:lineRule="auto"/>
        <w:rPr>
          <w:lang w:val="en"/>
        </w:rPr>
      </w:pPr>
      <w:r>
        <w:rPr>
          <w:lang w:val="en"/>
        </w:rPr>
        <w:t>Re-Inspection Required</w:t>
      </w:r>
      <w:r w:rsidR="00484AB1">
        <w:rPr>
          <w:lang w:val="en"/>
        </w:rPr>
        <w:t>/</w:t>
      </w:r>
      <w:r w:rsidR="00484AB1" w:rsidRPr="00484AB1">
        <w:rPr>
          <w:rFonts w:hint="cs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री</w:t>
      </w:r>
      <w:r w:rsidR="00484AB1" w:rsidRPr="00484AB1">
        <w:rPr>
          <w:lang w:val="en"/>
        </w:rPr>
        <w:t>-</w:t>
      </w:r>
      <w:r w:rsidR="00484AB1" w:rsidRPr="00484AB1">
        <w:rPr>
          <w:rFonts w:ascii="Nirmala UI" w:hAnsi="Nirmala UI" w:cs="Nirmala UI"/>
          <w:lang w:val="en"/>
        </w:rPr>
        <w:t>इंस्पेक्शन</w:t>
      </w:r>
      <w:r w:rsidR="00484AB1" w:rsidRPr="00484AB1">
        <w:rPr>
          <w:lang w:val="en"/>
        </w:rPr>
        <w:t xml:space="preserve">  </w:t>
      </w:r>
      <w:r w:rsidR="00484AB1" w:rsidRPr="00484AB1">
        <w:rPr>
          <w:rFonts w:ascii="Nirmala UI" w:hAnsi="Nirmala UI" w:cs="Nirmala UI"/>
          <w:lang w:val="en"/>
        </w:rPr>
        <w:t>रिक्वायर्ड</w:t>
      </w:r>
    </w:p>
    <w:p w14:paraId="036D3B09" w14:textId="40968CBC" w:rsidR="00BF4362" w:rsidRPr="00BF4362" w:rsidRDefault="00BF4362" w:rsidP="00BF436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Enter QA &amp; QC Comments</w:t>
      </w:r>
      <w:r w:rsidR="00484AB1">
        <w:rPr>
          <w:lang w:val="en"/>
        </w:rPr>
        <w:t xml:space="preserve"> /</w:t>
      </w:r>
      <w:r w:rsidR="00484AB1" w:rsidRPr="00484AB1">
        <w:t xml:space="preserve"> </w:t>
      </w:r>
      <w:r w:rsidR="00484AB1" w:rsidRPr="00484AB1">
        <w:rPr>
          <w:lang w:val="en"/>
        </w:rPr>
        <w:t xml:space="preserve">QA &amp; QC </w:t>
      </w:r>
      <w:r w:rsidR="00484AB1" w:rsidRPr="00484AB1">
        <w:rPr>
          <w:rFonts w:ascii="Nirmala UI" w:hAnsi="Nirmala UI" w:cs="Nirmala UI"/>
          <w:lang w:val="en"/>
        </w:rPr>
        <w:t>कमैंट्स</w:t>
      </w:r>
      <w:r w:rsidR="00484AB1">
        <w:rPr>
          <w:rFonts w:ascii="Nirmala UI" w:hAnsi="Nirmala UI" w:cs="Nirmala UI"/>
          <w:lang w:val="en"/>
        </w:rPr>
        <w:t xml:space="preserve"> </w:t>
      </w:r>
      <w:r w:rsidR="00484AB1" w:rsidRPr="003675B0">
        <w:rPr>
          <w:rFonts w:ascii="Nirmala UI" w:hAnsi="Nirmala UI" w:cs="Nirmala UI" w:hint="cs"/>
          <w:lang w:val="en"/>
        </w:rPr>
        <w:t>दर्ज</w:t>
      </w:r>
      <w:r w:rsidR="00484AB1" w:rsidRPr="003675B0">
        <w:rPr>
          <w:rFonts w:ascii="Nirmala UI" w:hAnsi="Nirmala UI" w:cs="Nirmala UI"/>
          <w:lang w:val="en"/>
        </w:rPr>
        <w:t xml:space="preserve"> </w:t>
      </w:r>
      <w:r w:rsidR="00484AB1" w:rsidRPr="003675B0">
        <w:rPr>
          <w:rFonts w:ascii="Nirmala UI" w:hAnsi="Nirmala UI" w:cs="Nirmala UI" w:hint="cs"/>
          <w:lang w:val="en"/>
        </w:rPr>
        <w:t>करें</w:t>
      </w:r>
    </w:p>
    <w:p w14:paraId="74A1E5D0" w14:textId="08947B5D" w:rsidR="00652F6F" w:rsidRDefault="00652F6F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C</w:t>
      </w:r>
      <w:r w:rsidR="00EC1B06">
        <w:rPr>
          <w:lang w:val="en"/>
        </w:rPr>
        <w:t>apture</w:t>
      </w:r>
      <w:r>
        <w:rPr>
          <w:lang w:val="en"/>
        </w:rPr>
        <w:t xml:space="preserve"> or Upload Photo</w:t>
      </w:r>
      <w:r w:rsidR="00484AB1">
        <w:rPr>
          <w:lang w:val="en"/>
        </w:rPr>
        <w:t>/</w:t>
      </w:r>
      <w:r w:rsidR="00484AB1" w:rsidRPr="00484AB1">
        <w:rPr>
          <w:rFonts w:hint="cs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कैप्चर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और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अपलोड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फटो</w:t>
      </w:r>
    </w:p>
    <w:p w14:paraId="0142A5CE" w14:textId="36271251" w:rsidR="00BF4362" w:rsidRDefault="00BF4362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Address/Location</w:t>
      </w:r>
      <w:r w:rsidR="00484AB1">
        <w:rPr>
          <w:lang w:val="en"/>
        </w:rPr>
        <w:t>/</w:t>
      </w:r>
      <w:r w:rsidR="00484AB1" w:rsidRPr="00484AB1">
        <w:rPr>
          <w:rFonts w:hint="cs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एड्रेस</w:t>
      </w:r>
      <w:r w:rsidR="00484AB1" w:rsidRPr="00484AB1">
        <w:rPr>
          <w:lang w:val="en"/>
        </w:rPr>
        <w:t>/</w:t>
      </w:r>
      <w:r w:rsidR="00484AB1" w:rsidRPr="00484AB1">
        <w:rPr>
          <w:rFonts w:ascii="Nirmala UI" w:hAnsi="Nirmala UI" w:cs="Nirmala UI"/>
          <w:lang w:val="en"/>
        </w:rPr>
        <w:t>लोकेशन</w:t>
      </w:r>
    </w:p>
    <w:p w14:paraId="03AE6207" w14:textId="5591C2F9" w:rsidR="00652F6F" w:rsidRDefault="00652F6F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Save button</w:t>
      </w:r>
      <w:r w:rsidR="00484AB1">
        <w:rPr>
          <w:lang w:val="en"/>
        </w:rPr>
        <w:t>/</w:t>
      </w:r>
      <w:r w:rsidR="00484AB1" w:rsidRPr="00484AB1">
        <w:rPr>
          <w:rFonts w:hint="cs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सेव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बटन</w:t>
      </w:r>
    </w:p>
    <w:p w14:paraId="11171986" w14:textId="6BAE7922" w:rsidR="006122D3" w:rsidRDefault="00BF4362" w:rsidP="00652F6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</w:t>
      </w:r>
      <w:r w:rsidR="00652F6F">
        <w:rPr>
          <w:lang w:val="en"/>
        </w:rPr>
        <w:t>ser</w:t>
      </w:r>
      <w:r w:rsidR="00652F6F" w:rsidRPr="00511656">
        <w:rPr>
          <w:lang w:val="en"/>
        </w:rPr>
        <w:t xml:space="preserve"> </w:t>
      </w:r>
      <w:r w:rsidR="00652F6F">
        <w:rPr>
          <w:lang w:val="en"/>
        </w:rPr>
        <w:t xml:space="preserve">will enter any above field and tab on </w:t>
      </w:r>
      <w:r>
        <w:rPr>
          <w:lang w:val="en"/>
        </w:rPr>
        <w:t>Save</w:t>
      </w:r>
      <w:r w:rsidR="00652F6F">
        <w:rPr>
          <w:lang w:val="en"/>
        </w:rPr>
        <w:t xml:space="preserve"> button </w:t>
      </w:r>
      <w:r w:rsidR="00690B5E">
        <w:rPr>
          <w:lang w:val="en"/>
        </w:rPr>
        <w:t>,</w:t>
      </w:r>
      <w:r w:rsidR="00652F6F">
        <w:rPr>
          <w:lang w:val="en"/>
        </w:rPr>
        <w:t xml:space="preserve"> the system will </w:t>
      </w:r>
      <w:r w:rsidR="006576E7">
        <w:rPr>
          <w:lang w:val="en"/>
        </w:rPr>
        <w:t>redirect to the Asset list screen.</w:t>
      </w:r>
    </w:p>
    <w:p w14:paraId="3290A85D" w14:textId="3E671802" w:rsidR="00EC6310" w:rsidRPr="00EC6310" w:rsidRDefault="00BF4362" w:rsidP="00EC6310">
      <w:pPr>
        <w:pStyle w:val="ListParagraph"/>
        <w:spacing w:line="259" w:lineRule="auto"/>
        <w:ind w:left="1080"/>
        <w:rPr>
          <w:lang w:val="en"/>
        </w:rPr>
      </w:pPr>
      <w:r w:rsidRPr="00BF4362">
        <w:rPr>
          <w:rFonts w:ascii="Nirmala UI" w:hAnsi="Nirmala UI" w:cs="Nirmala UI"/>
          <w:lang w:val="en"/>
        </w:rPr>
        <w:t>उपयोगकर्ता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किसी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भी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उपरोक्त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फ़ील्ड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में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प्रवेश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करेगा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और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सेव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बटन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पर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टैब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करेगा</w:t>
      </w:r>
      <w:r w:rsidRPr="00BF4362">
        <w:rPr>
          <w:lang w:val="en"/>
        </w:rPr>
        <w:t xml:space="preserve">,  </w:t>
      </w:r>
      <w:r w:rsidRPr="00BF4362">
        <w:rPr>
          <w:rFonts w:ascii="Nirmala UI" w:hAnsi="Nirmala UI" w:cs="Nirmala UI"/>
          <w:lang w:val="en"/>
        </w:rPr>
        <w:t>सिस्टम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एसेट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सूची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स्क्रीन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पर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रीडायरेक्ट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करेगा।</w:t>
      </w:r>
    </w:p>
    <w:p w14:paraId="4F378F97" w14:textId="59DFC1C8" w:rsidR="00EC6310" w:rsidRPr="00EC6310" w:rsidRDefault="00D925C6" w:rsidP="00EC631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  <w:r>
        <w:rPr>
          <w:rFonts w:ascii="Times New Roman" w:hAnsi="Times New Roman" w:cs="Times New Roman"/>
          <w:noProof/>
          <w:color w:val="auto"/>
          <w:kern w:val="0"/>
          <w:sz w:val="24"/>
          <w:szCs w:val="24"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781A072B" wp14:editId="57EA4EE9">
                <wp:simplePos x="0" y="0"/>
                <wp:positionH relativeFrom="column">
                  <wp:posOffset>-730250</wp:posOffset>
                </wp:positionH>
                <wp:positionV relativeFrom="paragraph">
                  <wp:posOffset>201295</wp:posOffset>
                </wp:positionV>
                <wp:extent cx="6896100" cy="386715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3867150"/>
                          <a:chOff x="0" y="0"/>
                          <a:chExt cx="6896100" cy="3867150"/>
                        </a:xfrm>
                      </wpg:grpSpPr>
                      <wpg:grpSp>
                        <wpg:cNvPr id="60" name="Group 60"/>
                        <wpg:cNvGrpSpPr/>
                        <wpg:grpSpPr>
                          <a:xfrm>
                            <a:off x="4629150" y="0"/>
                            <a:ext cx="2266950" cy="3810000"/>
                            <a:chOff x="0" y="0"/>
                            <a:chExt cx="2266950" cy="3810000"/>
                          </a:xfrm>
                        </wpg:grpSpPr>
                        <pic:pic xmlns:pic="http://schemas.openxmlformats.org/drawingml/2006/picture">
                          <pic:nvPicPr>
                            <pic:cNvPr id="59" name="Picture 59" descr="C:\Users\MPSEDC-GIS-05\Pictures\89e6ca62-7b3e-46e6-a102-b1c1356fc9f6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2400" y="114300"/>
                              <a:ext cx="1917700" cy="3563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8" name="Picture 58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266950" cy="38100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8" name="Group 48"/>
                        <wpg:cNvGrpSpPr/>
                        <wpg:grpSpPr>
                          <a:xfrm>
                            <a:off x="0" y="0"/>
                            <a:ext cx="2305050" cy="3867150"/>
                            <a:chOff x="0" y="0"/>
                            <a:chExt cx="2588260" cy="4163695"/>
                          </a:xfrm>
                        </wpg:grpSpPr>
                        <wpg:grpSp>
                          <wpg:cNvPr id="47" name="Group 47"/>
                          <wpg:cNvGrpSpPr/>
                          <wpg:grpSpPr>
                            <a:xfrm>
                              <a:off x="209550" y="120650"/>
                              <a:ext cx="2209800" cy="3892550"/>
                              <a:chOff x="0" y="0"/>
                              <a:chExt cx="2184400" cy="3796665"/>
                            </a:xfrm>
                          </wpg:grpSpPr>
                          <pic:pic xmlns:pic="http://schemas.openxmlformats.org/drawingml/2006/picture">
                            <pic:nvPicPr>
                              <pic:cNvPr id="45" name="Picture 45" descr="C:\Users\MPSEDC-GIS-05\Pictures\79abcb02-4003-4396-b695-a7c283178172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b="529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84400" cy="3524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6" name="Picture 46" descr="C:\Users\MPSEDC-GIS-05\Pictures\ba1c38a1-1a8b-4003-88dd-9ca670d47764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87157" b="5990"/>
                              <a:stretch/>
                            </pic:blipFill>
                            <pic:spPr bwMode="auto">
                              <a:xfrm>
                                <a:off x="0" y="3524250"/>
                                <a:ext cx="2184400" cy="272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35" name="Picture 35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588260" cy="41636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0" name="Group 50"/>
                        <wpg:cNvGrpSpPr/>
                        <wpg:grpSpPr>
                          <a:xfrm>
                            <a:off x="2305050" y="0"/>
                            <a:ext cx="2266950" cy="3810000"/>
                            <a:chOff x="0" y="0"/>
                            <a:chExt cx="2588260" cy="4163695"/>
                          </a:xfrm>
                        </wpg:grpSpPr>
                        <pic:pic xmlns:pic="http://schemas.openxmlformats.org/drawingml/2006/picture">
                          <pic:nvPicPr>
                            <pic:cNvPr id="49" name="Picture 49" descr="C:\Users\MPSEDC-GIS-05\Pictures\7f9e0af5-2b2c-4cff-be59-9a961aaf4e3a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9700" y="127000"/>
                              <a:ext cx="2241550" cy="3892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4" name="Picture 44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588260" cy="41636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30125F" id="Group 69" o:spid="_x0000_s1026" style="position:absolute;margin-left:-57.5pt;margin-top:15.85pt;width:543pt;height:304.5pt;z-index:251821056" coordsize="68961,3867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">
                <v:group id="Group 60" o:spid="_x0000_s1027" style="position:absolute;left:46291;width:22670;height:38100" coordsize="2266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Picture 59" o:spid="_x0000_s1028" type="#_x0000_t75" style="position:absolute;left:1524;top:1143;width:19177;height:35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">
                    <v:imagedata r:id="rId36" o:title="89e6ca62-7b3e-46e6-a102-b1c1356fc9f6"/>
                  </v:shape>
                  <v:shape id="Picture 58" o:spid="_x0000_s1029" type="#_x0000_t75" style="position:absolute;width:22669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">
                    <v:imagedata r:id="rId13" o:title="" croptop="5593f" cropbottom="10290f" cropleft="17372f" cropright="16963f"/>
                  </v:shape>
                </v:group>
                <v:group id="Group 48" o:spid="_x0000_s1030" style="position:absolute;width:23050;height:38671" coordsize="25882,41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Group 47" o:spid="_x0000_s1031" style="position:absolute;left:2095;top:1206;width:22098;height:38926" coordsize="21844,37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shape id="Picture 45" o:spid="_x0000_s1032" type="#_x0000_t75" style="position:absolute;width:21844;height:3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">
                      <v:imagedata r:id="rId37" o:title="79abcb02-4003-4396-b695-a7c283178172" cropbottom="3467f"/>
                    </v:shape>
                    <v:shape id="Picture 46" o:spid="_x0000_s1033" type="#_x0000_t75" style="position:absolute;top:35242;width:21844;height:2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">
                      <v:imagedata r:id="rId38" o:title="ba1c38a1-1a8b-4003-88dd-9ca670d47764" croptop="57119f" cropbottom="3926f"/>
                    </v:shape>
                  </v:group>
                  <v:shape id="Picture 35" o:spid="_x0000_s1034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">
                    <v:imagedata r:id="rId13" o:title="" croptop="5593f" cropbottom="10290f" cropleft="17372f" cropright="16963f"/>
                  </v:shape>
                </v:group>
                <v:group id="Group 50" o:spid="_x0000_s1035" style="position:absolute;left:23050;width:22670;height:38100" coordsize="25882,41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Picture 49" o:spid="_x0000_s1036" type="#_x0000_t75" style="position:absolute;left:1397;top:1270;width:22415;height:3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">
                    <v:imagedata r:id="rId39" o:title="7f9e0af5-2b2c-4cff-be59-9a961aaf4e3a"/>
                  </v:shape>
                  <v:shape id="Picture 44" o:spid="_x0000_s1037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">
                    <v:imagedata r:id="rId13" o:title="" croptop="5593f" cropbottom="10290f" cropleft="17372f" cropright="16963f"/>
                  </v:shape>
                </v:group>
              </v:group>
            </w:pict>
          </mc:Fallback>
        </mc:AlternateContent>
      </w:r>
    </w:p>
    <w:p w14:paraId="73995552" w14:textId="0BD932E4" w:rsidR="006122D3" w:rsidRDefault="006122D3" w:rsidP="006122D3">
      <w:pPr>
        <w:rPr>
          <w:lang w:val="en" w:bidi="hi-IN"/>
        </w:rPr>
      </w:pPr>
    </w:p>
    <w:p w14:paraId="6F385035" w14:textId="582BC3D4" w:rsidR="00EC6310" w:rsidRPr="00EC6310" w:rsidRDefault="00EC6310" w:rsidP="00EC631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51562DD8" w14:textId="4CF95BC6" w:rsidR="00EC6310" w:rsidRPr="00EC6310" w:rsidRDefault="00EC6310" w:rsidP="00EC631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7FBFC4A3" w14:textId="69CFAAB9" w:rsidR="00500D6F" w:rsidRDefault="00500D6F" w:rsidP="00C319C0">
      <w:pPr>
        <w:rPr>
          <w:lang w:bidi="hi-IN"/>
        </w:rPr>
      </w:pPr>
    </w:p>
    <w:p w14:paraId="5F0A6EC5" w14:textId="483076EB" w:rsidR="006632A0" w:rsidRDefault="006632A0" w:rsidP="00C319C0">
      <w:pPr>
        <w:rPr>
          <w:lang w:bidi="hi-IN"/>
        </w:rPr>
      </w:pPr>
    </w:p>
    <w:p w14:paraId="075DCD9A" w14:textId="2B61650B" w:rsidR="006632A0" w:rsidRDefault="006632A0" w:rsidP="00C319C0">
      <w:pPr>
        <w:rPr>
          <w:lang w:bidi="hi-IN"/>
        </w:rPr>
      </w:pPr>
    </w:p>
    <w:p w14:paraId="458ADF8A" w14:textId="5F5F550C" w:rsidR="006632A0" w:rsidRDefault="006632A0" w:rsidP="00C319C0">
      <w:pPr>
        <w:rPr>
          <w:lang w:bidi="hi-IN"/>
        </w:rPr>
      </w:pPr>
    </w:p>
    <w:p w14:paraId="73A8B205" w14:textId="76BAA305" w:rsidR="006632A0" w:rsidRDefault="006632A0" w:rsidP="00C319C0">
      <w:pPr>
        <w:rPr>
          <w:lang w:bidi="hi-IN"/>
        </w:rPr>
      </w:pPr>
    </w:p>
    <w:p w14:paraId="222516AB" w14:textId="280C7461" w:rsidR="006632A0" w:rsidRDefault="006632A0" w:rsidP="00C319C0">
      <w:pPr>
        <w:rPr>
          <w:lang w:bidi="hi-IN"/>
        </w:rPr>
      </w:pPr>
    </w:p>
    <w:p w14:paraId="470B1AB9" w14:textId="576F4BE7" w:rsidR="006632A0" w:rsidRDefault="006632A0" w:rsidP="00C319C0">
      <w:pPr>
        <w:rPr>
          <w:lang w:bidi="hi-IN"/>
        </w:rPr>
      </w:pPr>
    </w:p>
    <w:p w14:paraId="5DA4593F" w14:textId="54123303" w:rsidR="006632A0" w:rsidRDefault="006632A0" w:rsidP="00C319C0">
      <w:pPr>
        <w:rPr>
          <w:lang w:bidi="hi-IN"/>
        </w:rPr>
      </w:pPr>
    </w:p>
    <w:p w14:paraId="06B6F4D2" w14:textId="5F58D8E2" w:rsidR="006632A0" w:rsidRDefault="006632A0" w:rsidP="00C319C0">
      <w:pPr>
        <w:rPr>
          <w:lang w:bidi="hi-IN"/>
        </w:rPr>
      </w:pPr>
    </w:p>
    <w:p w14:paraId="5CA4F4DD" w14:textId="64FCABD0" w:rsidR="006632A0" w:rsidRDefault="006632A0" w:rsidP="00C319C0">
      <w:pPr>
        <w:rPr>
          <w:lang w:bidi="hi-IN"/>
        </w:rPr>
      </w:pPr>
    </w:p>
    <w:p w14:paraId="08B1174D" w14:textId="3A2E6C9E" w:rsidR="00500D6F" w:rsidRPr="00EC6310" w:rsidRDefault="00500D6F" w:rsidP="007A2453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11" w:name="_Toc170920844"/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Daily Inspection </w:t>
      </w:r>
      <w:r w:rsidR="00484AB1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History</w:t>
      </w:r>
      <w:r w:rsid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/</w:t>
      </w:r>
      <w:r w:rsidR="007A2453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डेली</w:t>
      </w:r>
      <w:r w:rsidR="007A2453" w:rsidRP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7A2453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इंस्पेक्शन</w:t>
      </w:r>
      <w:r w:rsidR="007A2453">
        <w:rPr>
          <w:rFonts w:ascii="Mangal" w:hAnsi="Mangal" w:cs="Mangal"/>
          <w:b/>
          <w:bCs/>
          <w:sz w:val="36"/>
          <w:szCs w:val="36"/>
          <w:lang w:val="en" w:bidi="hi-IN"/>
        </w:rPr>
        <w:t xml:space="preserve"> </w:t>
      </w:r>
      <w:r w:rsidR="007A2453" w:rsidRPr="007A2453">
        <w:rPr>
          <w:rFonts w:ascii="Mangal" w:hAnsi="Mangal" w:cs="Mangal" w:hint="cs"/>
          <w:b/>
          <w:bCs/>
          <w:sz w:val="36"/>
          <w:szCs w:val="36"/>
          <w:lang w:val="en" w:bidi="hi-IN"/>
        </w:rPr>
        <w:t>हिस्ट्री</w:t>
      </w:r>
      <w:bookmarkEnd w:id="11"/>
    </w:p>
    <w:p w14:paraId="2FDC146F" w14:textId="264EA573" w:rsidR="00484AB1" w:rsidRDefault="00484AB1" w:rsidP="00484AB1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 can view list of Daily Inspection that are added by them with Upload.</w:t>
      </w:r>
    </w:p>
    <w:p w14:paraId="2908C5B6" w14:textId="3E3B8483" w:rsidR="00484AB1" w:rsidRPr="006576E7" w:rsidRDefault="00484AB1" w:rsidP="00484AB1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Once user will tap on upload button </w:t>
      </w:r>
      <w:r w:rsidR="00690B5E">
        <w:rPr>
          <w:lang w:val="en"/>
        </w:rPr>
        <w:t>,</w:t>
      </w:r>
      <w:r>
        <w:rPr>
          <w:lang w:val="en"/>
        </w:rPr>
        <w:t xml:space="preserve"> the system will submit the data to the concern Authority, state Admin and Admin.</w:t>
      </w:r>
    </w:p>
    <w:p w14:paraId="6A53BC08" w14:textId="140D1C02" w:rsidR="00EC6310" w:rsidRPr="00EC6310" w:rsidRDefault="00EC6310" w:rsidP="00EC6310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EC6310">
        <w:rPr>
          <w:rFonts w:ascii="Nirmala UI" w:hAnsi="Nirmala UI" w:cs="Nirmala UI"/>
          <w:lang w:val="en"/>
        </w:rPr>
        <w:lastRenderedPageBreak/>
        <w:t>उपयोगकर्ता अपलोड के साथ उनके द्वारा जोड़े गए दैनिक निरीक्षण की सूची देख सकते हैं।</w:t>
      </w:r>
    </w:p>
    <w:p w14:paraId="3A7B864D" w14:textId="15155852" w:rsidR="00484AB1" w:rsidRDefault="00CB5CE6" w:rsidP="00EC6310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>
        <w:rPr>
          <w:rFonts w:ascii="Nirmala UI" w:hAnsi="Nirmala UI" w:cs="Nirmala UI"/>
          <w:noProof/>
          <w:lang w:val="en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6EEA0FDD" wp14:editId="52E22473">
                <wp:simplePos x="0" y="0"/>
                <wp:positionH relativeFrom="column">
                  <wp:posOffset>-717550</wp:posOffset>
                </wp:positionH>
                <wp:positionV relativeFrom="paragraph">
                  <wp:posOffset>673735</wp:posOffset>
                </wp:positionV>
                <wp:extent cx="7004050" cy="4064000"/>
                <wp:effectExtent l="114300" t="133350" r="254000" b="298450"/>
                <wp:wrapTopAndBottom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4050" cy="4064000"/>
                          <a:chOff x="0" y="0"/>
                          <a:chExt cx="7004050" cy="4064000"/>
                        </a:xfrm>
                      </wpg:grpSpPr>
                      <wpg:grpSp>
                        <wpg:cNvPr id="82" name="Group 82"/>
                        <wpg:cNvGrpSpPr/>
                        <wpg:grpSpPr>
                          <a:xfrm>
                            <a:off x="0" y="0"/>
                            <a:ext cx="2305050" cy="3957384"/>
                            <a:chOff x="0" y="0"/>
                            <a:chExt cx="2305050" cy="3867150"/>
                          </a:xfrm>
                        </wpg:grpSpPr>
                        <pic:pic xmlns:pic="http://schemas.openxmlformats.org/drawingml/2006/picture">
                          <pic:nvPicPr>
                            <pic:cNvPr id="67" name="Picture 67" descr="C:\Users\MPSEDC-GIS-05\Pictures\cab352c3-f61f-4700-983e-6df5c715b75c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4300" y="82550"/>
                              <a:ext cx="1998980" cy="3638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8" name="Picture 78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305050" cy="38671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79" name="Group 79"/>
                        <wpg:cNvGrpSpPr/>
                        <wpg:grpSpPr>
                          <a:xfrm>
                            <a:off x="2305050" y="0"/>
                            <a:ext cx="2413000" cy="4019550"/>
                            <a:chOff x="0" y="0"/>
                            <a:chExt cx="2588260" cy="4163695"/>
                          </a:xfrm>
                        </wpg:grpSpPr>
                        <pic:pic xmlns:pic="http://schemas.openxmlformats.org/drawingml/2006/picture">
                          <pic:nvPicPr>
                            <pic:cNvPr id="80" name="Picture 80" descr="C:\Users\MPSEDC-GIS-05\Pictures\7f9e0af5-2b2c-4cff-be59-9a961aaf4e3a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9700" y="127000"/>
                              <a:ext cx="2241550" cy="38925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81" name="Picture 81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588260" cy="41636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90" name="Group 90"/>
                        <wpg:cNvGrpSpPr/>
                        <wpg:grpSpPr>
                          <a:xfrm>
                            <a:off x="4686300" y="0"/>
                            <a:ext cx="2317750" cy="4064000"/>
                            <a:chOff x="0" y="0"/>
                            <a:chExt cx="2317750" cy="3810000"/>
                          </a:xfrm>
                        </wpg:grpSpPr>
                        <pic:pic xmlns:pic="http://schemas.openxmlformats.org/drawingml/2006/picture">
                          <pic:nvPicPr>
                            <pic:cNvPr id="83" name="Picture 83" descr="C:\Users\MPSEDC-GIS-05\Pictures\cab352c3-f61f-4700-983e-6df5c715b75c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76200"/>
                              <a:ext cx="1936750" cy="3614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86" name="Group 86"/>
                          <wpg:cNvGrpSpPr/>
                          <wpg:grpSpPr>
                            <a:xfrm>
                              <a:off x="0" y="0"/>
                              <a:ext cx="2317750" cy="3810000"/>
                              <a:chOff x="205624" y="374650"/>
                              <a:chExt cx="2266950" cy="3810000"/>
                            </a:xfrm>
                          </wpg:grpSpPr>
                          <pic:pic xmlns:pic="http://schemas.openxmlformats.org/drawingml/2006/picture">
                            <pic:nvPicPr>
                              <pic:cNvPr id="87" name="Picture 87">
                                <a:extLst/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6507" t="8535" r="25884" b="15702"/>
                              <a:stretch/>
                            </pic:blipFill>
                            <pic:spPr>
                              <a:xfrm>
                                <a:off x="205624" y="374650"/>
                                <a:ext cx="2266950" cy="3810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292100" dist="139700" dir="2700000" algn="tl" rotWithShape="0">
                                  <a:srgbClr val="333333">
                                    <a:alpha val="65000"/>
                                  </a:srgbClr>
                                </a:outerShdw>
                              </a:effectLst>
                            </pic:spPr>
                          </pic:pic>
                          <pic:pic xmlns:pic="http://schemas.openxmlformats.org/drawingml/2006/picture">
                            <pic:nvPicPr>
                              <pic:cNvPr id="88" name="Picture 88" descr="C:\Users\MPSEDC-GIS-05\Pictures\89e6ca62-7b3e-46e6-a102-b1c1356fc9f6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6622" t="39024" r="6622" b="40128"/>
                              <a:stretch/>
                            </pic:blipFill>
                            <pic:spPr bwMode="auto">
                              <a:xfrm>
                                <a:off x="502572" y="1524397"/>
                                <a:ext cx="1663700" cy="971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0419C51" id="Group 91" o:spid="_x0000_s1026" style="position:absolute;margin-left:-56.5pt;margin-top:53.05pt;width:551.5pt;height:320pt;z-index:251848704" coordsize="70040,4064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">
                <v:group id="Group 82" o:spid="_x0000_s1027" style="position:absolute;width:23050;height:39573" coordsize="23050,38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Picture 67" o:spid="_x0000_s1028" type="#_x0000_t75" style="position:absolute;left:1143;top:825;width:19989;height:36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">
                    <v:imagedata r:id="rId41" o:title="cab352c3-f61f-4700-983e-6df5c715b75c"/>
                  </v:shape>
                  <v:shape id="Picture 78" o:spid="_x0000_s1029" type="#_x0000_t75" style="position:absolute;width:23050;height:3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79" o:spid="_x0000_s1030" style="position:absolute;left:23050;width:24130;height:40195" coordsize="25882,41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Picture 80" o:spid="_x0000_s1031" type="#_x0000_t75" style="position:absolute;left:1397;top:1270;width:22415;height:3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">
                    <v:imagedata r:id="rId39" o:title="7f9e0af5-2b2c-4cff-be59-9a961aaf4e3a"/>
                    <v:shadow on="t" color="#333" opacity="42598f" origin="-.5,-.5" offset="2.74397mm,2.74397mm"/>
                  </v:shape>
                  <v:shape id="Picture 81" o:spid="_x0000_s1032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90" o:spid="_x0000_s1033" style="position:absolute;left:46863;width:23177;height:40640" coordsize="2317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shape id="Picture 83" o:spid="_x0000_s1034" type="#_x0000_t75" style="position:absolute;left:1714;top:762;width:19368;height:36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">
                    <v:imagedata r:id="rId41" o:title="cab352c3-f61f-4700-983e-6df5c715b75c"/>
                  </v:shape>
                  <v:group id="Group 86" o:spid="_x0000_s1035" style="position:absolute;width:23177;height:38100" coordorigin="2056,3746" coordsize="2266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shape id="Picture 87" o:spid="_x0000_s1036" type="#_x0000_t75" style="position:absolute;left:2056;top:3746;width:22669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">
                      <v:imagedata r:id="rId13" o:title="" croptop="5593f" cropbottom="10290f" cropleft="17372f" cropright="16963f"/>
                      <v:shadow on="t" color="#333" opacity="42598f" origin="-.5,-.5" offset="2.74397mm,2.74397mm"/>
                    </v:shape>
                    <v:shape id="Picture 88" o:spid="_x0000_s1037" type="#_x0000_t75" style="position:absolute;left:5025;top:15243;width:16637;height: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">
                      <v:imagedata r:id="rId36" o:title="89e6ca62-7b3e-46e6-a102-b1c1356fc9f6" croptop="25575f" cropbottom="26298f" cropleft="4340f" cropright="4340f"/>
                    </v:shape>
                  </v:group>
                </v:group>
                <w10:wrap type="topAndBottom"/>
              </v:group>
            </w:pict>
          </mc:Fallback>
        </mc:AlternateContent>
      </w:r>
      <w:r w:rsidR="00EC6310" w:rsidRPr="00EC6310">
        <w:rPr>
          <w:rFonts w:ascii="Nirmala UI" w:hAnsi="Nirmala UI" w:cs="Nirmala UI"/>
          <w:lang w:val="en"/>
        </w:rPr>
        <w:t>एक बार जब उपयोगकर्ता अपलोड बटन पर टैप करेगा तो सिस्टम डेटा को संबंधित प्राधिकरण, राज्य प्रशासन और एडमिन को सबमिट कर देगा।</w:t>
      </w:r>
    </w:p>
    <w:p w14:paraId="503CB916" w14:textId="1FB29187" w:rsidR="00D925C6" w:rsidRDefault="00D925C6" w:rsidP="00EC6310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4E1F43A9" w14:textId="43969E17" w:rsidR="00D925C6" w:rsidRDefault="00D925C6" w:rsidP="00EC6310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27C20D02" w14:textId="61190546" w:rsidR="00EC6310" w:rsidRDefault="00EC6310" w:rsidP="00EC631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17EC3FCD" w14:textId="5D584821" w:rsidR="007852F4" w:rsidRDefault="007852F4" w:rsidP="00EC631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1ED3FDB8" w14:textId="77777777" w:rsidR="007852F4" w:rsidRPr="00EC6310" w:rsidRDefault="007852F4" w:rsidP="00EC631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0ABB51C4" w14:textId="11CD5076" w:rsidR="00EC6310" w:rsidRDefault="00EC6310" w:rsidP="00EC6310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366E27CD" w14:textId="5397D7E6" w:rsidR="00500D6F" w:rsidRDefault="00500D6F" w:rsidP="00C319C0">
      <w:pPr>
        <w:rPr>
          <w:lang w:bidi="hi-IN"/>
        </w:rPr>
      </w:pPr>
    </w:p>
    <w:p w14:paraId="1CA19C2D" w14:textId="1D529B3F" w:rsidR="00C319C0" w:rsidRDefault="00511656" w:rsidP="003047A3">
      <w:pPr>
        <w:pStyle w:val="Heading1"/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</w:pPr>
      <w:bookmarkStart w:id="12" w:name="_Toc114219663"/>
      <w:bookmarkStart w:id="13" w:name="_Toc170920845"/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cs/>
          <w:lang w:bidi="hi-IN"/>
        </w:rPr>
        <w:lastRenderedPageBreak/>
        <w:t>Module</w:t>
      </w:r>
      <w:r w:rsidR="00C319C0"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…………</w:t>
      </w:r>
      <w:r w:rsidR="00797C9C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 </w:t>
      </w:r>
      <w:r w:rsidR="0049355F"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 </w:t>
      </w:r>
      <w:r w:rsidR="00ED3235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Web portal - </w:t>
      </w:r>
      <w:r w:rsidR="00D37454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PIU </w:t>
      </w:r>
      <w:r w:rsidR="00A445D4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User </w:t>
      </w:r>
      <w:r w:rsidR="00C319C0"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…………</w:t>
      </w:r>
      <w:bookmarkEnd w:id="12"/>
      <w:r w:rsidR="00797C9C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……</w:t>
      </w:r>
      <w:bookmarkEnd w:id="13"/>
    </w:p>
    <w:p w14:paraId="65B754FA" w14:textId="7B05F101" w:rsidR="000F3D99" w:rsidRPr="00C319C0" w:rsidRDefault="000F3D99" w:rsidP="00C319C0">
      <w:pPr>
        <w:rPr>
          <w:lang w:bidi="hi-IN"/>
        </w:rPr>
      </w:pPr>
    </w:p>
    <w:p w14:paraId="094D7273" w14:textId="77CA8450" w:rsidR="00A07212" w:rsidRPr="00D37454" w:rsidRDefault="00511656" w:rsidP="007A2453">
      <w:pPr>
        <w:pStyle w:val="Heading2"/>
        <w:numPr>
          <w:ilvl w:val="0"/>
          <w:numId w:val="23"/>
        </w:numPr>
        <w:rPr>
          <w:rFonts w:asciiTheme="minorHAnsi" w:hAnsiTheme="minorHAnsi" w:cs="Mangal"/>
          <w:b/>
          <w:bCs/>
          <w:sz w:val="36"/>
          <w:szCs w:val="36"/>
          <w:lang w:val="en"/>
        </w:rPr>
      </w:pPr>
      <w:bookmarkStart w:id="14" w:name="_Toc170920846"/>
      <w:bookmarkEnd w:id="0"/>
      <w:r w:rsidRPr="00A60061">
        <w:rPr>
          <w:rFonts w:asciiTheme="minorHAnsi" w:hAnsiTheme="minorHAnsi" w:cstheme="minorHAnsi"/>
          <w:b/>
          <w:bCs/>
          <w:sz w:val="36"/>
          <w:szCs w:val="36"/>
          <w:cs/>
          <w:lang w:val="en" w:bidi="hi-IN"/>
        </w:rPr>
        <w:t>User Login</w:t>
      </w:r>
      <w:r w:rsidR="007B1BED" w:rsidRPr="007A2453">
        <w:rPr>
          <w:rFonts w:asciiTheme="minorHAnsi" w:hAnsiTheme="minorHAnsi" w:cstheme="minorHAnsi" w:hint="cs"/>
          <w:b/>
          <w:bCs/>
          <w:sz w:val="36"/>
          <w:szCs w:val="36"/>
          <w:lang w:val="en" w:bidi="hi-IN"/>
        </w:rPr>
        <w:t xml:space="preserve"> </w:t>
      </w:r>
      <w:r w:rsidR="007B1BED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यूजर</w:t>
      </w:r>
      <w:r w:rsidR="007B1BED" w:rsidRPr="007B1BED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 </w:t>
      </w:r>
      <w:r w:rsidR="007B1BED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लॉगिन</w:t>
      </w:r>
      <w:r w:rsidR="00D37454" w:rsidRPr="007A2453">
        <w:rPr>
          <w:rFonts w:asciiTheme="minorHAnsi" w:hAnsiTheme="minorHAnsi" w:cstheme="minorHAnsi" w:hint="cs"/>
          <w:b/>
          <w:bCs/>
          <w:sz w:val="36"/>
          <w:szCs w:val="36"/>
          <w:cs/>
          <w:lang w:val="en" w:bidi="hi-IN"/>
        </w:rPr>
        <w:t xml:space="preserve"> </w:t>
      </w:r>
      <w:r w:rsidR="007B1BED" w:rsidRPr="007A2453">
        <w:rPr>
          <w:rFonts w:asciiTheme="minorHAnsi" w:hAnsiTheme="minorHAnsi" w:cstheme="minorHAnsi"/>
          <w:b/>
          <w:bCs/>
          <w:sz w:val="36"/>
          <w:szCs w:val="36"/>
          <w:cs/>
          <w:lang w:val="en" w:bidi="hi-IN"/>
        </w:rPr>
        <w:t>–</w:t>
      </w:r>
      <w:r w:rsidR="00D37454" w:rsidRPr="007A2453">
        <w:rPr>
          <w:rFonts w:asciiTheme="minorHAnsi" w:hAnsiTheme="minorHAnsi" w:cstheme="minorHAnsi" w:hint="cs"/>
          <w:b/>
          <w:bCs/>
          <w:sz w:val="36"/>
          <w:szCs w:val="36"/>
          <w:cs/>
          <w:lang w:val="en" w:bidi="hi-IN"/>
        </w:rPr>
        <w:t xml:space="preserve"> PIU</w:t>
      </w:r>
      <w:r w:rsidR="007B1BED" w:rsidRPr="007A2453">
        <w:rPr>
          <w:rFonts w:asciiTheme="minorHAnsi" w:hAnsiTheme="minorHAnsi" w:cstheme="minorHAnsi" w:hint="cs"/>
          <w:b/>
          <w:bCs/>
          <w:sz w:val="36"/>
          <w:szCs w:val="36"/>
          <w:cs/>
          <w:lang w:val="en" w:bidi="hi-IN"/>
        </w:rPr>
        <w:t>/</w:t>
      </w:r>
      <w:r w:rsidR="007B1BED" w:rsidRP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7B1BED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पीआईयू</w:t>
      </w:r>
      <w:bookmarkEnd w:id="14"/>
    </w:p>
    <w:p w14:paraId="399B6B6D" w14:textId="4A2D885D" w:rsidR="00511656" w:rsidRDefault="00511656" w:rsidP="0051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511656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The web portal can be opened using the </w:t>
      </w:r>
      <w:r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URL </w:t>
      </w:r>
      <w:r w:rsidRPr="00511656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given below</w:t>
      </w:r>
    </w:p>
    <w:p w14:paraId="4FD52423" w14:textId="1E7BF1C0" w:rsidR="00D37454" w:rsidRDefault="00D37454" w:rsidP="0051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वेब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पोर्टल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को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नीचे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दिए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गए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यूआरएल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का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उपयोग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करके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खोला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जा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सकता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है</w:t>
      </w:r>
    </w:p>
    <w:p w14:paraId="4922E410" w14:textId="3F4206CE" w:rsidR="001C77BB" w:rsidRPr="00D37454" w:rsidRDefault="00EC1B06" w:rsidP="001C7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Hyperlink"/>
          <w:rFonts w:ascii="Times New Roman" w:hAnsi="Times New Roman" w:cs="Mangal"/>
          <w:kern w:val="0"/>
          <w:sz w:val="24"/>
          <w:szCs w:val="21"/>
          <w:u w:val="none"/>
          <w:lang w:val="en" w:eastAsia="en-IN" w:bidi="hi-IN"/>
        </w:rPr>
      </w:pPr>
      <w:r w:rsidRPr="001C77BB">
        <w:rPr>
          <w:rStyle w:val="Hyperlink"/>
          <w:rFonts w:ascii="Times New Roman" w:hAnsi="Times New Roman" w:cs="Mangal"/>
          <w:kern w:val="0"/>
          <w:sz w:val="24"/>
          <w:szCs w:val="21"/>
          <w:lang w:val="en" w:eastAsia="en-IN" w:bidi="hi-IN"/>
        </w:rPr>
        <w:t>https://</w:t>
      </w:r>
      <w:hyperlink r:id="rId42" w:history="1">
        <w:r w:rsidR="001C77BB" w:rsidRPr="001C77BB">
          <w:rPr>
            <w:rStyle w:val="Hyperlink"/>
            <w:rFonts w:ascii="Times New Roman" w:hAnsi="Times New Roman" w:cs="Mangal"/>
            <w:kern w:val="0"/>
            <w:sz w:val="24"/>
            <w:szCs w:val="21"/>
            <w:lang w:val="en" w:eastAsia="en-IN" w:bidi="hi-IN"/>
          </w:rPr>
          <w:t>geoportal.mp.gov.in/MPPHE</w:t>
        </w:r>
      </w:hyperlink>
    </w:p>
    <w:p w14:paraId="54A7D3BC" w14:textId="040C1C51" w:rsidR="00633D3F" w:rsidRDefault="00633D3F" w:rsidP="001C7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Hyperlink"/>
          <w:rFonts w:ascii="Times New Roman" w:hAnsi="Times New Roman" w:cs="Mangal"/>
          <w:kern w:val="0"/>
          <w:sz w:val="24"/>
          <w:szCs w:val="21"/>
          <w:lang w:val="en" w:eastAsia="en-IN" w:bidi="hi-IN"/>
        </w:rPr>
      </w:pPr>
      <w:r w:rsidRPr="00633D3F">
        <w:rPr>
          <w:rFonts w:ascii="Times New Roman" w:hAnsi="Times New Roman" w:cs="Mangal"/>
          <w:noProof/>
          <w:color w:val="0000FF"/>
          <w:kern w:val="0"/>
          <w:sz w:val="24"/>
          <w:szCs w:val="21"/>
          <w:u w:val="single"/>
          <w:lang w:eastAsia="en-IN" w:bidi="hi-IN"/>
        </w:rPr>
        <w:drawing>
          <wp:anchor distT="0" distB="0" distL="114300" distR="114300" simplePos="0" relativeHeight="251693056" behindDoc="0" locked="0" layoutInCell="1" allowOverlap="1" wp14:anchorId="14D8E6BE" wp14:editId="489D2785">
            <wp:simplePos x="0" y="0"/>
            <wp:positionH relativeFrom="column">
              <wp:posOffset>-501650</wp:posOffset>
            </wp:positionH>
            <wp:positionV relativeFrom="paragraph">
              <wp:posOffset>344170</wp:posOffset>
            </wp:positionV>
            <wp:extent cx="6121400" cy="2817834"/>
            <wp:effectExtent l="0" t="0" r="0" b="1905"/>
            <wp:wrapTopAndBottom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75E83ED-8913-4E2B-BF36-795283A0E9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75E83ED-8913-4E2B-BF36-795283A0E9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17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5AB58B" w14:textId="161ADD43" w:rsidR="00633D3F" w:rsidRPr="001C77BB" w:rsidRDefault="00633D3F" w:rsidP="001C7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Hyperlink"/>
          <w:rFonts w:ascii="Times New Roman" w:hAnsi="Times New Roman" w:cs="Mangal"/>
          <w:kern w:val="0"/>
          <w:sz w:val="24"/>
          <w:szCs w:val="21"/>
          <w:lang w:val="en" w:eastAsia="en-IN" w:bidi="hi-IN"/>
        </w:rPr>
      </w:pPr>
    </w:p>
    <w:p w14:paraId="52F8EAC4" w14:textId="74DC4FAE" w:rsidR="00511656" w:rsidRPr="00511656" w:rsidRDefault="00511656" w:rsidP="0051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</w:p>
    <w:p w14:paraId="1FF6CB3B" w14:textId="5EB5C2EE" w:rsidR="00D37454" w:rsidRDefault="00797C9C" w:rsidP="00F300B8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 </w:t>
      </w:r>
      <w:r w:rsidR="007B1BED">
        <w:rPr>
          <w:lang w:val="en"/>
        </w:rPr>
        <w:t>U</w:t>
      </w:r>
      <w:r>
        <w:rPr>
          <w:lang w:val="en"/>
        </w:rPr>
        <w:t>ser</w:t>
      </w:r>
      <w:r w:rsidR="00511656" w:rsidRPr="00511656">
        <w:rPr>
          <w:lang w:val="en"/>
        </w:rPr>
        <w:t xml:space="preserve"> can access the web application by using the authorized login credentials.</w:t>
      </w:r>
      <w:r w:rsidR="00D37454">
        <w:rPr>
          <w:lang w:val="en"/>
        </w:rPr>
        <w:t xml:space="preserve"> </w:t>
      </w:r>
    </w:p>
    <w:p w14:paraId="3869DA52" w14:textId="51A7BF78" w:rsidR="00511656" w:rsidRPr="00511656" w:rsidRDefault="00D37454" w:rsidP="00D37454">
      <w:pPr>
        <w:pStyle w:val="ListParagraph"/>
        <w:spacing w:line="259" w:lineRule="auto"/>
        <w:ind w:left="1080"/>
        <w:rPr>
          <w:lang w:val="en"/>
        </w:rPr>
      </w:pPr>
      <w:r w:rsidRPr="00D37454">
        <w:rPr>
          <w:rFonts w:ascii="Nirmala UI" w:hAnsi="Nirmala UI" w:cs="Nirmala UI"/>
          <w:lang w:val="en"/>
        </w:rPr>
        <w:t>उपयोगकर्ता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अधिकृत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लॉगिन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क्रेडेंशियल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का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उपयोग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करके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वेब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एप्लिकेशन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तक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पहुंच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सकता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है।</w:t>
      </w:r>
    </w:p>
    <w:p w14:paraId="3EBDBE54" w14:textId="77777777" w:rsidR="003804B3" w:rsidRPr="00E00786" w:rsidRDefault="003804B3" w:rsidP="003804B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E00786">
        <w:rPr>
          <w:lang w:val="en"/>
        </w:rPr>
        <w:t>Enter the desired details on the login page</w:t>
      </w:r>
      <w:r>
        <w:rPr>
          <w:lang w:val="en"/>
        </w:rPr>
        <w:t xml:space="preserve">/ </w:t>
      </w:r>
      <w:r w:rsidRPr="00E077A3">
        <w:rPr>
          <w:rFonts w:ascii="Nirmala UI" w:hAnsi="Nirmala UI" w:cs="Nirmala UI"/>
          <w:lang w:val="en"/>
        </w:rPr>
        <w:t>लॉगिन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पेज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पर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वांछित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विवरण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दर्ज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करें।</w:t>
      </w:r>
    </w:p>
    <w:p w14:paraId="103B69FF" w14:textId="77777777" w:rsidR="003804B3" w:rsidRPr="00E00786" w:rsidRDefault="003804B3" w:rsidP="003804B3">
      <w:pPr>
        <w:pStyle w:val="ListParagraph"/>
        <w:numPr>
          <w:ilvl w:val="0"/>
          <w:numId w:val="3"/>
        </w:numPr>
        <w:spacing w:line="259" w:lineRule="auto"/>
        <w:rPr>
          <w:lang w:val="en"/>
        </w:rPr>
      </w:pPr>
      <w:r w:rsidRPr="00E00786">
        <w:rPr>
          <w:lang w:val="en"/>
        </w:rPr>
        <w:t>Enter Username</w:t>
      </w:r>
      <w:r>
        <w:rPr>
          <w:lang w:val="en"/>
        </w:rPr>
        <w:t xml:space="preserve">/ </w:t>
      </w:r>
      <w:r w:rsidRPr="009425F4">
        <w:rPr>
          <w:rFonts w:ascii="Nirmala UI" w:hAnsi="Nirmala UI" w:cs="Nirmala UI"/>
          <w:lang w:val="en"/>
        </w:rPr>
        <w:t>यूजरनाम</w:t>
      </w:r>
      <w:r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दर्ज</w:t>
      </w:r>
      <w:r w:rsidRPr="009425F4"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करें</w:t>
      </w:r>
    </w:p>
    <w:p w14:paraId="525E0812" w14:textId="77777777" w:rsidR="003804B3" w:rsidRDefault="003804B3" w:rsidP="003804B3">
      <w:pPr>
        <w:pStyle w:val="ListParagraph"/>
        <w:numPr>
          <w:ilvl w:val="0"/>
          <w:numId w:val="3"/>
        </w:numPr>
        <w:spacing w:line="259" w:lineRule="auto"/>
        <w:rPr>
          <w:lang w:val="en"/>
        </w:rPr>
      </w:pPr>
      <w:r w:rsidRPr="00E00786">
        <w:rPr>
          <w:lang w:val="en"/>
        </w:rPr>
        <w:t>Enter Password</w:t>
      </w:r>
      <w:r>
        <w:rPr>
          <w:lang w:val="en"/>
        </w:rPr>
        <w:t xml:space="preserve"> / </w:t>
      </w:r>
      <w:r w:rsidRPr="009425F4">
        <w:rPr>
          <w:rFonts w:ascii="Nirmala UI" w:hAnsi="Nirmala UI" w:cs="Nirmala UI"/>
          <w:lang w:val="en"/>
        </w:rPr>
        <w:t>पासवर्ड</w:t>
      </w:r>
      <w:r w:rsidRPr="009425F4">
        <w:rPr>
          <w:rFonts w:ascii="Nirmala UI" w:hAnsi="Nirmala UI" w:cs="Nirmala UI" w:hint="cs"/>
          <w:lang w:val="en"/>
        </w:rPr>
        <w:t xml:space="preserve"> दर्ज</w:t>
      </w:r>
      <w:r w:rsidRPr="009425F4"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करें</w:t>
      </w:r>
    </w:p>
    <w:p w14:paraId="4C9EF1EC" w14:textId="77777777" w:rsidR="003804B3" w:rsidRDefault="003804B3" w:rsidP="003804B3">
      <w:pPr>
        <w:pStyle w:val="ListParagraph"/>
        <w:numPr>
          <w:ilvl w:val="0"/>
          <w:numId w:val="3"/>
        </w:numPr>
        <w:spacing w:line="259" w:lineRule="auto"/>
        <w:rPr>
          <w:lang w:val="en"/>
        </w:rPr>
      </w:pPr>
      <w:r w:rsidRPr="00E00786">
        <w:rPr>
          <w:lang w:val="en"/>
        </w:rPr>
        <w:t>Click on the Login button.</w:t>
      </w:r>
    </w:p>
    <w:p w14:paraId="08B3BC2F" w14:textId="77777777" w:rsidR="003804B3" w:rsidRDefault="003804B3" w:rsidP="003804B3">
      <w:pPr>
        <w:pStyle w:val="ListParagraph"/>
        <w:spacing w:line="259" w:lineRule="auto"/>
        <w:ind w:left="1440"/>
        <w:rPr>
          <w:lang w:val="en"/>
        </w:rPr>
      </w:pPr>
      <w:r w:rsidRPr="009425F4">
        <w:rPr>
          <w:rFonts w:ascii="Nirmala UI" w:hAnsi="Nirmala UI" w:cs="Nirmala UI"/>
          <w:lang w:val="en"/>
        </w:rPr>
        <w:t>लॉगिन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बटन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पर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क्लिक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करें।</w:t>
      </w:r>
    </w:p>
    <w:p w14:paraId="08E63EF5" w14:textId="77777777" w:rsidR="00797C9C" w:rsidRPr="00797C9C" w:rsidRDefault="00797C9C" w:rsidP="00797C9C">
      <w:pPr>
        <w:pStyle w:val="ListParagraph"/>
        <w:spacing w:line="259" w:lineRule="auto"/>
        <w:ind w:left="1440"/>
        <w:rPr>
          <w:lang w:val="en"/>
        </w:rPr>
      </w:pPr>
    </w:p>
    <w:p w14:paraId="6AA827E3" w14:textId="6B08D3D6" w:rsidR="003804B3" w:rsidRPr="00797C9C" w:rsidRDefault="00232784" w:rsidP="003804B3">
      <w:pPr>
        <w:spacing w:line="259" w:lineRule="auto"/>
        <w:rPr>
          <w:lang w:val="en"/>
        </w:rPr>
      </w:pPr>
      <w:r w:rsidRPr="00232784">
        <w:rPr>
          <w:noProof/>
          <w:lang w:val="en"/>
        </w:rPr>
        <w:lastRenderedPageBreak/>
        <w:drawing>
          <wp:inline distT="0" distB="0" distL="0" distR="0" wp14:anchorId="096F5726" wp14:editId="481573E3">
            <wp:extent cx="5486400" cy="24447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0F4C" w14:textId="77777777" w:rsidR="003804B3" w:rsidRDefault="003804B3" w:rsidP="003804B3">
      <w:pPr>
        <w:spacing w:line="259" w:lineRule="auto"/>
        <w:rPr>
          <w:lang w:val="en"/>
        </w:rPr>
      </w:pPr>
    </w:p>
    <w:p w14:paraId="6CCABCA9" w14:textId="19C8405A" w:rsidR="003804B3" w:rsidRDefault="003804B3" w:rsidP="003804B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If  User will enter wrong Username and Password </w:t>
      </w:r>
      <w:r w:rsidR="00690B5E">
        <w:rPr>
          <w:lang w:val="en"/>
        </w:rPr>
        <w:t>,</w:t>
      </w:r>
      <w:r>
        <w:rPr>
          <w:lang w:val="en"/>
        </w:rPr>
        <w:t xml:space="preserve"> the system will display Error Message “</w:t>
      </w:r>
      <w:r>
        <w:rPr>
          <w:rFonts w:ascii="Montserrat-SemiBold" w:hAnsi="Montserrat-SemiBold"/>
          <w:color w:val="FF0000"/>
          <w:shd w:val="clear" w:color="auto" w:fill="FFFFFF"/>
        </w:rPr>
        <w:t>Please ensure the captcha is entered correctly!</w:t>
      </w:r>
      <w:r>
        <w:rPr>
          <w:lang w:val="en"/>
        </w:rPr>
        <w:t>”.</w:t>
      </w:r>
    </w:p>
    <w:p w14:paraId="38B4885F" w14:textId="77777777" w:rsidR="003804B3" w:rsidRDefault="003804B3" w:rsidP="003804B3">
      <w:pPr>
        <w:pStyle w:val="ListParagraph"/>
        <w:spacing w:line="259" w:lineRule="auto"/>
        <w:ind w:left="1080"/>
        <w:rPr>
          <w:lang w:val="en"/>
        </w:rPr>
      </w:pPr>
      <w:r w:rsidRPr="009425F4">
        <w:rPr>
          <w:rFonts w:ascii="Nirmala UI" w:hAnsi="Nirmala UI" w:cs="Nirmala UI"/>
          <w:lang w:val="en"/>
        </w:rPr>
        <w:t>गलत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यूजरनाम</w:t>
      </w:r>
      <w:r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और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पासवर्ड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दर्ज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करेगा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तो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सिस्टम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त्रुटि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संदेश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प्रदर्शित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करेगा</w:t>
      </w:r>
      <w:r w:rsidRPr="009425F4">
        <w:rPr>
          <w:lang w:val="en"/>
        </w:rPr>
        <w:t xml:space="preserve"> “</w:t>
      </w:r>
      <w:r w:rsidRPr="009425F4">
        <w:rPr>
          <w:rFonts w:ascii="Nirmala UI" w:hAnsi="Nirmala UI" w:cs="Nirmala UI"/>
          <w:lang w:val="en"/>
        </w:rPr>
        <w:t>कृपया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सुनिश्चित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कि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कैप्चा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सही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ढंग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से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दर्ज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किया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गया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है।</w:t>
      </w:r>
    </w:p>
    <w:p w14:paraId="00E06A6D" w14:textId="77777777" w:rsidR="003804B3" w:rsidRDefault="003804B3" w:rsidP="003804B3">
      <w:pPr>
        <w:spacing w:line="259" w:lineRule="auto"/>
        <w:rPr>
          <w:lang w:val="en"/>
        </w:rPr>
      </w:pPr>
    </w:p>
    <w:p w14:paraId="3C5F76C5" w14:textId="086BA230" w:rsidR="003804B3" w:rsidRPr="00742169" w:rsidRDefault="00D37454" w:rsidP="003804B3">
      <w:pPr>
        <w:spacing w:line="259" w:lineRule="auto"/>
        <w:rPr>
          <w:lang w:val="en"/>
        </w:rPr>
      </w:pPr>
      <w:r w:rsidRPr="00D37454">
        <w:rPr>
          <w:noProof/>
          <w:lang w:val="en"/>
        </w:rPr>
        <w:drawing>
          <wp:inline distT="0" distB="0" distL="0" distR="0" wp14:anchorId="2439B3FA" wp14:editId="7A0BB2A3">
            <wp:extent cx="5486400" cy="24745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2CA0" w14:textId="6D15803F" w:rsidR="003804B3" w:rsidRDefault="003804B3" w:rsidP="003804B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CB7701">
        <w:rPr>
          <w:lang w:val="en"/>
        </w:rPr>
        <w:t xml:space="preserve">After </w:t>
      </w:r>
      <w:r>
        <w:rPr>
          <w:lang w:val="en"/>
        </w:rPr>
        <w:t xml:space="preserve">successfully </w:t>
      </w:r>
      <w:r w:rsidRPr="00CB7701">
        <w:rPr>
          <w:lang w:val="en"/>
        </w:rPr>
        <w:t>lo</w:t>
      </w:r>
      <w:r>
        <w:rPr>
          <w:lang w:val="en"/>
        </w:rPr>
        <w:t>gin,  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land on Home page. User can view a menu in header </w:t>
      </w:r>
    </w:p>
    <w:p w14:paraId="2C28B8E3" w14:textId="57B05A25" w:rsidR="003804B3" w:rsidRDefault="003804B3" w:rsidP="003804B3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9425F4">
        <w:rPr>
          <w:rFonts w:ascii="Nirmala UI" w:hAnsi="Nirmala UI" w:cs="Nirmala UI"/>
          <w:lang w:val="en"/>
        </w:rPr>
        <w:t>सफलतापूर्वक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लॉगिन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करने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के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बाद</w:t>
      </w:r>
      <w:r w:rsidRPr="009425F4">
        <w:rPr>
          <w:lang w:val="en"/>
        </w:rPr>
        <w:t xml:space="preserve">, </w:t>
      </w:r>
      <w:r w:rsidRPr="009425F4">
        <w:rPr>
          <w:rFonts w:ascii="Nirmala UI" w:hAnsi="Nirmala UI" w:cs="Nirmala UI"/>
          <w:lang w:val="en"/>
        </w:rPr>
        <w:t>होम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पेज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पर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आ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जाएगा।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उपयोगकर्ता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साइड</w:t>
      </w:r>
      <w:r w:rsidRPr="009425F4"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मेनू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में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मेनू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देख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सकता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ह</w:t>
      </w:r>
    </w:p>
    <w:p w14:paraId="3149B03C" w14:textId="77777777" w:rsidR="003804B3" w:rsidRDefault="003804B3" w:rsidP="003804B3">
      <w:pPr>
        <w:pStyle w:val="ListParagraph"/>
        <w:spacing w:line="259" w:lineRule="auto"/>
        <w:ind w:left="1080"/>
        <w:rPr>
          <w:lang w:val="en"/>
        </w:rPr>
      </w:pPr>
    </w:p>
    <w:p w14:paraId="644423C4" w14:textId="6D8F4B39" w:rsidR="00D37454" w:rsidRPr="00797C9C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User Management</w:t>
      </w:r>
      <w:r w:rsidR="007B1BED">
        <w:rPr>
          <w:lang w:val="en"/>
        </w:rPr>
        <w:t>/</w:t>
      </w:r>
      <w:r w:rsidR="007B1BED" w:rsidRPr="007B1BED">
        <w:rPr>
          <w:rFonts w:hint="cs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यूजर</w:t>
      </w:r>
      <w:r w:rsidR="007B1BED" w:rsidRPr="007B1BED">
        <w:rPr>
          <w:lang w:val="en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मैनेजमेंट</w:t>
      </w:r>
    </w:p>
    <w:p w14:paraId="251D1150" w14:textId="635D6705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Data Visualization</w:t>
      </w:r>
      <w:r w:rsidR="007B1BED">
        <w:rPr>
          <w:lang w:val="en"/>
        </w:rPr>
        <w:t xml:space="preserve">/ </w:t>
      </w:r>
      <w:r w:rsidR="007B1BED" w:rsidRPr="007B1BED">
        <w:rPr>
          <w:rFonts w:ascii="Nirmala UI" w:hAnsi="Nirmala UI" w:cs="Nirmala UI"/>
          <w:lang w:val="en"/>
        </w:rPr>
        <w:t>डाटा</w:t>
      </w:r>
      <w:r w:rsidR="007B1BED" w:rsidRPr="007B1BED">
        <w:rPr>
          <w:lang w:val="en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विसुअलिज़शन</w:t>
      </w:r>
    </w:p>
    <w:p w14:paraId="3EFE2B3D" w14:textId="03C487C2" w:rsidR="00797C9C" w:rsidRPr="007B1BED" w:rsidRDefault="00D37454" w:rsidP="004517B8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Report</w:t>
      </w:r>
      <w:r w:rsidR="007B1BED">
        <w:rPr>
          <w:lang w:val="en"/>
        </w:rPr>
        <w:t xml:space="preserve">/ </w:t>
      </w:r>
      <w:r w:rsidR="007B1BED" w:rsidRPr="007B1BED">
        <w:rPr>
          <w:rFonts w:ascii="Nirmala UI" w:hAnsi="Nirmala UI" w:cs="Nirmala UI"/>
          <w:lang w:val="en"/>
        </w:rPr>
        <w:t>रिपोर्ट</w:t>
      </w:r>
    </w:p>
    <w:p w14:paraId="01E92A1F" w14:textId="25420FA5" w:rsidR="00D37454" w:rsidRPr="007A2453" w:rsidRDefault="00264E1B" w:rsidP="007A2453">
      <w:pPr>
        <w:pStyle w:val="Heading2"/>
        <w:numPr>
          <w:ilvl w:val="0"/>
          <w:numId w:val="23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15" w:name="_Toc170920847"/>
      <w:r w:rsidRPr="007A2453">
        <w:rPr>
          <w:rFonts w:asciiTheme="minorHAnsi" w:hAnsiTheme="minorHAnsi" w:cstheme="minorHAnsi" w:hint="cs"/>
          <w:b/>
          <w:bCs/>
          <w:sz w:val="36"/>
          <w:szCs w:val="36"/>
          <w:cs/>
          <w:lang w:val="en"/>
        </w:rPr>
        <w:lastRenderedPageBreak/>
        <w:t>Inspection (</w:t>
      </w:r>
      <w:r w:rsidRP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Daily inspection report)</w:t>
      </w:r>
      <w:r w:rsidR="007B1BED" w:rsidRP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/</w:t>
      </w:r>
      <w:r w:rsidR="007B1BED" w:rsidRPr="007A2453">
        <w:rPr>
          <w:rFonts w:asciiTheme="minorHAnsi" w:hAnsiTheme="minorHAnsi" w:cstheme="minorHAnsi" w:hint="cs"/>
          <w:b/>
          <w:bCs/>
          <w:sz w:val="36"/>
          <w:szCs w:val="36"/>
          <w:lang w:val="en" w:bidi="hi-IN"/>
        </w:rPr>
        <w:t xml:space="preserve"> </w:t>
      </w:r>
      <w:r w:rsidR="007B1BED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इंस्पेक्शन</w:t>
      </w:r>
      <w:r w:rsidR="007B1BED" w:rsidRP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( </w:t>
      </w:r>
      <w:r w:rsidR="007B1BED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डेली</w:t>
      </w:r>
      <w:r w:rsidR="007B1BED" w:rsidRP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7B1BED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इंस्पेक्शन</w:t>
      </w:r>
      <w:r w:rsidR="007B1BED" w:rsidRP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7B1BED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रिपोर्ट</w:t>
      </w:r>
      <w:r w:rsidR="007B1BED" w:rsidRP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)</w:t>
      </w:r>
      <w:bookmarkEnd w:id="15"/>
    </w:p>
    <w:p w14:paraId="132CF6FF" w14:textId="30196CA7" w:rsidR="00D37454" w:rsidRDefault="0067534B" w:rsidP="00D37454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 </w:t>
      </w:r>
      <w:r w:rsidR="007B1BED">
        <w:rPr>
          <w:lang w:val="en"/>
        </w:rPr>
        <w:t>U</w:t>
      </w:r>
      <w:r>
        <w:rPr>
          <w:lang w:val="en"/>
        </w:rPr>
        <w:t>ser</w:t>
      </w:r>
      <w:r w:rsidRPr="00511656">
        <w:rPr>
          <w:lang w:val="en"/>
        </w:rPr>
        <w:t xml:space="preserve"> </w:t>
      </w:r>
      <w:r w:rsidR="004517B8">
        <w:rPr>
          <w:lang w:val="en"/>
        </w:rPr>
        <w:t xml:space="preserve">will </w:t>
      </w:r>
      <w:r w:rsidR="00797C9C">
        <w:rPr>
          <w:lang w:val="en"/>
        </w:rPr>
        <w:t>click</w:t>
      </w:r>
      <w:r w:rsidR="004517B8">
        <w:rPr>
          <w:lang w:val="en"/>
        </w:rPr>
        <w:t xml:space="preserve"> on </w:t>
      </w:r>
      <w:r w:rsidR="00F513AD">
        <w:rPr>
          <w:lang w:val="en"/>
        </w:rPr>
        <w:t>Inspection</w:t>
      </w:r>
      <w:r w:rsidR="004517B8">
        <w:rPr>
          <w:lang w:val="en"/>
        </w:rPr>
        <w:t xml:space="preserve"> </w:t>
      </w:r>
      <w:r w:rsidR="00F513AD">
        <w:rPr>
          <w:lang w:val="en"/>
        </w:rPr>
        <w:t xml:space="preserve">in the side panel, and </w:t>
      </w:r>
      <w:r w:rsidR="00690B5E">
        <w:rPr>
          <w:lang w:val="en"/>
        </w:rPr>
        <w:t>,</w:t>
      </w:r>
      <w:r w:rsidR="00F513AD">
        <w:rPr>
          <w:lang w:val="en"/>
        </w:rPr>
        <w:t xml:space="preserve"> the system will open a collapsible panel user</w:t>
      </w:r>
      <w:r w:rsidR="00F513AD" w:rsidRPr="00511656">
        <w:rPr>
          <w:lang w:val="en"/>
        </w:rPr>
        <w:t xml:space="preserve"> </w:t>
      </w:r>
      <w:r w:rsidR="00F513AD">
        <w:rPr>
          <w:lang w:val="en"/>
        </w:rPr>
        <w:t xml:space="preserve">can open where the </w:t>
      </w:r>
      <w:r w:rsidR="00D37454">
        <w:rPr>
          <w:lang w:val="en"/>
        </w:rPr>
        <w:t>user</w:t>
      </w:r>
      <w:r w:rsidR="00D37454" w:rsidRPr="00511656">
        <w:rPr>
          <w:lang w:val="en"/>
        </w:rPr>
        <w:t xml:space="preserve"> </w:t>
      </w:r>
      <w:r w:rsidR="00D37454">
        <w:rPr>
          <w:lang w:val="en"/>
        </w:rPr>
        <w:t>can view following Filter options</w:t>
      </w:r>
    </w:p>
    <w:p w14:paraId="0C0E811F" w14:textId="50517FDB" w:rsidR="007B1BED" w:rsidRDefault="007B1BED" w:rsidP="007B1BED">
      <w:pPr>
        <w:pStyle w:val="ListParagraph"/>
        <w:spacing w:line="259" w:lineRule="auto"/>
        <w:ind w:left="1080"/>
        <w:rPr>
          <w:lang w:val="en"/>
        </w:rPr>
      </w:pP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साइड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पैनल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में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निरीक्षण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क्लिक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करेगा</w:t>
      </w:r>
      <w:r w:rsidRPr="007B1BED">
        <w:rPr>
          <w:lang w:val="en"/>
        </w:rPr>
        <w:t xml:space="preserve">, </w:t>
      </w:r>
      <w:r w:rsidRPr="007B1BED">
        <w:rPr>
          <w:rFonts w:ascii="Nirmala UI" w:hAnsi="Nirmala UI" w:cs="Nirmala UI"/>
          <w:lang w:val="en"/>
        </w:rPr>
        <w:t>और</w:t>
      </w:r>
      <w:r w:rsidRPr="007B1BED">
        <w:rPr>
          <w:lang w:val="en"/>
        </w:rPr>
        <w:t xml:space="preserve">  </w:t>
      </w:r>
      <w:r w:rsidRPr="007B1BED">
        <w:rPr>
          <w:rFonts w:ascii="Nirmala UI" w:hAnsi="Nirmala UI" w:cs="Nirmala UI"/>
          <w:lang w:val="en"/>
        </w:rPr>
        <w:t>सिस्टम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एक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कोलैप्सेबल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पैनल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खोलेगा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जिसे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खोल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सकता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है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जहां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निम्नलिखित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फ़िल्टर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विकल्प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देख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सकता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है</w:t>
      </w:r>
    </w:p>
    <w:p w14:paraId="5670A41C" w14:textId="0E0D99B1" w:rsidR="00D37454" w:rsidRPr="007D52CB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7D52CB">
        <w:rPr>
          <w:lang w:val="en"/>
        </w:rPr>
        <w:t xml:space="preserve">Select </w:t>
      </w:r>
      <w:r w:rsidR="007B1BED">
        <w:rPr>
          <w:lang w:val="en"/>
        </w:rPr>
        <w:t>PIU/</w:t>
      </w:r>
      <w:r w:rsidR="007B1BED" w:rsidRPr="007B1BED">
        <w:rPr>
          <w:rFonts w:hint="cs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सेलेक्ट</w:t>
      </w:r>
      <w:r w:rsidR="007B1BED">
        <w:rPr>
          <w:rFonts w:ascii="Nirmala UI" w:hAnsi="Nirmala UI" w:cs="Nirmala UI"/>
          <w:lang w:val="en"/>
        </w:rPr>
        <w:t xml:space="preserve"> </w:t>
      </w:r>
      <w:r w:rsidR="007B1BED" w:rsidRPr="007B1BED">
        <w:rPr>
          <w:rFonts w:ascii="Nirmala UI" w:hAnsi="Nirmala UI" w:cs="Nirmala UI" w:hint="cs"/>
          <w:lang w:val="en"/>
        </w:rPr>
        <w:t>पीआईयू</w:t>
      </w:r>
    </w:p>
    <w:p w14:paraId="3A54AABA" w14:textId="672139E4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 Scheme</w:t>
      </w:r>
      <w:r w:rsidR="007B1BED">
        <w:rPr>
          <w:lang w:val="en"/>
        </w:rPr>
        <w:t xml:space="preserve">/ </w:t>
      </w:r>
      <w:r w:rsidR="007B1BED" w:rsidRPr="007B1BED">
        <w:rPr>
          <w:rFonts w:ascii="Nirmala UI" w:hAnsi="Nirmala UI" w:cs="Nirmala UI"/>
          <w:lang w:val="en"/>
        </w:rPr>
        <w:t>सेलेक्ट स्कीम</w:t>
      </w:r>
    </w:p>
    <w:p w14:paraId="26FA8C99" w14:textId="3EA020ED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 Component</w:t>
      </w:r>
      <w:r w:rsidR="007B1BED">
        <w:rPr>
          <w:lang w:val="en"/>
        </w:rPr>
        <w:t xml:space="preserve">/ </w:t>
      </w:r>
      <w:r w:rsidR="007B1BED" w:rsidRPr="007B1BED">
        <w:rPr>
          <w:rFonts w:ascii="Nirmala UI" w:hAnsi="Nirmala UI" w:cs="Nirmala UI"/>
          <w:lang w:val="en"/>
        </w:rPr>
        <w:t>सेलेक्ट कॉम्पोनेन्ट</w:t>
      </w:r>
    </w:p>
    <w:p w14:paraId="74F080A7" w14:textId="0570146F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Search button</w:t>
      </w:r>
      <w:r w:rsidR="007B1BED">
        <w:rPr>
          <w:lang w:val="en"/>
        </w:rPr>
        <w:t>/</w:t>
      </w:r>
      <w:r w:rsidR="007B1BED" w:rsidRPr="007B1BED">
        <w:rPr>
          <w:rFonts w:hint="cs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सर्च</w:t>
      </w:r>
      <w:r w:rsidR="007B1BED" w:rsidRPr="007B1BED">
        <w:rPr>
          <w:lang w:val="en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बटन</w:t>
      </w:r>
    </w:p>
    <w:p w14:paraId="498473EA" w14:textId="02398811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Reset </w:t>
      </w:r>
      <w:r w:rsidR="007B1BED">
        <w:rPr>
          <w:lang w:val="en"/>
        </w:rPr>
        <w:t>button/</w:t>
      </w:r>
      <w:r w:rsidR="007B1BED" w:rsidRPr="007B1BED">
        <w:rPr>
          <w:rFonts w:hint="cs"/>
        </w:rPr>
        <w:t xml:space="preserve"> </w:t>
      </w:r>
      <w:r w:rsidR="007B1BED" w:rsidRPr="007B1BED">
        <w:rPr>
          <w:rFonts w:ascii="Nirmala UI" w:hAnsi="Nirmala UI" w:cs="Nirmala UI" w:hint="cs"/>
          <w:lang w:val="en"/>
        </w:rPr>
        <w:t>रिसेट</w:t>
      </w:r>
      <w:r w:rsidR="007B1BED" w:rsidRPr="007B1BED">
        <w:rPr>
          <w:lang w:val="en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बटन</w:t>
      </w:r>
    </w:p>
    <w:p w14:paraId="76011DAC" w14:textId="4ED84284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Search </w:t>
      </w:r>
      <w:r w:rsidR="00B95A16">
        <w:rPr>
          <w:lang w:val="en"/>
        </w:rPr>
        <w:t xml:space="preserve">field / </w:t>
      </w:r>
      <w:r w:rsidR="00B95A16" w:rsidRPr="007B1BED">
        <w:rPr>
          <w:rFonts w:ascii="Nirmala UI" w:hAnsi="Nirmala UI" w:cs="Nirmala UI"/>
          <w:lang w:val="en"/>
        </w:rPr>
        <w:t>सर्च</w:t>
      </w:r>
      <w:r w:rsidR="00B95A16" w:rsidRPr="007B1BED">
        <w:rPr>
          <w:lang w:val="en"/>
        </w:rPr>
        <w:t xml:space="preserve"> </w:t>
      </w:r>
      <w:r w:rsidR="00500D6F" w:rsidRPr="00500D6F">
        <w:rPr>
          <w:rFonts w:ascii="Nirmala UI" w:hAnsi="Nirmala UI" w:cs="Nirmala UI" w:hint="cs"/>
          <w:lang w:val="en"/>
        </w:rPr>
        <w:t>फील्ड</w:t>
      </w:r>
      <w:r w:rsidR="00500D6F" w:rsidRPr="00500D6F">
        <w:rPr>
          <w:rFonts w:ascii="Nirmala UI" w:hAnsi="Nirmala UI" w:cs="Nirmala UI"/>
          <w:lang w:val="en"/>
        </w:rPr>
        <w:t xml:space="preserve">  </w:t>
      </w:r>
    </w:p>
    <w:p w14:paraId="775CF677" w14:textId="13EA6FAD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Excel but</w:t>
      </w:r>
      <w:r w:rsidR="007B1BED">
        <w:rPr>
          <w:lang w:val="en"/>
        </w:rPr>
        <w:t>t</w:t>
      </w:r>
      <w:r>
        <w:rPr>
          <w:lang w:val="en"/>
        </w:rPr>
        <w:t>on</w:t>
      </w:r>
      <w:r w:rsidR="00500D6F">
        <w:rPr>
          <w:lang w:val="en"/>
        </w:rPr>
        <w:t>/</w:t>
      </w:r>
      <w:r w:rsidR="00500D6F" w:rsidRPr="00500D6F">
        <w:rPr>
          <w:rFonts w:hint="cs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एक्सेल</w:t>
      </w:r>
      <w:r w:rsidR="00500D6F" w:rsidRPr="00500D6F">
        <w:rPr>
          <w:lang w:val="en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बटन</w:t>
      </w:r>
    </w:p>
    <w:p w14:paraId="617C0A9B" w14:textId="318FD306" w:rsidR="00500D6F" w:rsidRDefault="00500D6F" w:rsidP="00D37454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500D6F">
        <w:rPr>
          <w:lang w:val="en"/>
        </w:rPr>
        <w:t xml:space="preserve">User will Select any above filter and click on search </w:t>
      </w:r>
      <w:proofErr w:type="gramStart"/>
      <w:r w:rsidRPr="00500D6F">
        <w:rPr>
          <w:lang w:val="en"/>
        </w:rPr>
        <w:t xml:space="preserve">button </w:t>
      </w:r>
      <w:r w:rsidR="00690B5E">
        <w:rPr>
          <w:lang w:val="en"/>
        </w:rPr>
        <w:t>,</w:t>
      </w:r>
      <w:proofErr w:type="gramEnd"/>
      <w:r w:rsidRPr="00500D6F">
        <w:rPr>
          <w:lang w:val="en"/>
        </w:rPr>
        <w:t xml:space="preserve"> the system will display the list per selected filter option.  user can view the following details</w:t>
      </w:r>
    </w:p>
    <w:p w14:paraId="00CCC401" w14:textId="61A2E58C" w:rsidR="00500D6F" w:rsidRPr="00D37454" w:rsidRDefault="00500D6F" w:rsidP="00500D6F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उपरोक्त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किसी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भी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फ़िल्टर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और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खोज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बटन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क्लिक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,  </w:t>
      </w:r>
      <w:r w:rsidRPr="00500D6F">
        <w:rPr>
          <w:rFonts w:ascii="Nirmala UI" w:hAnsi="Nirmala UI" w:cs="Nirmala UI"/>
          <w:lang w:val="en"/>
        </w:rPr>
        <w:t>सिस्टम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फ़िल्टर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विकल्प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के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अनुसार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सूची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प्रदर्शित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करेगा।</w:t>
      </w:r>
      <w:r w:rsidRPr="00500D6F">
        <w:rPr>
          <w:lang w:val="en"/>
        </w:rPr>
        <w:t xml:space="preserve">  </w:t>
      </w: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निम्नलिखित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विवरण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देख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</w:t>
      </w:r>
    </w:p>
    <w:p w14:paraId="3C952973" w14:textId="0F0973E1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Serial No</w:t>
      </w:r>
      <w:r w:rsidR="00500D6F">
        <w:rPr>
          <w:lang w:val="en"/>
        </w:rPr>
        <w:t>/</w:t>
      </w:r>
      <w:r w:rsidR="00500D6F" w:rsidRPr="00500D6F">
        <w:rPr>
          <w:rFonts w:hint="cs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सीरियल</w:t>
      </w:r>
      <w:r w:rsidR="00500D6F" w:rsidRPr="00500D6F">
        <w:rPr>
          <w:lang w:val="en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नंबर</w:t>
      </w:r>
    </w:p>
    <w:p w14:paraId="4163F36C" w14:textId="371D6049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N</w:t>
      </w:r>
      <w:r w:rsidR="00500D6F">
        <w:rPr>
          <w:lang w:val="en"/>
        </w:rPr>
        <w:t xml:space="preserve">ame/ </w:t>
      </w:r>
      <w:r w:rsidR="00500D6F" w:rsidRPr="00500D6F">
        <w:rPr>
          <w:rFonts w:ascii="Nirmala UI" w:hAnsi="Nirmala UI" w:cs="Nirmala UI"/>
          <w:lang w:val="en"/>
        </w:rPr>
        <w:t>नाम</w:t>
      </w:r>
    </w:p>
    <w:p w14:paraId="327E5D7D" w14:textId="3BD2A853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Scheme id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स्कीम</w:t>
      </w:r>
      <w:r w:rsidR="00500D6F" w:rsidRPr="00500D6F">
        <w:rPr>
          <w:lang w:val="en"/>
        </w:rPr>
        <w:t xml:space="preserve"> id</w:t>
      </w:r>
    </w:p>
    <w:p w14:paraId="34D5436D" w14:textId="11E110A6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MVS Name</w:t>
      </w:r>
      <w:r w:rsidR="00500D6F">
        <w:rPr>
          <w:lang w:val="en"/>
        </w:rPr>
        <w:t xml:space="preserve"> / </w:t>
      </w:r>
      <w:r w:rsidR="00500D6F" w:rsidRPr="00500D6F">
        <w:rPr>
          <w:lang w:val="en"/>
        </w:rPr>
        <w:t xml:space="preserve">MVS </w:t>
      </w:r>
      <w:r w:rsidR="00500D6F" w:rsidRPr="00500D6F">
        <w:rPr>
          <w:rFonts w:ascii="Nirmala UI" w:hAnsi="Nirmala UI" w:cs="Nirmala UI"/>
          <w:lang w:val="en"/>
        </w:rPr>
        <w:t>नाम</w:t>
      </w:r>
    </w:p>
    <w:p w14:paraId="74887D38" w14:textId="21B6093F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Component Name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कॉम्पोनेन्ट</w:t>
      </w:r>
      <w:r w:rsidR="00500D6F" w:rsidRPr="00500D6F">
        <w:rPr>
          <w:lang w:val="en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नाम</w:t>
      </w:r>
      <w:r w:rsidR="00500D6F" w:rsidRPr="00500D6F">
        <w:rPr>
          <w:lang w:val="en"/>
        </w:rPr>
        <w:t xml:space="preserve"> </w:t>
      </w:r>
      <w:r w:rsidR="00500D6F" w:rsidRPr="00500D6F">
        <w:rPr>
          <w:lang w:val="en"/>
        </w:rPr>
        <w:tab/>
      </w:r>
    </w:p>
    <w:p w14:paraId="3338B844" w14:textId="44EC7A37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Application Type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एप्लीकेशन</w:t>
      </w:r>
      <w:r w:rsidR="00500D6F" w:rsidRPr="00500D6F">
        <w:rPr>
          <w:lang w:val="en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टाइप</w:t>
      </w:r>
    </w:p>
    <w:p w14:paraId="2201EA56" w14:textId="3B5B3F6E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Block Name</w:t>
      </w:r>
      <w:r w:rsidR="00500D6F">
        <w:rPr>
          <w:lang w:val="en"/>
        </w:rPr>
        <w:t xml:space="preserve"> / </w:t>
      </w:r>
      <w:r w:rsidR="00500D6F" w:rsidRPr="00500D6F">
        <w:rPr>
          <w:rFonts w:ascii="Nirmala UI" w:hAnsi="Nirmala UI" w:cs="Nirmala UI"/>
          <w:lang w:val="en"/>
        </w:rPr>
        <w:t>ब्लॉक</w:t>
      </w:r>
      <w:r w:rsidR="00500D6F" w:rsidRPr="00500D6F">
        <w:rPr>
          <w:lang w:val="en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नाम</w:t>
      </w:r>
    </w:p>
    <w:p w14:paraId="3E87B2B8" w14:textId="17CBB44F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G</w:t>
      </w:r>
      <w:r w:rsidR="00500D6F">
        <w:rPr>
          <w:lang w:val="en"/>
        </w:rPr>
        <w:t xml:space="preserve">ram </w:t>
      </w:r>
      <w:r w:rsidRPr="00F513AD">
        <w:rPr>
          <w:lang w:val="en"/>
        </w:rPr>
        <w:t>P</w:t>
      </w:r>
      <w:r w:rsidR="00500D6F">
        <w:rPr>
          <w:lang w:val="en"/>
        </w:rPr>
        <w:t>anchayat</w:t>
      </w:r>
      <w:r w:rsidRPr="00F513AD">
        <w:rPr>
          <w:lang w:val="en"/>
        </w:rPr>
        <w:t xml:space="preserve"> Name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ग्राम</w:t>
      </w:r>
      <w:r w:rsidR="00500D6F" w:rsidRPr="00500D6F">
        <w:rPr>
          <w:lang w:val="en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पंचायत</w:t>
      </w:r>
      <w:r w:rsidR="00500D6F" w:rsidRPr="00500D6F">
        <w:rPr>
          <w:lang w:val="en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नाम</w:t>
      </w:r>
      <w:r w:rsidRPr="00F513AD">
        <w:rPr>
          <w:lang w:val="en"/>
        </w:rPr>
        <w:tab/>
      </w:r>
    </w:p>
    <w:p w14:paraId="76E00FA3" w14:textId="6E65E150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Village Name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विलेज</w:t>
      </w:r>
      <w:r w:rsidR="00500D6F" w:rsidRPr="00500D6F">
        <w:rPr>
          <w:lang w:val="en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नाम</w:t>
      </w:r>
    </w:p>
    <w:p w14:paraId="0CC4D568" w14:textId="3DCBFCA0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Review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रिव्यु</w:t>
      </w:r>
      <w:r w:rsidR="00500D6F" w:rsidRPr="00500D6F">
        <w:rPr>
          <w:lang w:val="en"/>
        </w:rPr>
        <w:t xml:space="preserve"> </w:t>
      </w:r>
      <w:r w:rsidR="00500D6F" w:rsidRPr="00500D6F">
        <w:rPr>
          <w:lang w:val="en"/>
        </w:rPr>
        <w:tab/>
      </w:r>
    </w:p>
    <w:p w14:paraId="763BAD8D" w14:textId="5E23A22D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Remark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रिमार्क</w:t>
      </w:r>
    </w:p>
    <w:p w14:paraId="6A7DF1F5" w14:textId="7C20B2CB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Latitude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लटीटुडे</w:t>
      </w:r>
    </w:p>
    <w:p w14:paraId="7CB82808" w14:textId="728F4561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Longitude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लोंगीटुडे</w:t>
      </w:r>
    </w:p>
    <w:p w14:paraId="3FE4A78D" w14:textId="57185184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Address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एड्रेस</w:t>
      </w:r>
    </w:p>
    <w:p w14:paraId="41FCB4BF" w14:textId="149E755F" w:rsidR="00F513AD" w:rsidRPr="00DA7AD7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u w:val="single"/>
          <w:lang w:val="en"/>
        </w:rPr>
      </w:pPr>
      <w:r w:rsidRPr="00DA7AD7">
        <w:rPr>
          <w:color w:val="00B0F0"/>
          <w:u w:val="single"/>
          <w:lang w:val="en"/>
        </w:rPr>
        <w:t>ViewImages</w:t>
      </w:r>
      <w:r w:rsidR="00500D6F">
        <w:rPr>
          <w:color w:val="00B0F0"/>
          <w:u w:val="single"/>
          <w:lang w:val="en"/>
        </w:rPr>
        <w:t xml:space="preserve">/ </w:t>
      </w:r>
      <w:r w:rsidR="00500D6F" w:rsidRPr="00500D6F">
        <w:rPr>
          <w:rFonts w:ascii="Nirmala UI" w:hAnsi="Nirmala UI" w:cs="Nirmala UI"/>
          <w:color w:val="00B0F0"/>
          <w:u w:val="single"/>
          <w:lang w:val="en"/>
        </w:rPr>
        <w:t>व्यू</w:t>
      </w:r>
      <w:r w:rsidR="00500D6F" w:rsidRPr="00500D6F">
        <w:rPr>
          <w:color w:val="00B0F0"/>
          <w:u w:val="single"/>
          <w:lang w:val="en"/>
        </w:rPr>
        <w:t xml:space="preserve"> </w:t>
      </w:r>
      <w:r w:rsidR="00500D6F" w:rsidRPr="00500D6F">
        <w:rPr>
          <w:rFonts w:ascii="Nirmala UI" w:hAnsi="Nirmala UI" w:cs="Nirmala UI"/>
          <w:color w:val="00B0F0"/>
          <w:u w:val="single"/>
          <w:lang w:val="en"/>
        </w:rPr>
        <w:t>इमेजेज</w:t>
      </w:r>
    </w:p>
    <w:p w14:paraId="16AEEC24" w14:textId="6C37F524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Created Date</w:t>
      </w:r>
      <w:r w:rsidR="00500D6F">
        <w:rPr>
          <w:lang w:val="en"/>
        </w:rPr>
        <w:t xml:space="preserve">/ </w:t>
      </w:r>
      <w:r w:rsidR="00500D6F" w:rsidRPr="00500D6F">
        <w:rPr>
          <w:rFonts w:ascii="Nirmala UI" w:hAnsi="Nirmala UI" w:cs="Nirmala UI"/>
          <w:lang w:val="en"/>
        </w:rPr>
        <w:t>क्रिएटेड</w:t>
      </w:r>
      <w:r w:rsidR="00500D6F" w:rsidRPr="00500D6F">
        <w:rPr>
          <w:lang w:val="en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डेट</w:t>
      </w:r>
    </w:p>
    <w:p w14:paraId="2621F76F" w14:textId="7D74112D" w:rsidR="00FD0F98" w:rsidRDefault="00500D6F" w:rsidP="00FD0F98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lastRenderedPageBreak/>
        <w:t>U</w:t>
      </w:r>
      <w:r w:rsidR="0067534B">
        <w:rPr>
          <w:lang w:val="en"/>
        </w:rPr>
        <w:t>ser</w:t>
      </w:r>
      <w:r w:rsidR="0067534B" w:rsidRPr="00511656">
        <w:rPr>
          <w:lang w:val="en"/>
        </w:rPr>
        <w:t xml:space="preserve"> </w:t>
      </w:r>
      <w:r w:rsidR="00FD0F98">
        <w:rPr>
          <w:lang w:val="en"/>
        </w:rPr>
        <w:t xml:space="preserve">will click on </w:t>
      </w:r>
      <w:r w:rsidR="00DA7AD7" w:rsidRPr="00DA7AD7">
        <w:rPr>
          <w:lang w:val="en"/>
        </w:rPr>
        <w:t>View</w:t>
      </w:r>
      <w:r>
        <w:rPr>
          <w:lang w:val="en"/>
        </w:rPr>
        <w:t xml:space="preserve"> </w:t>
      </w:r>
      <w:proofErr w:type="gramStart"/>
      <w:r w:rsidR="00DA7AD7" w:rsidRPr="00DA7AD7">
        <w:rPr>
          <w:lang w:val="en"/>
        </w:rPr>
        <w:t>Images</w:t>
      </w:r>
      <w:r w:rsidR="00DA7AD7">
        <w:rPr>
          <w:lang w:val="en"/>
        </w:rPr>
        <w:t xml:space="preserve"> </w:t>
      </w:r>
      <w:r w:rsidR="00690B5E">
        <w:rPr>
          <w:lang w:val="en"/>
        </w:rPr>
        <w:t>,</w:t>
      </w:r>
      <w:proofErr w:type="gramEnd"/>
      <w:r w:rsidR="00FD0F98">
        <w:rPr>
          <w:lang w:val="en"/>
        </w:rPr>
        <w:t xml:space="preserve"> the system will redirect </w:t>
      </w:r>
      <w:r w:rsidR="00DA7AD7">
        <w:rPr>
          <w:lang w:val="en"/>
        </w:rPr>
        <w:t>open a popup where user can view uploaded Images.</w:t>
      </w:r>
    </w:p>
    <w:p w14:paraId="6B440123" w14:textId="414D28C4" w:rsidR="00500D6F" w:rsidRDefault="00500D6F" w:rsidP="00500D6F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छवियाँ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देखें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क्लिक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,  </w:t>
      </w:r>
      <w:r w:rsidRPr="00500D6F">
        <w:rPr>
          <w:rFonts w:ascii="Nirmala UI" w:hAnsi="Nirmala UI" w:cs="Nirmala UI"/>
          <w:lang w:val="en"/>
        </w:rPr>
        <w:t>सिस्टम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एक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पॉपअप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खोलेगा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जहाँ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अपलोड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गई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छवियाँ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देख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है।</w:t>
      </w:r>
    </w:p>
    <w:p w14:paraId="6C2883B9" w14:textId="4038C612" w:rsidR="00D37454" w:rsidRDefault="00D37454" w:rsidP="00D374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500D6F">
        <w:rPr>
          <w:rFonts w:asciiTheme="majorHAnsi" w:hAnsiTheme="majorHAnsi" w:cstheme="majorHAnsi"/>
        </w:rPr>
        <w:t>U</w:t>
      </w:r>
      <w:r w:rsidRPr="00B05E31">
        <w:rPr>
          <w:rFonts w:asciiTheme="majorHAnsi" w:hAnsiTheme="majorHAnsi" w:cstheme="majorHAnsi"/>
        </w:rPr>
        <w:t xml:space="preserve">ser will </w:t>
      </w:r>
      <w:r>
        <w:rPr>
          <w:rFonts w:asciiTheme="majorHAnsi" w:hAnsiTheme="majorHAnsi" w:cstheme="majorHAnsi"/>
        </w:rPr>
        <w:t>enter any keywords on</w:t>
      </w:r>
      <w:r w:rsidRPr="00B05E31">
        <w:rPr>
          <w:rFonts w:asciiTheme="majorHAnsi" w:hAnsiTheme="majorHAnsi" w:cstheme="majorHAnsi"/>
        </w:rPr>
        <w:t xml:space="preserve"> search field and click on the “Search” button</w:t>
      </w:r>
      <w:r>
        <w:rPr>
          <w:rFonts w:asciiTheme="majorHAnsi" w:hAnsiTheme="majorHAnsi" w:cstheme="majorHAnsi"/>
        </w:rPr>
        <w:t xml:space="preserve"> </w:t>
      </w:r>
      <w:r w:rsidR="00690B5E">
        <w:rPr>
          <w:rFonts w:asciiTheme="majorHAnsi" w:hAnsiTheme="majorHAnsi" w:cstheme="majorHAnsi"/>
        </w:rPr>
        <w:t>,</w:t>
      </w:r>
      <w:r>
        <w:rPr>
          <w:rFonts w:asciiTheme="majorHAnsi" w:hAnsiTheme="majorHAnsi" w:cstheme="majorHAnsi"/>
        </w:rPr>
        <w:t xml:space="preserve"> the system will open the popup and display the list of Incident as per the entered keywords.</w:t>
      </w:r>
    </w:p>
    <w:p w14:paraId="69524984" w14:textId="4821B92D" w:rsidR="00D37454" w:rsidRPr="0028399D" w:rsidRDefault="00D37454" w:rsidP="00D37454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फ़ील्ड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कोई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भी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"</w:t>
      </w: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"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पॉपअप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खोलेगा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किए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गए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के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अनुसार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घटना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सूची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प्रदर्शित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14DB29CB" w14:textId="50F139E6" w:rsidR="00D37454" w:rsidRPr="0028399D" w:rsidRDefault="00D37454" w:rsidP="00D374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147166">
        <w:rPr>
          <w:rFonts w:asciiTheme="majorHAnsi" w:hAnsiTheme="majorHAnsi" w:cstheme="majorHAnsi"/>
        </w:rPr>
        <w:t xml:space="preserve">User </w:t>
      </w:r>
      <w:r>
        <w:rPr>
          <w:rFonts w:asciiTheme="majorHAnsi" w:hAnsiTheme="majorHAnsi" w:cstheme="majorHAnsi"/>
        </w:rPr>
        <w:t xml:space="preserve">will click on excel button </w:t>
      </w:r>
      <w:r w:rsidR="00690B5E">
        <w:rPr>
          <w:rFonts w:asciiTheme="majorHAnsi" w:hAnsiTheme="majorHAnsi" w:cstheme="majorHAnsi"/>
        </w:rPr>
        <w:t>,</w:t>
      </w:r>
      <w:r>
        <w:rPr>
          <w:rFonts w:asciiTheme="majorHAnsi" w:hAnsiTheme="majorHAnsi" w:cstheme="majorHAnsi"/>
        </w:rPr>
        <w:t xml:space="preserve"> the system will </w:t>
      </w:r>
      <w:r w:rsidRPr="00147166">
        <w:rPr>
          <w:rFonts w:asciiTheme="majorHAnsi" w:hAnsiTheme="majorHAnsi" w:cstheme="majorHAnsi"/>
        </w:rPr>
        <w:t xml:space="preserve">download the </w:t>
      </w:r>
      <w:r>
        <w:rPr>
          <w:rFonts w:asciiTheme="majorHAnsi" w:hAnsiTheme="majorHAnsi" w:cstheme="majorHAnsi"/>
        </w:rPr>
        <w:t>report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in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xlsx </w:t>
      </w:r>
      <w:r w:rsidRPr="00147166">
        <w:rPr>
          <w:rFonts w:asciiTheme="majorHAnsi" w:hAnsiTheme="majorHAnsi" w:cstheme="majorHAnsi"/>
        </w:rPr>
        <w:t>format</w:t>
      </w:r>
      <w:r>
        <w:rPr>
          <w:rFonts w:asciiTheme="majorHAnsi" w:hAnsiTheme="majorHAnsi" w:cstheme="majorHAnsi"/>
        </w:rPr>
        <w:t>.</w:t>
      </w:r>
    </w:p>
    <w:p w14:paraId="65D00395" w14:textId="50C9C23F" w:rsidR="00206B5A" w:rsidRPr="00500D6F" w:rsidRDefault="00D37454" w:rsidP="00500D6F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एक्सेल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xlsx </w:t>
      </w:r>
      <w:r w:rsidRPr="00F76CC6">
        <w:rPr>
          <w:rFonts w:ascii="Nirmala UI" w:hAnsi="Nirmala UI" w:cs="Nirmala UI"/>
        </w:rPr>
        <w:t>प्रारूप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में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रिपोर्ट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डाउनलोड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759F52E6" w14:textId="23A142DA" w:rsidR="0067534B" w:rsidRDefault="00F513AD" w:rsidP="0067534B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</w:rPr>
      </w:pPr>
      <w:r w:rsidRPr="00F513AD">
        <w:rPr>
          <w:rFonts w:asciiTheme="minorHAnsi" w:hAnsiTheme="minorHAnsi" w:cstheme="minorHAnsi"/>
          <w:smallCaps/>
          <w:noProof/>
          <w:sz w:val="32"/>
          <w:szCs w:val="32"/>
        </w:rPr>
        <w:drawing>
          <wp:inline distT="0" distB="0" distL="0" distR="0" wp14:anchorId="7C8E785D" wp14:editId="2DD11BFD">
            <wp:extent cx="5486400" cy="2475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F09B" w14:textId="4FCEE008" w:rsidR="00633D3F" w:rsidRPr="00CB5CE6" w:rsidRDefault="00F513AD" w:rsidP="00CB5CE6">
      <w:pPr>
        <w:spacing w:after="200" w:line="276" w:lineRule="auto"/>
        <w:jc w:val="center"/>
        <w:rPr>
          <w:rFonts w:asciiTheme="minorHAnsi" w:hAnsiTheme="minorHAnsi" w:cstheme="minorHAnsi"/>
          <w:smallCaps/>
          <w:sz w:val="32"/>
          <w:szCs w:val="32"/>
          <w:cs/>
        </w:rPr>
      </w:pPr>
      <w:r w:rsidRPr="00F513AD">
        <w:rPr>
          <w:rFonts w:asciiTheme="minorHAnsi" w:hAnsiTheme="minorHAnsi" w:cstheme="minorHAnsi"/>
          <w:smallCaps/>
          <w:noProof/>
          <w:sz w:val="32"/>
          <w:szCs w:val="32"/>
        </w:rPr>
        <w:drawing>
          <wp:inline distT="0" distB="0" distL="0" distR="0" wp14:anchorId="21EF4ADF" wp14:editId="5F6A4BD3">
            <wp:extent cx="5486400" cy="2413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1A57" w14:textId="77777777" w:rsidR="00633D3F" w:rsidRDefault="00633D3F" w:rsidP="00033FF8">
      <w:pPr>
        <w:spacing w:after="200" w:line="276" w:lineRule="auto"/>
        <w:jc w:val="center"/>
        <w:rPr>
          <w:rFonts w:ascii="Nirmala UI" w:hAnsi="Nirmala UI" w:cs="Nirmala UI"/>
          <w:b/>
          <w:bCs/>
          <w:smallCaps/>
          <w:sz w:val="160"/>
          <w:szCs w:val="160"/>
          <w:cs/>
          <w:lang w:bidi="hi-IN"/>
        </w:rPr>
      </w:pPr>
    </w:p>
    <w:p w14:paraId="7992B612" w14:textId="0F9670FE" w:rsidR="00511656" w:rsidRPr="00033FF8" w:rsidRDefault="00033FF8" w:rsidP="00033FF8">
      <w:pPr>
        <w:spacing w:after="200" w:line="276" w:lineRule="auto"/>
        <w:jc w:val="center"/>
        <w:rPr>
          <w:rFonts w:asciiTheme="minorHAnsi" w:hAnsiTheme="minorHAnsi" w:cstheme="minorHAnsi"/>
          <w:smallCaps/>
          <w:sz w:val="160"/>
          <w:szCs w:val="160"/>
        </w:rPr>
      </w:pPr>
      <w:r w:rsidRPr="00033FF8">
        <w:rPr>
          <w:rFonts w:ascii="Nirmala UI" w:hAnsi="Nirmala UI" w:cs="Nirmala UI" w:hint="cs"/>
          <w:b/>
          <w:bCs/>
          <w:smallCaps/>
          <w:sz w:val="160"/>
          <w:szCs w:val="160"/>
          <w:cs/>
          <w:lang w:bidi="hi-IN"/>
        </w:rPr>
        <w:t>Thank you</w:t>
      </w:r>
    </w:p>
    <w:p w14:paraId="4A5CA91D" w14:textId="43C376B6" w:rsidR="00FA668B" w:rsidRPr="00AC12A2" w:rsidRDefault="00FA668B" w:rsidP="00511656">
      <w:pPr>
        <w:spacing w:after="200" w:line="276" w:lineRule="auto"/>
        <w:jc w:val="center"/>
        <w:rPr>
          <w:rFonts w:asciiTheme="minorHAnsi" w:hAnsiTheme="minorHAnsi" w:cstheme="minorHAnsi"/>
          <w:smallCaps/>
          <w:sz w:val="96"/>
          <w:szCs w:val="96"/>
        </w:rPr>
      </w:pPr>
    </w:p>
    <w:sectPr w:rsidR="00FA668B" w:rsidRPr="00AC12A2" w:rsidSect="003A0646">
      <w:headerReference w:type="default" r:id="rId48"/>
      <w:pgSz w:w="12240" w:h="15840"/>
      <w:pgMar w:top="1440" w:right="1800" w:bottom="1440" w:left="1800" w:header="720" w:footer="720" w:gutter="0"/>
      <w:pgBorders w:offsetFrom="page">
        <w:top w:val="single" w:sz="8" w:space="24" w:color="4F81BD" w:themeColor="accent1"/>
        <w:left w:val="single" w:sz="8" w:space="24" w:color="4F81BD" w:themeColor="accent1"/>
        <w:bottom w:val="single" w:sz="8" w:space="24" w:color="4F81BD" w:themeColor="accent1"/>
        <w:right w:val="single" w:sz="8" w:space="24" w:color="4F81BD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2EB570" w14:textId="77777777" w:rsidR="00EA28E5" w:rsidRDefault="00EA28E5" w:rsidP="003C0244">
      <w:pPr>
        <w:spacing w:after="0" w:line="240" w:lineRule="auto"/>
      </w:pPr>
      <w:r>
        <w:separator/>
      </w:r>
    </w:p>
  </w:endnote>
  <w:endnote w:type="continuationSeparator" w:id="0">
    <w:p w14:paraId="20A34D3B" w14:textId="77777777" w:rsidR="00EA28E5" w:rsidRDefault="00EA28E5" w:rsidP="003C0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tserrat-SemiBold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5374BA" w14:textId="77777777" w:rsidR="00EA28E5" w:rsidRDefault="00EA28E5" w:rsidP="003C0244">
      <w:pPr>
        <w:spacing w:after="0" w:line="240" w:lineRule="auto"/>
      </w:pPr>
      <w:r>
        <w:separator/>
      </w:r>
    </w:p>
  </w:footnote>
  <w:footnote w:type="continuationSeparator" w:id="0">
    <w:p w14:paraId="7AEA4075" w14:textId="77777777" w:rsidR="00EA28E5" w:rsidRDefault="00EA28E5" w:rsidP="003C0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62218" w14:textId="77777777" w:rsidR="00BD5342" w:rsidRDefault="00BD5342">
    <w:pPr>
      <w:pStyle w:val="Header"/>
      <w:rPr>
        <w:color w:val="4F81BD" w:themeColor="accent1"/>
      </w:rPr>
    </w:pPr>
  </w:p>
  <w:p w14:paraId="77C6BFF7" w14:textId="496F0103" w:rsidR="00BD5342" w:rsidRPr="00D3311A" w:rsidRDefault="00BD5342">
    <w:pPr>
      <w:pStyle w:val="Header"/>
      <w:rPr>
        <w:color w:val="4F81BD" w:themeColor="accent1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3EC2D2" wp14:editId="554EC1D6">
              <wp:simplePos x="0" y="0"/>
              <mc:AlternateContent>
                <mc:Choice Requires="wp14">
                  <wp:positionH relativeFrom="rightMargin">
                    <wp14:pctPosHOffset>31000</wp14:pctPosHOffset>
                  </wp:positionH>
                </mc:Choice>
                <mc:Fallback>
                  <wp:positionH relativeFrom="page">
                    <wp:posOffset>6983730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7000</wp14:pctPosVOffset>
                  </wp:positionV>
                </mc:Choice>
                <mc:Fallback>
                  <wp:positionV relativeFrom="page">
                    <wp:posOffset>703580</wp:posOffset>
                  </wp:positionV>
                </mc:Fallback>
              </mc:AlternateContent>
              <wp:extent cx="912495" cy="840740"/>
              <wp:effectExtent l="0" t="0" r="0" b="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2495" cy="84074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rightMargin">
                <wp14:pctWidth>80000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rect w14:anchorId="42AD932F" id="Rectangle 8" o:spid="_x0000_s1026" style="position:absolute;margin-left:0;margin-top:0;width:71.85pt;height:66.2pt;z-index:251664384;visibility:visible;mso-wrap-style:square;mso-width-percent:800;mso-height-percent:0;mso-left-percent:310;mso-top-percent:70;mso-wrap-distance-left:9pt;mso-wrap-distance-top:0;mso-wrap-distance-right:9pt;mso-wrap-distance-bottom:0;mso-position-horizontal-relative:right-margin-area;mso-position-vertical-relative:page;mso-width-percent:800;mso-height-percent:0;mso-left-percent:310;mso-top-percent:70;mso-width-relative:right-margin-area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" fillcolor="#eeece1 [3214]" stroked="f" strokeweight="2pt">
              <w10:wrap anchorx="margin" anchory="page"/>
            </v:rect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58119" wp14:editId="024935E8">
              <wp:simplePos x="0" y="0"/>
              <mc:AlternateContent>
                <mc:Choice Requires="wp14">
                  <wp:positionH relativeFrom="rightMargin">
                    <wp14:pctPosHOffset>15000</wp14:pctPosHOffset>
                  </wp:positionH>
                </mc:Choice>
                <mc:Fallback>
                  <wp:positionH relativeFrom="page">
                    <wp:posOffset>6800850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7000</wp14:pctPosVOffset>
                  </wp:positionV>
                </mc:Choice>
                <mc:Fallback>
                  <wp:positionV relativeFrom="page">
                    <wp:posOffset>703580</wp:posOffset>
                  </wp:positionV>
                </mc:Fallback>
              </mc:AlternateContent>
              <wp:extent cx="131445" cy="840740"/>
              <wp:effectExtent l="0" t="0" r="0" b="0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1445" cy="84074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rightMargin">
                <wp14:pctWidth>11500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rect w14:anchorId="3A99CA95" id="Rectangle 7" o:spid="_x0000_s1026" style="position:absolute;margin-left:0;margin-top:0;width:10.35pt;height:66.2pt;z-index:251663360;visibility:visible;mso-wrap-style:square;mso-width-percent:115;mso-height-percent:0;mso-left-percent:150;mso-top-percent:70;mso-wrap-distance-left:9pt;mso-wrap-distance-top:0;mso-wrap-distance-right:9pt;mso-wrap-distance-bottom:0;mso-position-horizontal-relative:right-margin-area;mso-position-vertical-relative:page;mso-width-percent:115;mso-height-percent:0;mso-left-percent:150;mso-top-percent:70;mso-width-relative:right-margin-area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" fillcolor="#eeece1 [3214]" stroked="f" strokeweight="2pt">
              <w10:wrap anchorx="margin" anchory="page"/>
            </v:rect>
          </w:pict>
        </mc:Fallback>
      </mc:AlternateContent>
    </w:r>
    <w:r>
      <w:rPr>
        <w:color w:val="4F81BD" w:themeColor="accent1"/>
      </w:rPr>
      <w:t xml:space="preserve">Revision Sheet                                                                                                                                             </w:t>
    </w:r>
    <w:r>
      <w:rPr>
        <w:noProof/>
        <w:lang w:val="en-IN" w:eastAsia="en-IN" w:bidi="ar-SA"/>
      </w:rPr>
      <w:drawing>
        <wp:inline distT="0" distB="0" distL="0" distR="0" wp14:anchorId="3ABE890E" wp14:editId="3A9CBF1E">
          <wp:extent cx="657225" cy="352425"/>
          <wp:effectExtent l="0" t="0" r="9525" b="9525"/>
          <wp:docPr id="108" name="Picture 10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4F81BD" w:themeColor="accent1"/>
      </w:rPr>
      <w:t xml:space="preserve">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C3AA6"/>
    <w:multiLevelType w:val="multilevel"/>
    <w:tmpl w:val="67F45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color w:val="000000"/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3A3412"/>
    <w:multiLevelType w:val="hybridMultilevel"/>
    <w:tmpl w:val="4B78B9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786642"/>
    <w:multiLevelType w:val="hybridMultilevel"/>
    <w:tmpl w:val="979A847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727C71"/>
    <w:multiLevelType w:val="hybridMultilevel"/>
    <w:tmpl w:val="5E8E06C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E8638D"/>
    <w:multiLevelType w:val="multilevel"/>
    <w:tmpl w:val="CA22E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11533E"/>
    <w:multiLevelType w:val="hybridMultilevel"/>
    <w:tmpl w:val="7EBEDF9A"/>
    <w:lvl w:ilvl="0" w:tplc="FC422D08"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7C4E1B"/>
    <w:multiLevelType w:val="hybridMultilevel"/>
    <w:tmpl w:val="4E881048"/>
    <w:lvl w:ilvl="0" w:tplc="4009001B">
      <w:start w:val="1"/>
      <w:numFmt w:val="lowerRoman"/>
      <w:lvlText w:val="%1."/>
      <w:lvlJc w:val="right"/>
      <w:pPr>
        <w:ind w:left="720" w:hanging="360"/>
      </w:pPr>
      <w:rPr>
        <w:sz w:val="26"/>
        <w:szCs w:val="26"/>
      </w:rPr>
    </w:lvl>
    <w:lvl w:ilvl="1" w:tplc="D5F6EDA0">
      <w:start w:val="1"/>
      <w:numFmt w:val="decimal"/>
      <w:lvlText w:val="%2."/>
      <w:lvlJc w:val="left"/>
      <w:pPr>
        <w:ind w:left="1440" w:hanging="360"/>
      </w:pPr>
      <w:rPr>
        <w:rFonts w:ascii="Mangal" w:hAnsi="Mangal" w:cs="Mangal" w:hint="default"/>
        <w:b/>
        <w:bCs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A0D51"/>
    <w:multiLevelType w:val="hybridMultilevel"/>
    <w:tmpl w:val="53E6F9BC"/>
    <w:lvl w:ilvl="0" w:tplc="42427224">
      <w:start w:val="1"/>
      <w:numFmt w:val="bullet"/>
      <w:lvlText w:val="-"/>
      <w:lvlJc w:val="left"/>
      <w:pPr>
        <w:ind w:left="147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8" w15:restartNumberingAfterBreak="0">
    <w:nsid w:val="3243727A"/>
    <w:multiLevelType w:val="hybridMultilevel"/>
    <w:tmpl w:val="FE0A94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CD1C42"/>
    <w:multiLevelType w:val="hybridMultilevel"/>
    <w:tmpl w:val="5E8E0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810F1C"/>
    <w:multiLevelType w:val="hybridMultilevel"/>
    <w:tmpl w:val="82E62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C856FC"/>
    <w:multiLevelType w:val="hybridMultilevel"/>
    <w:tmpl w:val="7EB211C0"/>
    <w:lvl w:ilvl="0" w:tplc="36084B6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E2DCF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60C298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A8E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52FA6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623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46F2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40D7D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1CEAC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8165C"/>
    <w:multiLevelType w:val="hybridMultilevel"/>
    <w:tmpl w:val="F4B43F02"/>
    <w:lvl w:ilvl="0" w:tplc="FC422D08"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7956A76"/>
    <w:multiLevelType w:val="hybridMultilevel"/>
    <w:tmpl w:val="222C70DE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F177895"/>
    <w:multiLevelType w:val="hybridMultilevel"/>
    <w:tmpl w:val="9AEA6BEC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7DA1E15"/>
    <w:multiLevelType w:val="hybridMultilevel"/>
    <w:tmpl w:val="9CECA81C"/>
    <w:lvl w:ilvl="0" w:tplc="2DA211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390045"/>
    <w:multiLevelType w:val="hybridMultilevel"/>
    <w:tmpl w:val="2E9211AA"/>
    <w:lvl w:ilvl="0" w:tplc="E4985A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F676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EAA4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BAA4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103B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4A6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802B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40FA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78BF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4517AE"/>
    <w:multiLevelType w:val="hybridMultilevel"/>
    <w:tmpl w:val="2B5E202A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4B3772D"/>
    <w:multiLevelType w:val="hybridMultilevel"/>
    <w:tmpl w:val="0994CD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CA2BF0"/>
    <w:multiLevelType w:val="hybridMultilevel"/>
    <w:tmpl w:val="982A2B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3D1CFD"/>
    <w:multiLevelType w:val="hybridMultilevel"/>
    <w:tmpl w:val="9BD25ADC"/>
    <w:lvl w:ilvl="0" w:tplc="40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0AD6BA9"/>
    <w:multiLevelType w:val="hybridMultilevel"/>
    <w:tmpl w:val="C99A8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5B6DDC"/>
    <w:multiLevelType w:val="hybridMultilevel"/>
    <w:tmpl w:val="86F015DC"/>
    <w:lvl w:ilvl="0" w:tplc="2DA21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17"/>
  </w:num>
  <w:num w:numId="5">
    <w:abstractNumId w:val="3"/>
  </w:num>
  <w:num w:numId="6">
    <w:abstractNumId w:val="5"/>
  </w:num>
  <w:num w:numId="7">
    <w:abstractNumId w:val="9"/>
  </w:num>
  <w:num w:numId="8">
    <w:abstractNumId w:val="7"/>
  </w:num>
  <w:num w:numId="9">
    <w:abstractNumId w:val="20"/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18"/>
  </w:num>
  <w:num w:numId="15">
    <w:abstractNumId w:val="13"/>
  </w:num>
  <w:num w:numId="16">
    <w:abstractNumId w:val="16"/>
  </w:num>
  <w:num w:numId="17">
    <w:abstractNumId w:val="11"/>
  </w:num>
  <w:num w:numId="18">
    <w:abstractNumId w:val="14"/>
  </w:num>
  <w:num w:numId="19">
    <w:abstractNumId w:val="10"/>
  </w:num>
  <w:num w:numId="20">
    <w:abstractNumId w:val="21"/>
  </w:num>
  <w:num w:numId="21">
    <w:abstractNumId w:val="22"/>
  </w:num>
  <w:num w:numId="22">
    <w:abstractNumId w:val="15"/>
  </w:num>
  <w:num w:numId="23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A10"/>
    <w:rsid w:val="00001384"/>
    <w:rsid w:val="00006FF2"/>
    <w:rsid w:val="000155A9"/>
    <w:rsid w:val="0003236D"/>
    <w:rsid w:val="00033FF8"/>
    <w:rsid w:val="00036357"/>
    <w:rsid w:val="00046769"/>
    <w:rsid w:val="00047ACE"/>
    <w:rsid w:val="0007712B"/>
    <w:rsid w:val="000817F1"/>
    <w:rsid w:val="000A4311"/>
    <w:rsid w:val="000A602B"/>
    <w:rsid w:val="000B0002"/>
    <w:rsid w:val="000C4D69"/>
    <w:rsid w:val="000D2E72"/>
    <w:rsid w:val="000E4FD2"/>
    <w:rsid w:val="000F3D99"/>
    <w:rsid w:val="0011416E"/>
    <w:rsid w:val="00114371"/>
    <w:rsid w:val="0012535F"/>
    <w:rsid w:val="00135848"/>
    <w:rsid w:val="0015518E"/>
    <w:rsid w:val="00191EE2"/>
    <w:rsid w:val="001A6871"/>
    <w:rsid w:val="001C77BB"/>
    <w:rsid w:val="001E0B93"/>
    <w:rsid w:val="001E50AC"/>
    <w:rsid w:val="001E5C64"/>
    <w:rsid w:val="001F2865"/>
    <w:rsid w:val="00206B5A"/>
    <w:rsid w:val="002073B4"/>
    <w:rsid w:val="002105F6"/>
    <w:rsid w:val="00212CB5"/>
    <w:rsid w:val="00222048"/>
    <w:rsid w:val="00225977"/>
    <w:rsid w:val="002278B8"/>
    <w:rsid w:val="00232784"/>
    <w:rsid w:val="0023583C"/>
    <w:rsid w:val="00264E1B"/>
    <w:rsid w:val="00296112"/>
    <w:rsid w:val="002B2B5E"/>
    <w:rsid w:val="002B2D63"/>
    <w:rsid w:val="002B6FC3"/>
    <w:rsid w:val="002E08EC"/>
    <w:rsid w:val="002E3E4A"/>
    <w:rsid w:val="003047A3"/>
    <w:rsid w:val="0031030B"/>
    <w:rsid w:val="0031189B"/>
    <w:rsid w:val="00323424"/>
    <w:rsid w:val="0035671D"/>
    <w:rsid w:val="00360AAE"/>
    <w:rsid w:val="003622C3"/>
    <w:rsid w:val="00365F3A"/>
    <w:rsid w:val="003675B0"/>
    <w:rsid w:val="003804B3"/>
    <w:rsid w:val="003917FE"/>
    <w:rsid w:val="003A0646"/>
    <w:rsid w:val="003C0244"/>
    <w:rsid w:val="003C51A3"/>
    <w:rsid w:val="003E3726"/>
    <w:rsid w:val="003F235C"/>
    <w:rsid w:val="00403823"/>
    <w:rsid w:val="00412C69"/>
    <w:rsid w:val="00417FBD"/>
    <w:rsid w:val="0044127B"/>
    <w:rsid w:val="004517B8"/>
    <w:rsid w:val="00465508"/>
    <w:rsid w:val="00476B01"/>
    <w:rsid w:val="00484AB1"/>
    <w:rsid w:val="00485D79"/>
    <w:rsid w:val="00486DA7"/>
    <w:rsid w:val="0049355F"/>
    <w:rsid w:val="004D0213"/>
    <w:rsid w:val="004D5604"/>
    <w:rsid w:val="004E3FF6"/>
    <w:rsid w:val="004E576D"/>
    <w:rsid w:val="004E5C7C"/>
    <w:rsid w:val="004F6E83"/>
    <w:rsid w:val="00500D6F"/>
    <w:rsid w:val="00511656"/>
    <w:rsid w:val="00522E3F"/>
    <w:rsid w:val="005261C5"/>
    <w:rsid w:val="005312EE"/>
    <w:rsid w:val="00543765"/>
    <w:rsid w:val="00551D80"/>
    <w:rsid w:val="00564D65"/>
    <w:rsid w:val="00565066"/>
    <w:rsid w:val="00582328"/>
    <w:rsid w:val="0059198B"/>
    <w:rsid w:val="005E4136"/>
    <w:rsid w:val="005E45C0"/>
    <w:rsid w:val="00600A64"/>
    <w:rsid w:val="006122D3"/>
    <w:rsid w:val="00633D3F"/>
    <w:rsid w:val="00636F04"/>
    <w:rsid w:val="00652F6F"/>
    <w:rsid w:val="006576E7"/>
    <w:rsid w:val="0065787E"/>
    <w:rsid w:val="006632A0"/>
    <w:rsid w:val="006739D1"/>
    <w:rsid w:val="0067534B"/>
    <w:rsid w:val="00675F7B"/>
    <w:rsid w:val="00677C71"/>
    <w:rsid w:val="00685B07"/>
    <w:rsid w:val="00690B5E"/>
    <w:rsid w:val="006B51D2"/>
    <w:rsid w:val="006C032B"/>
    <w:rsid w:val="006F103F"/>
    <w:rsid w:val="006F48E0"/>
    <w:rsid w:val="006F741C"/>
    <w:rsid w:val="00742169"/>
    <w:rsid w:val="00755CF5"/>
    <w:rsid w:val="007717F6"/>
    <w:rsid w:val="00771F8E"/>
    <w:rsid w:val="0078269F"/>
    <w:rsid w:val="00784B30"/>
    <w:rsid w:val="007852F4"/>
    <w:rsid w:val="00786DEC"/>
    <w:rsid w:val="00796793"/>
    <w:rsid w:val="00797C9C"/>
    <w:rsid w:val="007A1D63"/>
    <w:rsid w:val="007A2453"/>
    <w:rsid w:val="007A43BB"/>
    <w:rsid w:val="007B1BED"/>
    <w:rsid w:val="007C07B4"/>
    <w:rsid w:val="007C1477"/>
    <w:rsid w:val="007C1FD8"/>
    <w:rsid w:val="007D44F0"/>
    <w:rsid w:val="007F7FF2"/>
    <w:rsid w:val="00824155"/>
    <w:rsid w:val="00841AB2"/>
    <w:rsid w:val="00845DDF"/>
    <w:rsid w:val="00846A9D"/>
    <w:rsid w:val="008609CB"/>
    <w:rsid w:val="00861DC0"/>
    <w:rsid w:val="0086407B"/>
    <w:rsid w:val="00866108"/>
    <w:rsid w:val="0087309D"/>
    <w:rsid w:val="008730DA"/>
    <w:rsid w:val="00876125"/>
    <w:rsid w:val="00880A37"/>
    <w:rsid w:val="008931E3"/>
    <w:rsid w:val="00897D80"/>
    <w:rsid w:val="008B0ADC"/>
    <w:rsid w:val="008D7B06"/>
    <w:rsid w:val="008E0AF7"/>
    <w:rsid w:val="008E670D"/>
    <w:rsid w:val="008F4ACA"/>
    <w:rsid w:val="00924B2E"/>
    <w:rsid w:val="00937364"/>
    <w:rsid w:val="00943583"/>
    <w:rsid w:val="00947AC1"/>
    <w:rsid w:val="0095447F"/>
    <w:rsid w:val="00954C72"/>
    <w:rsid w:val="00971F93"/>
    <w:rsid w:val="00975C96"/>
    <w:rsid w:val="0097659F"/>
    <w:rsid w:val="00976B96"/>
    <w:rsid w:val="00977773"/>
    <w:rsid w:val="009A2549"/>
    <w:rsid w:val="009C27C9"/>
    <w:rsid w:val="009C4FE3"/>
    <w:rsid w:val="009E2965"/>
    <w:rsid w:val="009E3A10"/>
    <w:rsid w:val="009E4C4D"/>
    <w:rsid w:val="009F0246"/>
    <w:rsid w:val="00A07212"/>
    <w:rsid w:val="00A123DA"/>
    <w:rsid w:val="00A15AD9"/>
    <w:rsid w:val="00A41799"/>
    <w:rsid w:val="00A43686"/>
    <w:rsid w:val="00A445D4"/>
    <w:rsid w:val="00A60061"/>
    <w:rsid w:val="00A642E8"/>
    <w:rsid w:val="00A6696B"/>
    <w:rsid w:val="00A730AD"/>
    <w:rsid w:val="00AC12A2"/>
    <w:rsid w:val="00AF5ADE"/>
    <w:rsid w:val="00B11A8F"/>
    <w:rsid w:val="00B2670D"/>
    <w:rsid w:val="00B339E2"/>
    <w:rsid w:val="00B33A0A"/>
    <w:rsid w:val="00B6209D"/>
    <w:rsid w:val="00B810D3"/>
    <w:rsid w:val="00B87E3C"/>
    <w:rsid w:val="00B95A16"/>
    <w:rsid w:val="00BD1698"/>
    <w:rsid w:val="00BD5342"/>
    <w:rsid w:val="00BF4362"/>
    <w:rsid w:val="00BF6293"/>
    <w:rsid w:val="00BF6581"/>
    <w:rsid w:val="00C24680"/>
    <w:rsid w:val="00C319C0"/>
    <w:rsid w:val="00C37051"/>
    <w:rsid w:val="00C843B8"/>
    <w:rsid w:val="00C901BE"/>
    <w:rsid w:val="00C91BBB"/>
    <w:rsid w:val="00CB00D6"/>
    <w:rsid w:val="00CB5CE6"/>
    <w:rsid w:val="00CB5E83"/>
    <w:rsid w:val="00CB7701"/>
    <w:rsid w:val="00CC4841"/>
    <w:rsid w:val="00CE0EFA"/>
    <w:rsid w:val="00CE3D22"/>
    <w:rsid w:val="00CE683E"/>
    <w:rsid w:val="00D05B8F"/>
    <w:rsid w:val="00D07EEB"/>
    <w:rsid w:val="00D23A3E"/>
    <w:rsid w:val="00D23AEA"/>
    <w:rsid w:val="00D3311A"/>
    <w:rsid w:val="00D34D30"/>
    <w:rsid w:val="00D37454"/>
    <w:rsid w:val="00D40035"/>
    <w:rsid w:val="00D406F5"/>
    <w:rsid w:val="00D5076A"/>
    <w:rsid w:val="00D63E7D"/>
    <w:rsid w:val="00D647CA"/>
    <w:rsid w:val="00D64A43"/>
    <w:rsid w:val="00D7767D"/>
    <w:rsid w:val="00D907EB"/>
    <w:rsid w:val="00D925C6"/>
    <w:rsid w:val="00DA6391"/>
    <w:rsid w:val="00DA7AD7"/>
    <w:rsid w:val="00E00786"/>
    <w:rsid w:val="00E06FE2"/>
    <w:rsid w:val="00E26778"/>
    <w:rsid w:val="00E54B33"/>
    <w:rsid w:val="00E60E2C"/>
    <w:rsid w:val="00E6199D"/>
    <w:rsid w:val="00E825CE"/>
    <w:rsid w:val="00E84742"/>
    <w:rsid w:val="00E86298"/>
    <w:rsid w:val="00E91E2F"/>
    <w:rsid w:val="00E92531"/>
    <w:rsid w:val="00EA28E5"/>
    <w:rsid w:val="00EB4876"/>
    <w:rsid w:val="00EB7BCC"/>
    <w:rsid w:val="00EC0CB4"/>
    <w:rsid w:val="00EC1B06"/>
    <w:rsid w:val="00EC6310"/>
    <w:rsid w:val="00ED100E"/>
    <w:rsid w:val="00ED3235"/>
    <w:rsid w:val="00EF5939"/>
    <w:rsid w:val="00F03E09"/>
    <w:rsid w:val="00F1341B"/>
    <w:rsid w:val="00F300B8"/>
    <w:rsid w:val="00F44669"/>
    <w:rsid w:val="00F513AD"/>
    <w:rsid w:val="00F51EAA"/>
    <w:rsid w:val="00F74FCE"/>
    <w:rsid w:val="00F752A8"/>
    <w:rsid w:val="00F9488A"/>
    <w:rsid w:val="00FA668B"/>
    <w:rsid w:val="00FB6926"/>
    <w:rsid w:val="00FC5E22"/>
    <w:rsid w:val="00FD0F98"/>
    <w:rsid w:val="00FD43FA"/>
    <w:rsid w:val="00FD5874"/>
    <w:rsid w:val="00FE0E4E"/>
    <w:rsid w:val="00FE10FC"/>
    <w:rsid w:val="00FE5DA8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E5A476"/>
  <w15:docId w15:val="{ECABC585-71F8-4A2A-AB3F-86EDF100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0244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bidi="he-IL"/>
    </w:rPr>
  </w:style>
  <w:style w:type="paragraph" w:styleId="Heading1">
    <w:name w:val="heading 1"/>
    <w:aliases w:val="1 heading"/>
    <w:basedOn w:val="Normal"/>
    <w:next w:val="Normal"/>
    <w:link w:val="Heading1Char"/>
    <w:qFormat/>
    <w:rsid w:val="00A0721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IN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A0721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n-IN" w:bidi="ar-SA"/>
    </w:rPr>
  </w:style>
  <w:style w:type="paragraph" w:styleId="Heading3">
    <w:name w:val="heading 3"/>
    <w:basedOn w:val="Normal"/>
    <w:link w:val="Heading3Char"/>
    <w:uiPriority w:val="9"/>
    <w:qFormat/>
    <w:rsid w:val="005312EE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color w:val="auto"/>
      <w:kern w:val="0"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01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D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12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3C0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244"/>
    <w:rPr>
      <w:rFonts w:ascii="Calibri" w:eastAsia="Times New Roman" w:hAnsi="Calibri" w:cs="Calibri"/>
      <w:color w:val="000000"/>
      <w:kern w:val="28"/>
      <w:sz w:val="20"/>
      <w:szCs w:val="20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3C0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244"/>
    <w:rPr>
      <w:rFonts w:ascii="Calibri" w:eastAsia="Times New Roman" w:hAnsi="Calibri" w:cs="Calibri"/>
      <w:color w:val="000000"/>
      <w:kern w:val="28"/>
      <w:sz w:val="20"/>
      <w:szCs w:val="20"/>
      <w:lang w:bidi="he-IL"/>
    </w:rPr>
  </w:style>
  <w:style w:type="table" w:styleId="TableGrid">
    <w:name w:val="Table Grid"/>
    <w:basedOn w:val="TableNormal"/>
    <w:uiPriority w:val="59"/>
    <w:rsid w:val="003C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C024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1-Accent5">
    <w:name w:val="Medium List 1 Accent 5"/>
    <w:basedOn w:val="TableNormal"/>
    <w:uiPriority w:val="65"/>
    <w:rsid w:val="003C024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">
    <w:name w:val="Medium List 1"/>
    <w:basedOn w:val="TableNormal"/>
    <w:uiPriority w:val="65"/>
    <w:rsid w:val="003C024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C0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244"/>
    <w:rPr>
      <w:rFonts w:ascii="Tahoma" w:eastAsia="Times New Roman" w:hAnsi="Tahoma" w:cs="Tahoma"/>
      <w:color w:val="000000"/>
      <w:kern w:val="28"/>
      <w:sz w:val="16"/>
      <w:szCs w:val="16"/>
      <w:lang w:bidi="he-IL"/>
    </w:rPr>
  </w:style>
  <w:style w:type="paragraph" w:styleId="TOC1">
    <w:name w:val="toc 1"/>
    <w:basedOn w:val="Normal"/>
    <w:next w:val="Normal"/>
    <w:link w:val="TOC1Char"/>
    <w:autoRedefine/>
    <w:uiPriority w:val="39"/>
    <w:rsid w:val="00D647CA"/>
    <w:pPr>
      <w:tabs>
        <w:tab w:val="right" w:leader="dot" w:pos="8630"/>
      </w:tabs>
      <w:spacing w:before="120" w:line="240" w:lineRule="auto"/>
    </w:pPr>
    <w:rPr>
      <w:rFonts w:ascii="Times New Roman" w:hAnsi="Times New Roman" w:cs="Times New Roman"/>
      <w:b/>
      <w:bCs/>
      <w:caps/>
      <w:color w:val="auto"/>
      <w:kern w:val="0"/>
      <w:lang w:bidi="ar-SA"/>
    </w:rPr>
  </w:style>
  <w:style w:type="paragraph" w:styleId="TOC2">
    <w:name w:val="toc 2"/>
    <w:basedOn w:val="Normal"/>
    <w:next w:val="Normal"/>
    <w:link w:val="TOC2Char"/>
    <w:autoRedefine/>
    <w:uiPriority w:val="39"/>
    <w:rsid w:val="00D647CA"/>
    <w:pPr>
      <w:spacing w:after="0" w:line="240" w:lineRule="auto"/>
      <w:ind w:left="200"/>
    </w:pPr>
    <w:rPr>
      <w:rFonts w:ascii="Times New Roman" w:hAnsi="Times New Roman" w:cs="Times New Roman"/>
      <w:smallCaps/>
      <w:color w:val="auto"/>
      <w:kern w:val="0"/>
      <w:lang w:bidi="ar-SA"/>
    </w:rPr>
  </w:style>
  <w:style w:type="paragraph" w:styleId="TOC3">
    <w:name w:val="toc 3"/>
    <w:basedOn w:val="Normal"/>
    <w:next w:val="Normal"/>
    <w:link w:val="TOC3Char"/>
    <w:autoRedefine/>
    <w:uiPriority w:val="39"/>
    <w:rsid w:val="00D647CA"/>
    <w:pPr>
      <w:spacing w:after="0" w:line="240" w:lineRule="auto"/>
      <w:ind w:left="400"/>
    </w:pPr>
    <w:rPr>
      <w:rFonts w:ascii="Times New Roman" w:hAnsi="Times New Roman" w:cs="Times New Roman"/>
      <w:i/>
      <w:iCs/>
      <w:color w:val="auto"/>
      <w:kern w:val="0"/>
      <w:lang w:bidi="ar-SA"/>
    </w:rPr>
  </w:style>
  <w:style w:type="paragraph" w:customStyle="1" w:styleId="Level3">
    <w:name w:val="Level 3"/>
    <w:basedOn w:val="TOC3"/>
    <w:link w:val="Level3CharChar"/>
    <w:rsid w:val="00D647CA"/>
    <w:rPr>
      <w:color w:val="000000"/>
    </w:rPr>
  </w:style>
  <w:style w:type="paragraph" w:customStyle="1" w:styleId="TOCTitle">
    <w:name w:val="TOC Title"/>
    <w:basedOn w:val="Normal"/>
    <w:rsid w:val="00D647CA"/>
    <w:pPr>
      <w:spacing w:after="240" w:line="240" w:lineRule="auto"/>
      <w:jc w:val="center"/>
    </w:pPr>
    <w:rPr>
      <w:rFonts w:ascii="Times New Roman" w:hAnsi="Times New Roman" w:cs="Times New Roman"/>
      <w:b/>
      <w:color w:val="auto"/>
      <w:kern w:val="0"/>
      <w:sz w:val="24"/>
      <w:szCs w:val="24"/>
      <w:lang w:bidi="ar-SA"/>
    </w:rPr>
  </w:style>
  <w:style w:type="character" w:customStyle="1" w:styleId="TOC3Char">
    <w:name w:val="TOC 3 Char"/>
    <w:basedOn w:val="DefaultParagraphFont"/>
    <w:link w:val="TOC3"/>
    <w:semiHidden/>
    <w:rsid w:val="00D647CA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Level3CharChar">
    <w:name w:val="Level 3 Char Char"/>
    <w:basedOn w:val="TOC3Char"/>
    <w:link w:val="Level3"/>
    <w:rsid w:val="00D647CA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customStyle="1" w:styleId="Level1">
    <w:name w:val="Level 1"/>
    <w:basedOn w:val="TOC1"/>
    <w:link w:val="Level1Char"/>
    <w:rsid w:val="00D647CA"/>
    <w:rPr>
      <w:color w:val="000000"/>
    </w:rPr>
  </w:style>
  <w:style w:type="character" w:customStyle="1" w:styleId="TOC1Char">
    <w:name w:val="TOC 1 Char"/>
    <w:basedOn w:val="DefaultParagraphFont"/>
    <w:link w:val="TOC1"/>
    <w:semiHidden/>
    <w:rsid w:val="00D647CA"/>
    <w:rPr>
      <w:rFonts w:ascii="Times New Roman" w:eastAsia="Times New Roman" w:hAnsi="Times New Roman" w:cs="Times New Roman"/>
      <w:b/>
      <w:bCs/>
      <w:caps/>
      <w:sz w:val="20"/>
      <w:szCs w:val="20"/>
    </w:rPr>
  </w:style>
  <w:style w:type="character" w:customStyle="1" w:styleId="Level1Char">
    <w:name w:val="Level 1 Char"/>
    <w:basedOn w:val="TOC1Char"/>
    <w:link w:val="Level1"/>
    <w:rsid w:val="00D647CA"/>
    <w:rPr>
      <w:rFonts w:ascii="Times New Roman" w:eastAsia="Times New Roman" w:hAnsi="Times New Roman" w:cs="Times New Roman"/>
      <w:b/>
      <w:bCs/>
      <w:caps/>
      <w:color w:val="000000"/>
      <w:sz w:val="20"/>
      <w:szCs w:val="20"/>
    </w:rPr>
  </w:style>
  <w:style w:type="paragraph" w:customStyle="1" w:styleId="Level2">
    <w:name w:val="Level 2"/>
    <w:basedOn w:val="TOC2"/>
    <w:link w:val="Level2Char"/>
    <w:rsid w:val="00D647CA"/>
    <w:rPr>
      <w:color w:val="000000"/>
    </w:rPr>
  </w:style>
  <w:style w:type="character" w:customStyle="1" w:styleId="TOC2Char">
    <w:name w:val="TOC 2 Char"/>
    <w:basedOn w:val="DefaultParagraphFont"/>
    <w:link w:val="TOC2"/>
    <w:semiHidden/>
    <w:rsid w:val="00D647CA"/>
    <w:rPr>
      <w:rFonts w:ascii="Times New Roman" w:eastAsia="Times New Roman" w:hAnsi="Times New Roman" w:cs="Times New Roman"/>
      <w:smallCaps/>
      <w:sz w:val="20"/>
      <w:szCs w:val="20"/>
    </w:rPr>
  </w:style>
  <w:style w:type="character" w:customStyle="1" w:styleId="Level2Char">
    <w:name w:val="Level 2 Char"/>
    <w:basedOn w:val="TOC2Char"/>
    <w:link w:val="Level2"/>
    <w:rsid w:val="00D647CA"/>
    <w:rPr>
      <w:rFonts w:ascii="Times New Roman" w:eastAsia="Times New Roman" w:hAnsi="Times New Roman" w:cs="Times New Roman"/>
      <w:smallCaps/>
      <w:color w:val="000000"/>
      <w:sz w:val="20"/>
      <w:szCs w:val="20"/>
    </w:rPr>
  </w:style>
  <w:style w:type="character" w:styleId="Hyperlink">
    <w:name w:val="Hyperlink"/>
    <w:uiPriority w:val="99"/>
    <w:rsid w:val="003A0646"/>
    <w:rPr>
      <w:rFonts w:cs="Times New Roman"/>
      <w:color w:val="0000FF"/>
      <w:u w:val="single"/>
    </w:rPr>
  </w:style>
  <w:style w:type="paragraph" w:styleId="ListParagraph">
    <w:name w:val="List Paragraph"/>
    <w:aliases w:val="Bullet  Paragraph,Heading3,Heading3 Char Char Char Char Char Char,List Paragraph1,RMSI bulle Style,lp1,Bullet 1,Use Case List Paragraph,List Paragraph11,List Paragraph1 Char Char,Figure_name,Equipment,Numbered Indented Text,b1,List_TIS"/>
    <w:basedOn w:val="Normal"/>
    <w:link w:val="ListParagraphChar"/>
    <w:uiPriority w:val="34"/>
    <w:qFormat/>
    <w:rsid w:val="00880A37"/>
    <w:pPr>
      <w:spacing w:after="0" w:line="240" w:lineRule="auto"/>
      <w:ind w:left="720"/>
      <w:contextualSpacing/>
    </w:pPr>
    <w:rPr>
      <w:rFonts w:ascii="Times New Roman" w:hAnsi="Times New Roman" w:cs="Mangal"/>
      <w:color w:val="auto"/>
      <w:kern w:val="0"/>
      <w:sz w:val="24"/>
      <w:szCs w:val="21"/>
      <w:lang w:val="en-IN"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kern w:val="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926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y2iqfc">
    <w:name w:val="y2iqfc"/>
    <w:basedOn w:val="DefaultParagraphFont"/>
    <w:rsid w:val="00FB6926"/>
  </w:style>
  <w:style w:type="character" w:customStyle="1" w:styleId="ts-alignment-element">
    <w:name w:val="ts-alignment-element"/>
    <w:basedOn w:val="DefaultParagraphFont"/>
    <w:rsid w:val="00A41799"/>
  </w:style>
  <w:style w:type="character" w:customStyle="1" w:styleId="Heading1Char">
    <w:name w:val="Heading 1 Char"/>
    <w:aliases w:val="1 heading Char"/>
    <w:basedOn w:val="DefaultParagraphFont"/>
    <w:link w:val="Heading1"/>
    <w:rsid w:val="00A0721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rsid w:val="00A072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customStyle="1" w:styleId="ListParagraphChar">
    <w:name w:val="List Paragraph Char"/>
    <w:aliases w:val="Bullet  Paragraph Char,Heading3 Char,Heading3 Char Char Char Char Char Char Char,List Paragraph1 Char,RMSI bulle Style Char,lp1 Char,Bullet 1 Char,Use Case List Paragraph Char,List Paragraph11 Char,List Paragraph1 Char Char Char"/>
    <w:basedOn w:val="DefaultParagraphFont"/>
    <w:link w:val="ListParagraph"/>
    <w:uiPriority w:val="34"/>
    <w:qFormat/>
    <w:locked/>
    <w:rsid w:val="00A07212"/>
    <w:rPr>
      <w:rFonts w:ascii="Times New Roman" w:eastAsia="Times New Roman" w:hAnsi="Times New Roman" w:cs="Mangal"/>
      <w:sz w:val="24"/>
      <w:szCs w:val="21"/>
      <w:lang w:val="en-IN"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C901BE"/>
    <w:rPr>
      <w:rFonts w:asciiTheme="majorHAnsi" w:eastAsiaTheme="majorEastAsia" w:hAnsiTheme="majorHAnsi" w:cstheme="majorBidi"/>
      <w:i/>
      <w:iCs/>
      <w:color w:val="365F91" w:themeColor="accent1" w:themeShade="BF"/>
      <w:kern w:val="28"/>
      <w:sz w:val="20"/>
      <w:szCs w:val="20"/>
      <w:lang w:bidi="he-IL"/>
    </w:rPr>
  </w:style>
  <w:style w:type="paragraph" w:styleId="BodyText">
    <w:name w:val="Body Text"/>
    <w:basedOn w:val="Normal"/>
    <w:link w:val="BodyTextChar"/>
    <w:uiPriority w:val="99"/>
    <w:unhideWhenUsed/>
    <w:rsid w:val="00E00786"/>
    <w:pPr>
      <w:spacing w:line="259" w:lineRule="auto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IN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E00786"/>
    <w:rPr>
      <w:rFonts w:cstheme="minorBidi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7A1D63"/>
    <w:rPr>
      <w:rFonts w:asciiTheme="majorHAnsi" w:eastAsiaTheme="majorEastAsia" w:hAnsiTheme="majorHAnsi" w:cstheme="majorBidi"/>
      <w:color w:val="365F91" w:themeColor="accent1" w:themeShade="BF"/>
      <w:kern w:val="28"/>
      <w:sz w:val="20"/>
      <w:szCs w:val="20"/>
      <w:lang w:bidi="he-IL"/>
    </w:rPr>
  </w:style>
  <w:style w:type="paragraph" w:styleId="TOCHeading">
    <w:name w:val="TOC Heading"/>
    <w:basedOn w:val="Heading1"/>
    <w:next w:val="Normal"/>
    <w:uiPriority w:val="39"/>
    <w:unhideWhenUsed/>
    <w:qFormat/>
    <w:rsid w:val="004E576D"/>
    <w:pPr>
      <w:spacing w:line="285" w:lineRule="auto"/>
      <w:outlineLvl w:val="9"/>
    </w:pPr>
    <w:rPr>
      <w:kern w:val="28"/>
      <w:lang w:val="en-US" w:bidi="he-IL"/>
    </w:rPr>
  </w:style>
  <w:style w:type="character" w:styleId="FollowedHyperlink">
    <w:name w:val="FollowedHyperlink"/>
    <w:basedOn w:val="DefaultParagraphFont"/>
    <w:uiPriority w:val="99"/>
    <w:semiHidden/>
    <w:unhideWhenUsed/>
    <w:rsid w:val="0000138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C77B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060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30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75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574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2944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451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85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79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524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40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777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468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6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9165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6497">
          <w:marLeft w:val="108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266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2353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5974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49721">
          <w:marLeft w:val="108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66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17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9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31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74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320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542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2108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33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06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0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2093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969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65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5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8393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3898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59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98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39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45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3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4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2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399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44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77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4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49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83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6775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445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768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453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37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530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010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300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87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193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2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96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1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0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48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14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92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0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284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255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900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198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3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326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08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065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57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2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84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78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21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697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588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962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3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66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72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8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6984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370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5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38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547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38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513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684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791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824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2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215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672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6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13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69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205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34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1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843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20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30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122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202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0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5983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988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489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521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42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5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910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56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21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7571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61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2.jpeg"/><Relationship Id="rId34" Type="http://schemas.openxmlformats.org/officeDocument/2006/relationships/image" Target="media/image20.jpeg"/><Relationship Id="rId42" Type="http://schemas.openxmlformats.org/officeDocument/2006/relationships/hyperlink" Target="https://geoportal.mp.gov.in/MPPHE/" TargetMode="External"/><Relationship Id="rId47" Type="http://schemas.openxmlformats.org/officeDocument/2006/relationships/image" Target="media/image2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image" Target="media/image21.jpe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18.jpeg"/><Relationship Id="rId37" Type="http://schemas.openxmlformats.org/officeDocument/2006/relationships/image" Target="media/image29.jpeg"/><Relationship Id="rId40" Type="http://schemas.openxmlformats.org/officeDocument/2006/relationships/image" Target="media/image24.jpe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16.jpeg"/><Relationship Id="rId36" Type="http://schemas.openxmlformats.org/officeDocument/2006/relationships/image" Target="media/image28.jpeg"/><Relationship Id="rId49" Type="http://schemas.openxmlformats.org/officeDocument/2006/relationships/fontTable" Target="fontTable.xml"/><Relationship Id="rId10" Type="http://schemas.openxmlformats.org/officeDocument/2006/relationships/hyperlink" Target="http://www.mpsedc.mp.gov.in" TargetMode="External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43" Type="http://schemas.openxmlformats.org/officeDocument/2006/relationships/image" Target="media/image25.png"/><Relationship Id="rId48" Type="http://schemas.openxmlformats.org/officeDocument/2006/relationships/header" Target="header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4.png"/><Relationship Id="rId33" Type="http://schemas.openxmlformats.org/officeDocument/2006/relationships/image" Target="media/image19.jpeg"/><Relationship Id="rId38" Type="http://schemas.openxmlformats.org/officeDocument/2006/relationships/image" Target="media/image30.jpeg"/><Relationship Id="rId46" Type="http://schemas.openxmlformats.org/officeDocument/2006/relationships/image" Target="media/image28.png"/><Relationship Id="rId20" Type="http://schemas.openxmlformats.org/officeDocument/2006/relationships/image" Target="media/image9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PIT\Downloads\instruction-manual-template-FF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D7048-867A-4BB7-AB83-A8FA5BA34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instruction-manual-template-FF.dotx</Template>
  <TotalTime>1082</TotalTime>
  <Pages>16</Pages>
  <Words>1528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MAPIT</dc:creator>
  <cp:keywords/>
  <dc:description/>
  <cp:lastModifiedBy>MPSEDC-GIS-05</cp:lastModifiedBy>
  <cp:revision>20</cp:revision>
  <cp:lastPrinted>2024-07-03T12:10:00Z</cp:lastPrinted>
  <dcterms:created xsi:type="dcterms:W3CDTF">2024-06-24T12:18:00Z</dcterms:created>
  <dcterms:modified xsi:type="dcterms:W3CDTF">2024-07-03T12:10:00Z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29dd58419f29b0e66ea4d59af6b9cdd396dd88e47422b6f8ed37a25f55a00219</vt:lpwstr>
  </property>
</Properties>
</file>