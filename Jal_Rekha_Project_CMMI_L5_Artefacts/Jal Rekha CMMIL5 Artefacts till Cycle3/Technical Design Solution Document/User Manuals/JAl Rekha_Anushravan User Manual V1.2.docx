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0544DD" w14:textId="370C7E0D" w:rsidR="003C0244" w:rsidRPr="008730DA" w:rsidRDefault="003C0244">
      <w:pPr>
        <w:rPr>
          <w:rFonts w:asciiTheme="minorHAnsi" w:hAnsiTheme="minorHAnsi" w:cstheme="minorHAnsi"/>
          <w:smallCaps/>
          <w:lang w:val="en-IN"/>
        </w:rPr>
      </w:pPr>
    </w:p>
    <w:p w14:paraId="1F611CBE" w14:textId="6B985B7E" w:rsidR="009F0246" w:rsidRDefault="009F0246">
      <w:pPr>
        <w:rPr>
          <w:rFonts w:asciiTheme="minorHAnsi" w:hAnsiTheme="minorHAnsi" w:cstheme="minorHAnsi"/>
          <w:smallCaps/>
        </w:rPr>
      </w:pPr>
    </w:p>
    <w:p w14:paraId="717B6D7B" w14:textId="016BC75C" w:rsidR="00511656" w:rsidRDefault="00511656">
      <w:pPr>
        <w:rPr>
          <w:rFonts w:asciiTheme="minorHAnsi" w:hAnsiTheme="minorHAnsi" w:cstheme="minorHAnsi"/>
          <w:smallCaps/>
        </w:rPr>
      </w:pPr>
    </w:p>
    <w:p w14:paraId="006AAD41" w14:textId="77777777" w:rsidR="007852F4" w:rsidRDefault="00797C9C" w:rsidP="00ED3235">
      <w:pPr>
        <w:jc w:val="center"/>
        <w:rPr>
          <w:b/>
          <w:bCs/>
          <w:sz w:val="72"/>
          <w:szCs w:val="72"/>
        </w:rPr>
      </w:pPr>
      <w:r w:rsidRPr="00EC1B06">
        <w:rPr>
          <w:b/>
          <w:bCs/>
          <w:sz w:val="72"/>
          <w:szCs w:val="72"/>
        </w:rPr>
        <w:t xml:space="preserve">Jal </w:t>
      </w:r>
      <w:r w:rsidR="00323424">
        <w:rPr>
          <w:b/>
          <w:bCs/>
          <w:sz w:val="72"/>
          <w:szCs w:val="72"/>
        </w:rPr>
        <w:t>Rekha</w:t>
      </w:r>
    </w:p>
    <w:p w14:paraId="487DB200" w14:textId="36337C29" w:rsidR="007852F4" w:rsidRDefault="007852F4" w:rsidP="00ED3235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For</w:t>
      </w:r>
    </w:p>
    <w:p w14:paraId="2B994D9C" w14:textId="678C4A63" w:rsidR="0049355F" w:rsidRPr="00EC1B06" w:rsidRDefault="008F5FE4" w:rsidP="00ED3235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Anushravan</w:t>
      </w:r>
      <w:r w:rsidR="00ED3235">
        <w:rPr>
          <w:b/>
          <w:bCs/>
          <w:sz w:val="72"/>
          <w:szCs w:val="72"/>
        </w:rPr>
        <w:t xml:space="preserve"> Module</w:t>
      </w:r>
    </w:p>
    <w:p w14:paraId="652403F1" w14:textId="5A6F793C" w:rsidR="00222048" w:rsidRPr="00AC12A2" w:rsidRDefault="0049355F" w:rsidP="00ED3235">
      <w:pPr>
        <w:jc w:val="center"/>
        <w:rPr>
          <w:rFonts w:asciiTheme="minorHAnsi" w:hAnsiTheme="minorHAnsi" w:cstheme="minorHAnsi"/>
          <w:smallCaps/>
          <w:sz w:val="72"/>
          <w:szCs w:val="72"/>
          <w:lang w:val="en-IN"/>
        </w:rPr>
      </w:pPr>
      <w:r>
        <w:rPr>
          <w:rFonts w:asciiTheme="minorHAnsi" w:eastAsia="Verdana" w:hAnsiTheme="minorHAnsi" w:cstheme="minorHAnsi"/>
          <w:sz w:val="48"/>
          <w:szCs w:val="48"/>
          <w:u w:val="single"/>
        </w:rPr>
        <w:t>User Manual</w:t>
      </w:r>
    </w:p>
    <w:p w14:paraId="5365DA43" w14:textId="23F27BAF" w:rsidR="003A0646" w:rsidRPr="00AC12A2" w:rsidRDefault="00ED3235" w:rsidP="003A0646">
      <w:pPr>
        <w:jc w:val="center"/>
        <w:rPr>
          <w:rFonts w:asciiTheme="minorHAnsi" w:hAnsiTheme="minorHAnsi" w:cstheme="minorHAnsi"/>
        </w:rPr>
      </w:pPr>
      <w:r>
        <w:rPr>
          <w:rFonts w:ascii="Mangal" w:eastAsia="Verdana" w:hAnsi="Mangal"/>
          <w:noProof/>
        </w:rPr>
        <w:drawing>
          <wp:anchor distT="0" distB="0" distL="114300" distR="114300" simplePos="0" relativeHeight="251747328" behindDoc="0" locked="0" layoutInCell="1" allowOverlap="1" wp14:anchorId="2E3154DB" wp14:editId="6E85E8BA">
            <wp:simplePos x="0" y="0"/>
            <wp:positionH relativeFrom="column">
              <wp:posOffset>2311400</wp:posOffset>
            </wp:positionH>
            <wp:positionV relativeFrom="paragraph">
              <wp:posOffset>301625</wp:posOffset>
            </wp:positionV>
            <wp:extent cx="806450" cy="730250"/>
            <wp:effectExtent l="0" t="0" r="0" b="0"/>
            <wp:wrapTopAndBottom/>
            <wp:docPr id="16" name="Picture 16">
              <a:extLst xmlns:a="http://schemas.openxmlformats.org/drawingml/2006/main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>
                      <a:extLst/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98" t="40696" r="32525" b="40732"/>
                    <a:stretch/>
                  </pic:blipFill>
                  <pic:spPr bwMode="auto">
                    <a:xfrm>
                      <a:off x="0" y="0"/>
                      <a:ext cx="80645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30C84" w14:textId="27668B6F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</w:p>
    <w:p w14:paraId="29B3E511" w14:textId="77777777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</w:p>
    <w:p w14:paraId="75679118" w14:textId="77777777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</w:p>
    <w:p w14:paraId="21363058" w14:textId="4B625516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</w:p>
    <w:p w14:paraId="36E965BA" w14:textId="77777777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</w:p>
    <w:p w14:paraId="0D8C71F8" w14:textId="66DD6B33" w:rsidR="003A0646" w:rsidRPr="00AC12A2" w:rsidRDefault="003A0646" w:rsidP="00A642E8">
      <w:pPr>
        <w:rPr>
          <w:rFonts w:asciiTheme="minorHAnsi" w:hAnsiTheme="minorHAnsi" w:cstheme="minorHAnsi"/>
        </w:rPr>
      </w:pPr>
    </w:p>
    <w:p w14:paraId="5FFCFF19" w14:textId="77777777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</w:p>
    <w:p w14:paraId="07D35148" w14:textId="77777777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  <w:r w:rsidRPr="00AC12A2">
        <w:rPr>
          <w:rFonts w:asciiTheme="minorHAnsi" w:hAnsiTheme="minorHAnsi" w:cstheme="minorHAnsi"/>
          <w:noProof/>
          <w:lang w:val="en-IN" w:eastAsia="en-IN" w:bidi="ar-SA"/>
        </w:rPr>
        <w:drawing>
          <wp:anchor distT="0" distB="0" distL="114300" distR="114300" simplePos="0" relativeHeight="251383808" behindDoc="0" locked="0" layoutInCell="1" allowOverlap="1" wp14:anchorId="09C7FB4E" wp14:editId="223E1CB9">
            <wp:simplePos x="0" y="0"/>
            <wp:positionH relativeFrom="column">
              <wp:posOffset>2009775</wp:posOffset>
            </wp:positionH>
            <wp:positionV relativeFrom="paragraph">
              <wp:posOffset>69850</wp:posOffset>
            </wp:positionV>
            <wp:extent cx="1457325" cy="781050"/>
            <wp:effectExtent l="0" t="0" r="9525" b="0"/>
            <wp:wrapSquare wrapText="right"/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E1D98C" w14:textId="77777777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</w:p>
    <w:p w14:paraId="0363B804" w14:textId="77777777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</w:p>
    <w:p w14:paraId="23971100" w14:textId="77777777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</w:p>
    <w:p w14:paraId="7573F288" w14:textId="77777777" w:rsidR="003A0646" w:rsidRPr="00AC12A2" w:rsidRDefault="003A0646" w:rsidP="003A0646">
      <w:pPr>
        <w:jc w:val="center"/>
        <w:rPr>
          <w:rFonts w:asciiTheme="minorHAnsi" w:hAnsiTheme="minorHAnsi" w:cstheme="minorHAnsi"/>
        </w:rPr>
      </w:pPr>
      <w:r w:rsidRPr="00AC12A2">
        <w:rPr>
          <w:rFonts w:asciiTheme="minorHAnsi" w:hAnsiTheme="minorHAnsi" w:cstheme="minorHAnsi"/>
        </w:rPr>
        <w:t>M.P. STATE ELECTRONICS DEVELOPMENT CORPORATION LTD.</w:t>
      </w:r>
    </w:p>
    <w:p w14:paraId="7C2C3AD2" w14:textId="77777777" w:rsidR="003A0646" w:rsidRPr="00AC12A2" w:rsidRDefault="003A0646" w:rsidP="003A0646">
      <w:pPr>
        <w:jc w:val="center"/>
        <w:rPr>
          <w:rFonts w:asciiTheme="minorHAnsi" w:hAnsiTheme="minorHAnsi" w:cstheme="minorHAnsi"/>
          <w:color w:val="333333"/>
          <w:shd w:val="clear" w:color="auto" w:fill="FFFFFF"/>
        </w:rPr>
      </w:pPr>
      <w:r w:rsidRPr="00AC12A2">
        <w:rPr>
          <w:rFonts w:asciiTheme="minorHAnsi" w:hAnsiTheme="minorHAnsi" w:cstheme="minorHAnsi"/>
          <w:color w:val="333333"/>
          <w:shd w:val="clear" w:color="auto" w:fill="FFFFFF"/>
        </w:rPr>
        <w:t>State IT Centre, 47-A, Arera Hills, Bhopal-462011 (M.P.)</w:t>
      </w:r>
    </w:p>
    <w:p w14:paraId="0020A19C" w14:textId="10F19F0E" w:rsidR="004E576D" w:rsidRPr="0049355F" w:rsidRDefault="009826BA" w:rsidP="00797C9C">
      <w:pPr>
        <w:spacing w:after="60"/>
        <w:jc w:val="center"/>
        <w:rPr>
          <w:rFonts w:asciiTheme="minorHAnsi" w:hAnsiTheme="minorHAnsi" w:cstheme="minorHAnsi"/>
        </w:rPr>
      </w:pPr>
      <w:hyperlink r:id="rId10" w:history="1">
        <w:r w:rsidR="003A0646" w:rsidRPr="00AC12A2">
          <w:rPr>
            <w:rStyle w:val="Hyperlink"/>
            <w:rFonts w:asciiTheme="minorHAnsi" w:hAnsiTheme="minorHAnsi" w:cstheme="minorHAnsi"/>
          </w:rPr>
          <w:t>www.mpsedc.mp.gov.in</w:t>
        </w:r>
      </w:hyperlink>
      <w:r w:rsidR="003C0244" w:rsidRPr="00AC12A2">
        <w:rPr>
          <w:rFonts w:asciiTheme="minorHAnsi" w:hAnsiTheme="minorHAnsi" w:cstheme="minorHAnsi"/>
          <w:smallCaps/>
        </w:rPr>
        <w:br w:type="page"/>
      </w:r>
      <w:bookmarkStart w:id="0" w:name="_Toc71828980"/>
    </w:p>
    <w:sdt>
      <w:sdtPr>
        <w:rPr>
          <w:rFonts w:ascii="Calibri" w:eastAsia="Times New Roman" w:hAnsi="Calibri" w:cs="Calibri"/>
          <w:color w:val="000000"/>
          <w:sz w:val="20"/>
          <w:szCs w:val="20"/>
        </w:rPr>
        <w:id w:val="737365193"/>
        <w:docPartObj>
          <w:docPartGallery w:val="Table of Contents"/>
          <w:docPartUnique/>
        </w:docPartObj>
      </w:sdtPr>
      <w:sdtEndPr/>
      <w:sdtContent>
        <w:p w14:paraId="28C0BC75" w14:textId="77777777" w:rsidR="0090558D" w:rsidRDefault="004E576D" w:rsidP="006F48E0">
          <w:pPr>
            <w:pStyle w:val="TOCHeading"/>
            <w:rPr>
              <w:noProof/>
            </w:rPr>
          </w:pPr>
          <w:r>
            <w:rPr>
              <w:rFonts w:asciiTheme="majorBidi" w:hAnsiTheme="majorBidi"/>
              <w:sz w:val="24"/>
              <w:szCs w:val="24"/>
            </w:rPr>
            <w:t>Table of Contents</w:t>
          </w:r>
          <w:r>
            <w:rPr>
              <w:rFonts w:asciiTheme="majorBidi" w:hAnsiTheme="majorBidi"/>
              <w:caps/>
              <w:color w:val="auto"/>
              <w:kern w:val="0"/>
              <w:sz w:val="24"/>
              <w:szCs w:val="24"/>
              <w:lang w:bidi="ar-SA"/>
            </w:rPr>
            <w:fldChar w:fldCharType="begin"/>
          </w:r>
          <w:r>
            <w:rPr>
              <w:rFonts w:asciiTheme="majorBidi" w:hAnsiTheme="majorBidi"/>
              <w:sz w:val="24"/>
              <w:szCs w:val="24"/>
            </w:rPr>
            <w:instrText xml:space="preserve"> TOC \o "1-3" \h \z \u </w:instrText>
          </w:r>
          <w:r>
            <w:rPr>
              <w:rFonts w:asciiTheme="majorBidi" w:hAnsiTheme="majorBidi"/>
              <w:caps/>
              <w:color w:val="auto"/>
              <w:kern w:val="0"/>
              <w:sz w:val="24"/>
              <w:szCs w:val="24"/>
              <w:lang w:bidi="ar-SA"/>
            </w:rPr>
            <w:fldChar w:fldCharType="separate"/>
          </w:r>
        </w:p>
        <w:p w14:paraId="050A98FE" w14:textId="760B3A2A" w:rsidR="0090558D" w:rsidRPr="0090558D" w:rsidRDefault="009826B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18"/>
              <w:szCs w:val="18"/>
              <w:lang w:val="en-IN" w:eastAsia="en-IN"/>
            </w:rPr>
          </w:pPr>
          <w:hyperlink w:anchor="_Toc174031496" w:history="1">
            <w:r w:rsidR="0090558D" w:rsidRPr="0090558D">
              <w:rPr>
                <w:rStyle w:val="Hyperlink"/>
                <w:rFonts w:cstheme="minorHAnsi"/>
                <w:smallCaps/>
                <w:noProof/>
                <w:sz w:val="18"/>
                <w:szCs w:val="18"/>
                <w:lang w:bidi="hi-IN"/>
              </w:rPr>
              <w:t>Module…………… Mobile Application user ……………..</w:t>
            </w:r>
            <w:r w:rsidR="0090558D" w:rsidRPr="0090558D">
              <w:rPr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noProof/>
                <w:webHidden/>
                <w:sz w:val="18"/>
                <w:szCs w:val="18"/>
              </w:rPr>
              <w:instrText xml:space="preserve"> PAGEREF _Toc174031496 \h </w:instrText>
            </w:r>
            <w:r w:rsidR="0090558D" w:rsidRPr="0090558D">
              <w:rPr>
                <w:noProof/>
                <w:webHidden/>
                <w:sz w:val="18"/>
                <w:szCs w:val="18"/>
              </w:rPr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noProof/>
                <w:webHidden/>
                <w:sz w:val="18"/>
                <w:szCs w:val="18"/>
              </w:rPr>
              <w:t>3</w:t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29BFC81" w14:textId="12310F6E" w:rsidR="0090558D" w:rsidRPr="0090558D" w:rsidRDefault="009826BA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sz w:val="18"/>
              <w:szCs w:val="18"/>
              <w:lang w:val="en-IN" w:eastAsia="en-IN"/>
            </w:rPr>
          </w:pPr>
          <w:hyperlink w:anchor="_Toc174031497" w:history="1"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>1.</w:t>
            </w:r>
            <w:r w:rsidR="0090558D" w:rsidRPr="0090558D">
              <w:rPr>
                <w:rFonts w:asciiTheme="minorHAnsi" w:eastAsiaTheme="minorEastAsia" w:hAnsiTheme="minorHAnsi" w:cstheme="minorBidi"/>
                <w:smallCap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 xml:space="preserve">Download the app/ </w:t>
            </w:r>
            <w:r w:rsidR="0090558D" w:rsidRPr="0090558D">
              <w:rPr>
                <w:rStyle w:val="Hyperlink"/>
                <w:rFonts w:ascii="Mangal" w:hAnsi="Mangal" w:cs="Mangal" w:hint="cs"/>
                <w:b/>
                <w:bCs/>
                <w:noProof/>
                <w:sz w:val="18"/>
                <w:szCs w:val="18"/>
                <w:lang w:val="en" w:bidi="hi-IN"/>
              </w:rPr>
              <w:t>ऐप</w:t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 xml:space="preserve"> </w:t>
            </w:r>
            <w:r w:rsidR="0090558D" w:rsidRPr="0090558D">
              <w:rPr>
                <w:rStyle w:val="Hyperlink"/>
                <w:rFonts w:ascii="Mangal" w:hAnsi="Mangal" w:cs="Mangal" w:hint="cs"/>
                <w:b/>
                <w:bCs/>
                <w:noProof/>
                <w:sz w:val="18"/>
                <w:szCs w:val="18"/>
                <w:lang w:val="en" w:bidi="hi-IN"/>
              </w:rPr>
              <w:t>डाउनलोड</w:t>
            </w:r>
            <w:r w:rsidR="0090558D" w:rsidRPr="0090558D">
              <w:rPr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noProof/>
                <w:webHidden/>
                <w:sz w:val="18"/>
                <w:szCs w:val="18"/>
              </w:rPr>
              <w:instrText xml:space="preserve"> PAGEREF _Toc174031497 \h </w:instrText>
            </w:r>
            <w:r w:rsidR="0090558D" w:rsidRPr="0090558D">
              <w:rPr>
                <w:noProof/>
                <w:webHidden/>
                <w:sz w:val="18"/>
                <w:szCs w:val="18"/>
              </w:rPr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noProof/>
                <w:webHidden/>
                <w:sz w:val="18"/>
                <w:szCs w:val="18"/>
              </w:rPr>
              <w:t>3</w:t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5328521" w14:textId="7ED2EB9E" w:rsidR="0090558D" w:rsidRPr="0090558D" w:rsidRDefault="009826BA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sz w:val="18"/>
              <w:szCs w:val="18"/>
              <w:lang w:val="en-IN" w:eastAsia="en-IN"/>
            </w:rPr>
          </w:pPr>
          <w:hyperlink w:anchor="_Toc174031498" w:history="1"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>2.</w:t>
            </w:r>
            <w:r w:rsidR="0090558D" w:rsidRPr="0090558D">
              <w:rPr>
                <w:rFonts w:asciiTheme="minorHAnsi" w:eastAsiaTheme="minorEastAsia" w:hAnsiTheme="minorHAnsi" w:cstheme="minorBidi"/>
                <w:smallCap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 xml:space="preserve">Module Type Screen/ </w:t>
            </w:r>
            <w:r w:rsidR="0090558D" w:rsidRPr="0090558D">
              <w:rPr>
                <w:rStyle w:val="Hyperlink"/>
                <w:rFonts w:ascii="Mangal" w:hAnsi="Mangal" w:cs="Mangal" w:hint="cs"/>
                <w:b/>
                <w:bCs/>
                <w:noProof/>
                <w:sz w:val="18"/>
                <w:szCs w:val="18"/>
                <w:lang w:val="en" w:bidi="hi-IN"/>
              </w:rPr>
              <w:t>मॉडुल</w:t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 xml:space="preserve"> </w:t>
            </w:r>
            <w:r w:rsidR="0090558D" w:rsidRPr="0090558D">
              <w:rPr>
                <w:rStyle w:val="Hyperlink"/>
                <w:rFonts w:ascii="Mangal" w:hAnsi="Mangal" w:cs="Mangal" w:hint="cs"/>
                <w:b/>
                <w:bCs/>
                <w:noProof/>
                <w:sz w:val="18"/>
                <w:szCs w:val="18"/>
                <w:lang w:val="en" w:bidi="hi-IN"/>
              </w:rPr>
              <w:t>टाइप</w:t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 xml:space="preserve"> </w:t>
            </w:r>
            <w:r w:rsidR="0090558D" w:rsidRPr="0090558D">
              <w:rPr>
                <w:rStyle w:val="Hyperlink"/>
                <w:rFonts w:ascii="Mangal" w:hAnsi="Mangal" w:cs="Mangal" w:hint="cs"/>
                <w:b/>
                <w:bCs/>
                <w:noProof/>
                <w:sz w:val="18"/>
                <w:szCs w:val="18"/>
                <w:lang w:val="en" w:bidi="hi-IN"/>
              </w:rPr>
              <w:t>स्क्रीन</w:t>
            </w:r>
            <w:r w:rsidR="0090558D" w:rsidRPr="0090558D">
              <w:rPr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noProof/>
                <w:webHidden/>
                <w:sz w:val="18"/>
                <w:szCs w:val="18"/>
              </w:rPr>
              <w:instrText xml:space="preserve"> PAGEREF _Toc174031498 \h </w:instrText>
            </w:r>
            <w:r w:rsidR="0090558D" w:rsidRPr="0090558D">
              <w:rPr>
                <w:noProof/>
                <w:webHidden/>
                <w:sz w:val="18"/>
                <w:szCs w:val="18"/>
              </w:rPr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noProof/>
                <w:webHidden/>
                <w:sz w:val="18"/>
                <w:szCs w:val="18"/>
              </w:rPr>
              <w:t>4</w:t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E2A1988" w14:textId="0A1E779C" w:rsidR="0090558D" w:rsidRPr="0090558D" w:rsidRDefault="009826BA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sz w:val="18"/>
              <w:szCs w:val="18"/>
              <w:lang w:val="en-IN" w:eastAsia="en-IN"/>
            </w:rPr>
          </w:pPr>
          <w:hyperlink w:anchor="_Toc174031499" w:history="1"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>3.</w:t>
            </w:r>
            <w:r w:rsidR="0090558D" w:rsidRPr="0090558D">
              <w:rPr>
                <w:rFonts w:asciiTheme="minorHAnsi" w:eastAsiaTheme="minorEastAsia" w:hAnsiTheme="minorHAnsi" w:cstheme="minorBidi"/>
                <w:smallCap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 xml:space="preserve">Contractor Login Screen/ </w:t>
            </w:r>
            <w:r w:rsidR="0090558D" w:rsidRPr="0090558D">
              <w:rPr>
                <w:rStyle w:val="Hyperlink"/>
                <w:rFonts w:ascii="Mangal" w:hAnsi="Mangal" w:cs="Mangal" w:hint="cs"/>
                <w:b/>
                <w:bCs/>
                <w:noProof/>
                <w:sz w:val="18"/>
                <w:szCs w:val="18"/>
                <w:lang w:val="en" w:bidi="hi-IN"/>
              </w:rPr>
              <w:t>लॉगिन</w:t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 xml:space="preserve"> </w:t>
            </w:r>
            <w:r w:rsidR="0090558D" w:rsidRPr="0090558D">
              <w:rPr>
                <w:rStyle w:val="Hyperlink"/>
                <w:rFonts w:ascii="Mangal" w:hAnsi="Mangal" w:cs="Mangal" w:hint="cs"/>
                <w:b/>
                <w:bCs/>
                <w:noProof/>
                <w:sz w:val="18"/>
                <w:szCs w:val="18"/>
                <w:lang w:val="en" w:bidi="hi-IN"/>
              </w:rPr>
              <w:t>स्क्रीन</w:t>
            </w:r>
            <w:r w:rsidR="0090558D" w:rsidRPr="0090558D">
              <w:rPr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noProof/>
                <w:webHidden/>
                <w:sz w:val="18"/>
                <w:szCs w:val="18"/>
              </w:rPr>
              <w:instrText xml:space="preserve"> PAGEREF _Toc174031499 \h </w:instrText>
            </w:r>
            <w:r w:rsidR="0090558D" w:rsidRPr="0090558D">
              <w:rPr>
                <w:noProof/>
                <w:webHidden/>
                <w:sz w:val="18"/>
                <w:szCs w:val="18"/>
              </w:rPr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noProof/>
                <w:webHidden/>
                <w:sz w:val="18"/>
                <w:szCs w:val="18"/>
              </w:rPr>
              <w:t>4</w:t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0225F61" w14:textId="09BB8430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00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 w:bidi="hi-IN"/>
              </w:rPr>
              <w:t>3.1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Home Screen/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होम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स्क्रीन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_Toc174031500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5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1B1F883" w14:textId="781841D9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01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3.2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Sync Data/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सिंक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डाटा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_Toc174031501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6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3977F20" w14:textId="6ABA2EEA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02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3.3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Work Monitoring/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अनुश्रवण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_Toc174031502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7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5F4B7AF" w14:textId="300FD5F9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03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3.3.1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Inspection Request/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इंस्पेक्शन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रिक्वेस्ट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_Toc174031503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8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8376BDF" w14:textId="42B33D05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04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3.3.2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Inspection History/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इंस्पेक्शन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हिस्ट्री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_Toc174031504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9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13225CD" w14:textId="2890A437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05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3.4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Complaint List/</w:t>
            </w:r>
            <w:r w:rsidR="0090558D" w:rsidRPr="0090558D">
              <w:rPr>
                <w:rStyle w:val="Hyperlink"/>
                <w:i w:val="0"/>
                <w:noProof/>
                <w:sz w:val="18"/>
                <w:szCs w:val="18"/>
              </w:rPr>
              <w:t xml:space="preserve">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कंप्लेंट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लिस्ट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_Toc174031505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10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BE0F081" w14:textId="0F4F46B6" w:rsidR="0090558D" w:rsidRPr="0090558D" w:rsidRDefault="009826BA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sz w:val="18"/>
              <w:szCs w:val="18"/>
              <w:lang w:val="en-IN" w:eastAsia="en-IN"/>
            </w:rPr>
          </w:pPr>
          <w:hyperlink w:anchor="_Toc174031506" w:history="1"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>4.</w:t>
            </w:r>
            <w:r w:rsidR="0090558D" w:rsidRPr="0090558D">
              <w:rPr>
                <w:rFonts w:asciiTheme="minorHAnsi" w:eastAsiaTheme="minorEastAsia" w:hAnsiTheme="minorHAnsi" w:cstheme="minorBidi"/>
                <w:smallCap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 xml:space="preserve">Field Engineer Login Screen/ </w:t>
            </w:r>
            <w:r w:rsidR="0090558D" w:rsidRPr="0090558D">
              <w:rPr>
                <w:rStyle w:val="Hyperlink"/>
                <w:rFonts w:ascii="Mangal" w:hAnsi="Mangal" w:cs="Mangal" w:hint="cs"/>
                <w:b/>
                <w:bCs/>
                <w:noProof/>
                <w:sz w:val="18"/>
                <w:szCs w:val="18"/>
                <w:lang w:val="en" w:bidi="hi-IN"/>
              </w:rPr>
              <w:t>लॉगिन</w:t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 xml:space="preserve"> </w:t>
            </w:r>
            <w:r w:rsidR="0090558D" w:rsidRPr="0090558D">
              <w:rPr>
                <w:rStyle w:val="Hyperlink"/>
                <w:rFonts w:ascii="Mangal" w:hAnsi="Mangal" w:cs="Mangal" w:hint="cs"/>
                <w:b/>
                <w:bCs/>
                <w:noProof/>
                <w:sz w:val="18"/>
                <w:szCs w:val="18"/>
                <w:lang w:val="en" w:bidi="hi-IN"/>
              </w:rPr>
              <w:t>स्क्रीन</w:t>
            </w:r>
            <w:r w:rsidR="0090558D" w:rsidRPr="0090558D">
              <w:rPr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noProof/>
                <w:webHidden/>
                <w:sz w:val="18"/>
                <w:szCs w:val="18"/>
              </w:rPr>
              <w:instrText xml:space="preserve"> PAGEREF _Toc174031506 \h </w:instrText>
            </w:r>
            <w:r w:rsidR="0090558D" w:rsidRPr="0090558D">
              <w:rPr>
                <w:noProof/>
                <w:webHidden/>
                <w:sz w:val="18"/>
                <w:szCs w:val="18"/>
              </w:rPr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noProof/>
                <w:webHidden/>
                <w:sz w:val="18"/>
                <w:szCs w:val="18"/>
              </w:rPr>
              <w:t>12</w:t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F776632" w14:textId="2BCA9811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07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4.1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Home Screen/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होम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स्क्रीन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_Toc174031507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13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2986421" w14:textId="13A2E1AF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08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4.2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Sync Data/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सिंक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डाटा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_Toc174031508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14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B462946" w14:textId="47DF57B9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09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4.3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Work Monitoring/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अनुश्रवण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_Toc174031509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15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DAA0965" w14:textId="3B67BAAF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10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4.3.1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Inspection Request/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इंस्पेक्शन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रिक्वेस्ट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_Toc174031510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15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372C8E" w14:textId="4381E994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11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4.3.2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Inspection History/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इंस्पेक्शन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हिस्ट्री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_Toc174031511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17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2B4F44B" w14:textId="68DB9FC6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12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4.4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Daily Inspection/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डेली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इंस्पेक्शन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_Toc174031512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18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30C9746" w14:textId="67830D51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13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4.5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Daily Inspection History/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डेली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इंस्पेक्शन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हिस्ट्री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_Toc174031513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20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5140A7B" w14:textId="65397DB7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14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4.6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Complaint List/</w:t>
            </w:r>
            <w:r w:rsidR="0090558D" w:rsidRPr="0090558D">
              <w:rPr>
                <w:rStyle w:val="Hyperlink"/>
                <w:i w:val="0"/>
                <w:noProof/>
                <w:sz w:val="18"/>
                <w:szCs w:val="18"/>
              </w:rPr>
              <w:t xml:space="preserve">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कंप्लेंट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लिस्ट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_Toc174031514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20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CE2F769" w14:textId="22AFE146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15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4.7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Profile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_Toc174031515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22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A3A521C" w14:textId="581EACE2" w:rsidR="0090558D" w:rsidRPr="0090558D" w:rsidRDefault="009826B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18"/>
              <w:szCs w:val="18"/>
              <w:lang w:val="en-IN" w:eastAsia="en-IN"/>
            </w:rPr>
          </w:pPr>
          <w:hyperlink w:anchor="_Toc174031516" w:history="1">
            <w:r w:rsidR="0090558D" w:rsidRPr="0090558D">
              <w:rPr>
                <w:rStyle w:val="Hyperlink"/>
                <w:rFonts w:cstheme="minorHAnsi"/>
                <w:smallCaps/>
                <w:noProof/>
                <w:sz w:val="18"/>
                <w:szCs w:val="18"/>
                <w:lang w:bidi="hi-IN"/>
              </w:rPr>
              <w:t>Module…………  Web portal - PIU User ………………</w:t>
            </w:r>
            <w:r w:rsidR="0090558D" w:rsidRPr="0090558D">
              <w:rPr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noProof/>
                <w:webHidden/>
                <w:sz w:val="18"/>
                <w:szCs w:val="18"/>
              </w:rPr>
              <w:instrText xml:space="preserve"> PAGEREF _Toc174031516 \h </w:instrText>
            </w:r>
            <w:r w:rsidR="0090558D" w:rsidRPr="0090558D">
              <w:rPr>
                <w:noProof/>
                <w:webHidden/>
                <w:sz w:val="18"/>
                <w:szCs w:val="18"/>
              </w:rPr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noProof/>
                <w:webHidden/>
                <w:sz w:val="18"/>
                <w:szCs w:val="18"/>
              </w:rPr>
              <w:t>23</w:t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A6CC347" w14:textId="14F12461" w:rsidR="0090558D" w:rsidRPr="0090558D" w:rsidRDefault="009826BA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sz w:val="18"/>
              <w:szCs w:val="18"/>
              <w:lang w:val="en-IN" w:eastAsia="en-IN"/>
            </w:rPr>
          </w:pPr>
          <w:hyperlink w:anchor="_Toc174031517" w:history="1">
            <w:r w:rsidR="0090558D" w:rsidRPr="0090558D">
              <w:rPr>
                <w:rStyle w:val="Hyperlink"/>
                <w:rFonts w:cs="Mangal"/>
                <w:b/>
                <w:bCs/>
                <w:noProof/>
                <w:sz w:val="18"/>
                <w:szCs w:val="18"/>
                <w:lang w:val="en"/>
              </w:rPr>
              <w:t>1.</w:t>
            </w:r>
            <w:r w:rsidR="0090558D" w:rsidRPr="0090558D">
              <w:rPr>
                <w:rFonts w:asciiTheme="minorHAnsi" w:eastAsiaTheme="minorEastAsia" w:hAnsiTheme="minorHAnsi" w:cstheme="minorBidi"/>
                <w:smallCap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 xml:space="preserve">User Login </w:t>
            </w:r>
            <w:r w:rsidR="0090558D" w:rsidRPr="0090558D">
              <w:rPr>
                <w:rStyle w:val="Hyperlink"/>
                <w:rFonts w:ascii="Mangal" w:hAnsi="Mangal" w:cs="Mangal" w:hint="cs"/>
                <w:b/>
                <w:bCs/>
                <w:noProof/>
                <w:sz w:val="18"/>
                <w:szCs w:val="18"/>
                <w:lang w:val="en" w:bidi="hi-IN"/>
              </w:rPr>
              <w:t>यूजर</w:t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 xml:space="preserve">  </w:t>
            </w:r>
            <w:r w:rsidR="0090558D" w:rsidRPr="0090558D">
              <w:rPr>
                <w:rStyle w:val="Hyperlink"/>
                <w:rFonts w:ascii="Mangal" w:hAnsi="Mangal" w:cs="Mangal" w:hint="cs"/>
                <w:b/>
                <w:bCs/>
                <w:noProof/>
                <w:sz w:val="18"/>
                <w:szCs w:val="18"/>
                <w:lang w:val="en" w:bidi="hi-IN"/>
              </w:rPr>
              <w:t>लॉगिन</w:t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cs/>
                <w:lang w:val="en" w:bidi="hi-IN"/>
              </w:rPr>
              <w:t xml:space="preserve"> –</w:t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 xml:space="preserve"> PIU</w:t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cs/>
                <w:lang w:val="en" w:bidi="hi-IN"/>
              </w:rPr>
              <w:t>/</w:t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 xml:space="preserve"> </w:t>
            </w:r>
            <w:r w:rsidR="0090558D" w:rsidRPr="0090558D">
              <w:rPr>
                <w:rStyle w:val="Hyperlink"/>
                <w:rFonts w:ascii="Mangal" w:hAnsi="Mangal" w:cs="Mangal" w:hint="cs"/>
                <w:b/>
                <w:bCs/>
                <w:noProof/>
                <w:sz w:val="18"/>
                <w:szCs w:val="18"/>
                <w:lang w:val="en" w:bidi="hi-IN"/>
              </w:rPr>
              <w:t>पीआईयू</w:t>
            </w:r>
            <w:r w:rsidR="0090558D" w:rsidRPr="0090558D">
              <w:rPr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noProof/>
                <w:webHidden/>
                <w:sz w:val="18"/>
                <w:szCs w:val="18"/>
              </w:rPr>
              <w:instrText xml:space="preserve"> PAGEREF _Toc174031517 \h </w:instrText>
            </w:r>
            <w:r w:rsidR="0090558D" w:rsidRPr="0090558D">
              <w:rPr>
                <w:noProof/>
                <w:webHidden/>
                <w:sz w:val="18"/>
                <w:szCs w:val="18"/>
              </w:rPr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noProof/>
                <w:webHidden/>
                <w:sz w:val="18"/>
                <w:szCs w:val="18"/>
              </w:rPr>
              <w:t>23</w:t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98C6317" w14:textId="54CFC34A" w:rsidR="0090558D" w:rsidRPr="0090558D" w:rsidRDefault="009826BA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sz w:val="18"/>
              <w:szCs w:val="18"/>
              <w:lang w:val="en-IN" w:eastAsia="en-IN"/>
            </w:rPr>
          </w:pPr>
          <w:hyperlink w:anchor="_Toc174031518" w:history="1"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/>
              </w:rPr>
              <w:t>2.</w:t>
            </w:r>
            <w:r w:rsidR="0090558D" w:rsidRPr="0090558D">
              <w:rPr>
                <w:rFonts w:asciiTheme="minorHAnsi" w:eastAsiaTheme="minorEastAsia" w:hAnsiTheme="minorHAnsi" w:cstheme="minorBidi"/>
                <w:smallCap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/>
              </w:rPr>
              <w:t xml:space="preserve">Anushravan/ </w:t>
            </w:r>
            <w:r w:rsidR="0090558D" w:rsidRPr="0090558D">
              <w:rPr>
                <w:rStyle w:val="Hyperlink"/>
                <w:rFonts w:ascii="Mangal" w:hAnsi="Mangal" w:cs="Mangal" w:hint="cs"/>
                <w:b/>
                <w:bCs/>
                <w:noProof/>
                <w:sz w:val="18"/>
                <w:szCs w:val="18"/>
                <w:lang w:val="en"/>
              </w:rPr>
              <w:t>अनुश्रवण</w:t>
            </w:r>
            <w:r w:rsidR="0090558D" w:rsidRPr="0090558D">
              <w:rPr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noProof/>
                <w:webHidden/>
                <w:sz w:val="18"/>
                <w:szCs w:val="18"/>
              </w:rPr>
              <w:instrText xml:space="preserve"> PAGEREF _Toc174031518 \h </w:instrText>
            </w:r>
            <w:r w:rsidR="0090558D" w:rsidRPr="0090558D">
              <w:rPr>
                <w:noProof/>
                <w:webHidden/>
                <w:sz w:val="18"/>
                <w:szCs w:val="18"/>
              </w:rPr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noProof/>
                <w:webHidden/>
                <w:sz w:val="18"/>
                <w:szCs w:val="18"/>
              </w:rPr>
              <w:t>25</w:t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9C26390" w14:textId="775E2F35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19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2.1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Pending RFI List/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पेंडिंग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RFI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लिस्ट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_Toc174031519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26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1726EF8" w14:textId="5E570325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20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2.2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Assigned RFI List/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एसाइन्ड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RFI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लिस्ट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_Toc174031520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27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E17E9E6" w14:textId="3C06FCE4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21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2.3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Complete RFI List/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कम्पलीट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RFI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लिस्ट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_Toc174031521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29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674F32C" w14:textId="4537EC53" w:rsidR="0090558D" w:rsidRPr="0090558D" w:rsidRDefault="009826BA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18"/>
              <w:szCs w:val="18"/>
              <w:lang w:val="en-IN" w:eastAsia="en-IN"/>
            </w:rPr>
          </w:pPr>
          <w:hyperlink w:anchor="_Toc174031522" w:history="1">
            <w:r w:rsidR="0090558D" w:rsidRPr="0090558D">
              <w:rPr>
                <w:rStyle w:val="Hyperlink"/>
                <w:rFonts w:cstheme="minorHAnsi"/>
                <w:smallCaps/>
                <w:noProof/>
                <w:sz w:val="18"/>
                <w:szCs w:val="18"/>
                <w:lang w:bidi="hi-IN"/>
              </w:rPr>
              <w:t>Module…………  Web portal – SQC/ TPAI User ………</w:t>
            </w:r>
            <w:r w:rsidR="0090558D" w:rsidRPr="0090558D">
              <w:rPr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noProof/>
                <w:webHidden/>
                <w:sz w:val="18"/>
                <w:szCs w:val="18"/>
              </w:rPr>
              <w:instrText xml:space="preserve"> PAGEREF _Toc174031522 \h </w:instrText>
            </w:r>
            <w:r w:rsidR="0090558D" w:rsidRPr="0090558D">
              <w:rPr>
                <w:noProof/>
                <w:webHidden/>
                <w:sz w:val="18"/>
                <w:szCs w:val="18"/>
              </w:rPr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noProof/>
                <w:webHidden/>
                <w:sz w:val="18"/>
                <w:szCs w:val="18"/>
              </w:rPr>
              <w:t>33</w:t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FA1B7EC" w14:textId="6B42A899" w:rsidR="0090558D" w:rsidRPr="0090558D" w:rsidRDefault="009826BA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sz w:val="18"/>
              <w:szCs w:val="18"/>
              <w:lang w:val="en-IN" w:eastAsia="en-IN"/>
            </w:rPr>
          </w:pPr>
          <w:hyperlink w:anchor="_Toc174031523" w:history="1">
            <w:r w:rsidR="0090558D" w:rsidRPr="0090558D">
              <w:rPr>
                <w:rStyle w:val="Hyperlink"/>
                <w:rFonts w:cs="Mangal"/>
                <w:b/>
                <w:bCs/>
                <w:noProof/>
                <w:sz w:val="18"/>
                <w:szCs w:val="18"/>
                <w:lang w:val="en"/>
              </w:rPr>
              <w:t>1.</w:t>
            </w:r>
            <w:r w:rsidR="0090558D" w:rsidRPr="0090558D">
              <w:rPr>
                <w:rFonts w:asciiTheme="minorHAnsi" w:eastAsiaTheme="minorEastAsia" w:hAnsiTheme="minorHAnsi" w:cstheme="minorBidi"/>
                <w:smallCap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 xml:space="preserve">User Login </w:t>
            </w:r>
            <w:r w:rsidR="0090558D" w:rsidRPr="0090558D">
              <w:rPr>
                <w:rStyle w:val="Hyperlink"/>
                <w:rFonts w:ascii="Mangal" w:hAnsi="Mangal" w:cs="Mangal" w:hint="cs"/>
                <w:b/>
                <w:bCs/>
                <w:noProof/>
                <w:sz w:val="18"/>
                <w:szCs w:val="18"/>
                <w:lang w:val="en" w:bidi="hi-IN"/>
              </w:rPr>
              <w:t>यूजर</w:t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 xml:space="preserve">  </w:t>
            </w:r>
            <w:r w:rsidR="0090558D" w:rsidRPr="0090558D">
              <w:rPr>
                <w:rStyle w:val="Hyperlink"/>
                <w:rFonts w:ascii="Mangal" w:hAnsi="Mangal" w:cs="Mangal" w:hint="cs"/>
                <w:b/>
                <w:bCs/>
                <w:noProof/>
                <w:sz w:val="18"/>
                <w:szCs w:val="18"/>
                <w:lang w:val="en" w:bidi="hi-IN"/>
              </w:rPr>
              <w:t>लॉगिन</w:t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cs/>
                <w:lang w:val="en" w:bidi="hi-IN"/>
              </w:rPr>
              <w:t xml:space="preserve"> –</w:t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 xml:space="preserve"> PIU/ </w:t>
            </w:r>
            <w:r w:rsidR="0090558D" w:rsidRPr="0090558D">
              <w:rPr>
                <w:rStyle w:val="Hyperlink"/>
                <w:rFonts w:ascii="Mangal" w:hAnsi="Mangal" w:cs="Mangal" w:hint="cs"/>
                <w:b/>
                <w:bCs/>
                <w:noProof/>
                <w:sz w:val="18"/>
                <w:szCs w:val="18"/>
                <w:lang w:val="en" w:bidi="hi-IN"/>
              </w:rPr>
              <w:t>पीआईयू</w:t>
            </w:r>
            <w:r w:rsidR="0090558D" w:rsidRPr="0090558D">
              <w:rPr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noProof/>
                <w:webHidden/>
                <w:sz w:val="18"/>
                <w:szCs w:val="18"/>
              </w:rPr>
              <w:instrText xml:space="preserve"> PAGEREF _Toc174031523 \h </w:instrText>
            </w:r>
            <w:r w:rsidR="0090558D" w:rsidRPr="0090558D">
              <w:rPr>
                <w:noProof/>
                <w:webHidden/>
                <w:sz w:val="18"/>
                <w:szCs w:val="18"/>
              </w:rPr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noProof/>
                <w:webHidden/>
                <w:sz w:val="18"/>
                <w:szCs w:val="18"/>
              </w:rPr>
              <w:t>33</w:t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A19C9E0" w14:textId="0E48D9DC" w:rsidR="0090558D" w:rsidRPr="0090558D" w:rsidRDefault="009826BA">
          <w:pPr>
            <w:pStyle w:val="TOC2"/>
            <w:tabs>
              <w:tab w:val="left" w:pos="660"/>
              <w:tab w:val="right" w:leader="dot" w:pos="8630"/>
            </w:tabs>
            <w:rPr>
              <w:rFonts w:asciiTheme="minorHAnsi" w:eastAsiaTheme="minorEastAsia" w:hAnsiTheme="minorHAnsi" w:cstheme="minorBidi"/>
              <w:smallCaps w:val="0"/>
              <w:noProof/>
              <w:sz w:val="18"/>
              <w:szCs w:val="18"/>
              <w:lang w:val="en-IN" w:eastAsia="en-IN"/>
            </w:rPr>
          </w:pPr>
          <w:hyperlink w:anchor="_Toc174031524" w:history="1"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>2.</w:t>
            </w:r>
            <w:r w:rsidR="0090558D" w:rsidRPr="0090558D">
              <w:rPr>
                <w:rFonts w:asciiTheme="minorHAnsi" w:eastAsiaTheme="minorEastAsia" w:hAnsiTheme="minorHAnsi" w:cstheme="minorBidi"/>
                <w:smallCap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cstheme="minorHAnsi"/>
                <w:b/>
                <w:bCs/>
                <w:noProof/>
                <w:sz w:val="18"/>
                <w:szCs w:val="18"/>
                <w:lang w:val="en" w:bidi="hi-IN"/>
              </w:rPr>
              <w:t xml:space="preserve">Anushravan/ </w:t>
            </w:r>
            <w:r w:rsidR="0090558D" w:rsidRPr="0090558D">
              <w:rPr>
                <w:rStyle w:val="Hyperlink"/>
                <w:rFonts w:ascii="Mangal" w:hAnsi="Mangal" w:cs="Mangal" w:hint="cs"/>
                <w:b/>
                <w:bCs/>
                <w:noProof/>
                <w:sz w:val="18"/>
                <w:szCs w:val="18"/>
                <w:lang w:val="en" w:bidi="hi-IN"/>
              </w:rPr>
              <w:t>अनुश्रवण</w:t>
            </w:r>
            <w:r w:rsidR="0090558D" w:rsidRPr="0090558D">
              <w:rPr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noProof/>
                <w:webHidden/>
                <w:sz w:val="18"/>
                <w:szCs w:val="18"/>
              </w:rPr>
              <w:instrText xml:space="preserve"> PAGEREF _Toc174031524 \h </w:instrText>
            </w:r>
            <w:r w:rsidR="0090558D" w:rsidRPr="0090558D">
              <w:rPr>
                <w:noProof/>
                <w:webHidden/>
                <w:sz w:val="18"/>
                <w:szCs w:val="18"/>
              </w:rPr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noProof/>
                <w:webHidden/>
                <w:sz w:val="18"/>
                <w:szCs w:val="18"/>
              </w:rPr>
              <w:t>35</w:t>
            </w:r>
            <w:r w:rsidR="0090558D" w:rsidRPr="0090558D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A627ADB" w14:textId="2B343B6E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25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2.1.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Mapped Field Engineer/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मैप्ड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फील्ड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इंजीनियर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_Toc174031525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36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F0FED4A" w14:textId="4FF73EA9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26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2.2.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Pending RFI List/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पेंडिंग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RFI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लिस्ट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_Toc174031526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38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10EFF88" w14:textId="38EEFACB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27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2.3.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Assigned RFI List/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एसाइन्ड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RFI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लिस्ट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_Toc174031527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40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76DE177" w14:textId="0E4DA72B" w:rsidR="0090558D" w:rsidRPr="0090558D" w:rsidRDefault="009826BA">
          <w:pPr>
            <w:pStyle w:val="TOC3"/>
            <w:tabs>
              <w:tab w:val="left" w:pos="1100"/>
              <w:tab w:val="right" w:leader="dot" w:pos="8630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18"/>
              <w:szCs w:val="18"/>
              <w:lang w:val="en-IN" w:eastAsia="en-IN"/>
            </w:rPr>
          </w:pPr>
          <w:hyperlink w:anchor="_Toc174031528" w:history="1"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>2.4.</w:t>
            </w:r>
            <w:r w:rsidR="0090558D" w:rsidRPr="0090558D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18"/>
                <w:szCs w:val="18"/>
                <w:lang w:val="en-IN" w:eastAsia="en-IN"/>
              </w:rPr>
              <w:tab/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Complete RFI List/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कम्पलीट</w:t>
            </w:r>
            <w:r w:rsidR="0090558D" w:rsidRPr="0090558D">
              <w:rPr>
                <w:rStyle w:val="Hyperlink"/>
                <w:rFonts w:ascii="Mangal" w:eastAsiaTheme="majorEastAsia" w:hAnsi="Mangal" w:cs="Mangal"/>
                <w:i w:val="0"/>
                <w:noProof/>
                <w:sz w:val="18"/>
                <w:szCs w:val="18"/>
                <w:lang w:val="en"/>
              </w:rPr>
              <w:t xml:space="preserve"> RFI </w:t>
            </w:r>
            <w:r w:rsidR="0090558D" w:rsidRPr="0090558D">
              <w:rPr>
                <w:rStyle w:val="Hyperlink"/>
                <w:rFonts w:ascii="Mangal" w:eastAsiaTheme="majorEastAsia" w:hAnsi="Mangal" w:cs="Mangal" w:hint="cs"/>
                <w:i w:val="0"/>
                <w:noProof/>
                <w:sz w:val="18"/>
                <w:szCs w:val="18"/>
                <w:lang w:val="en"/>
              </w:rPr>
              <w:t>लिस्ट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tab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begin"/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instrText xml:space="preserve"> PAGEREF _Toc174031528 \h </w:instrTex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separate"/>
            </w:r>
            <w:r w:rsidR="00427D9A">
              <w:rPr>
                <w:i w:val="0"/>
                <w:noProof/>
                <w:webHidden/>
                <w:sz w:val="18"/>
                <w:szCs w:val="18"/>
              </w:rPr>
              <w:t>41</w:t>
            </w:r>
            <w:r w:rsidR="0090558D" w:rsidRPr="0090558D">
              <w:rPr>
                <w:i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363EF08" w14:textId="5CC1E1BE" w:rsidR="004E576D" w:rsidRDefault="004E576D" w:rsidP="004E576D">
          <w:r>
            <w:rPr>
              <w:rFonts w:asciiTheme="majorBidi" w:hAnsiTheme="majorBidi" w:cstheme="majorBid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EE48C0D" w14:textId="77777777" w:rsidR="004E576D" w:rsidRDefault="004E576D" w:rsidP="00C319C0">
      <w:pPr>
        <w:rPr>
          <w:lang w:bidi="hi-IN"/>
        </w:rPr>
      </w:pPr>
    </w:p>
    <w:p w14:paraId="1A3BD2CA" w14:textId="7AE7D344" w:rsidR="000155A9" w:rsidRDefault="000155A9" w:rsidP="00C319C0">
      <w:pPr>
        <w:rPr>
          <w:lang w:bidi="hi-IN"/>
        </w:rPr>
      </w:pPr>
    </w:p>
    <w:p w14:paraId="2AA0C181" w14:textId="742C379E" w:rsidR="006F48E0" w:rsidRDefault="006F48E0" w:rsidP="00C319C0">
      <w:pPr>
        <w:rPr>
          <w:lang w:bidi="hi-IN"/>
        </w:rPr>
      </w:pPr>
    </w:p>
    <w:p w14:paraId="1B6AEB61" w14:textId="6F91650E" w:rsidR="00206B5A" w:rsidRDefault="00206B5A" w:rsidP="00C319C0">
      <w:pPr>
        <w:rPr>
          <w:lang w:bidi="hi-IN"/>
        </w:rPr>
      </w:pPr>
    </w:p>
    <w:p w14:paraId="4DE94B9D" w14:textId="393A069B" w:rsidR="00206B5A" w:rsidRDefault="00206B5A" w:rsidP="00206B5A">
      <w:pPr>
        <w:pStyle w:val="Heading1"/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</w:pPr>
      <w:bookmarkStart w:id="1" w:name="_Toc174031496"/>
      <w:r w:rsidRPr="00B11A8F">
        <w:rPr>
          <w:rFonts w:asciiTheme="minorHAnsi" w:hAnsiTheme="minorHAnsi" w:cstheme="minorHAnsi"/>
          <w:b/>
          <w:bCs/>
          <w:smallCaps/>
          <w:sz w:val="40"/>
          <w:szCs w:val="40"/>
          <w:cs/>
          <w:lang w:bidi="hi-IN"/>
        </w:rPr>
        <w:lastRenderedPageBreak/>
        <w:t>Module</w:t>
      </w:r>
      <w:r w:rsidRPr="00B11A8F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>……………</w:t>
      </w:r>
      <w:r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 xml:space="preserve"> Mobile Application user</w:t>
      </w:r>
      <w:r w:rsidRPr="00B11A8F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 xml:space="preserve"> …………</w:t>
      </w:r>
      <w:r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>…..</w:t>
      </w:r>
      <w:bookmarkEnd w:id="1"/>
    </w:p>
    <w:p w14:paraId="021C4CA4" w14:textId="12B4EB60" w:rsidR="00206B5A" w:rsidRDefault="00206B5A" w:rsidP="00206B5A">
      <w:pPr>
        <w:rPr>
          <w:lang w:val="en-IN" w:bidi="hi-IN"/>
        </w:rPr>
      </w:pPr>
    </w:p>
    <w:p w14:paraId="5BC169EE" w14:textId="4468C222" w:rsidR="0012535F" w:rsidRPr="002B2D63" w:rsidRDefault="0012535F" w:rsidP="00E91E2F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</w:pPr>
      <w:bookmarkStart w:id="2" w:name="_Toc174031497"/>
      <w:r w:rsidRPr="0012535F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Download the app</w:t>
      </w:r>
      <w:r w:rsid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/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ऐप</w:t>
      </w:r>
      <w:r w:rsidR="006632A0" w:rsidRP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डाउनलोड</w:t>
      </w:r>
      <w:bookmarkEnd w:id="2"/>
    </w:p>
    <w:p w14:paraId="5AFAA465" w14:textId="77777777" w:rsidR="00323424" w:rsidRPr="00323424" w:rsidRDefault="00323424" w:rsidP="00323424">
      <w:pPr>
        <w:spacing w:after="0" w:line="360" w:lineRule="auto"/>
        <w:rPr>
          <w:rFonts w:ascii="Verdana" w:eastAsia="Verdana" w:hAnsi="Verdana" w:cs="Verdana"/>
          <w:lang w:val="en-IN"/>
        </w:rPr>
      </w:pPr>
      <w:r w:rsidRPr="00323424">
        <w:rPr>
          <w:rFonts w:ascii="Verdana" w:eastAsia="Verdana" w:hAnsi="Verdana" w:cs="Verdana"/>
        </w:rPr>
        <w:t xml:space="preserve">To use the </w:t>
      </w:r>
      <w:r w:rsidRPr="00323424">
        <w:rPr>
          <w:rFonts w:ascii="Verdana" w:eastAsia="Verdana" w:hAnsi="Verdana" w:cs="Verdana"/>
          <w:b/>
          <w:bCs/>
        </w:rPr>
        <w:t>Jal Rekha Mobile app</w:t>
      </w:r>
      <w:r w:rsidRPr="00323424">
        <w:rPr>
          <w:rFonts w:ascii="Verdana" w:eastAsia="Verdana" w:hAnsi="Verdana" w:cs="Verdana"/>
        </w:rPr>
        <w:t>, first, the User needs to download the APK.</w:t>
      </w:r>
    </w:p>
    <w:p w14:paraId="5C819121" w14:textId="77777777" w:rsidR="00465508" w:rsidRPr="00323424" w:rsidRDefault="007A43BB" w:rsidP="00323424">
      <w:pPr>
        <w:numPr>
          <w:ilvl w:val="0"/>
          <w:numId w:val="16"/>
        </w:numPr>
        <w:spacing w:after="0" w:line="360" w:lineRule="auto"/>
        <w:rPr>
          <w:rFonts w:ascii="Verdana" w:eastAsia="Verdana" w:hAnsi="Verdana" w:cs="Verdana"/>
          <w:lang w:val="en-IN"/>
        </w:rPr>
      </w:pPr>
      <w:r w:rsidRPr="00323424">
        <w:rPr>
          <w:rFonts w:ascii="Verdana" w:eastAsia="Verdana" w:hAnsi="Verdana" w:cs="Verdana"/>
        </w:rPr>
        <w:t xml:space="preserve">Download and install the </w:t>
      </w:r>
      <w:r w:rsidRPr="00323424">
        <w:rPr>
          <w:rFonts w:ascii="Verdana" w:eastAsia="Verdana" w:hAnsi="Verdana" w:cs="Verdana"/>
          <w:b/>
          <w:bCs/>
        </w:rPr>
        <w:t xml:space="preserve">Jal Rekha app </w:t>
      </w:r>
      <w:r w:rsidRPr="00323424">
        <w:rPr>
          <w:rFonts w:ascii="Verdana" w:eastAsia="Verdana" w:hAnsi="Verdana" w:cs="Verdana"/>
        </w:rPr>
        <w:t xml:space="preserve">on your device. </w:t>
      </w:r>
    </w:p>
    <w:p w14:paraId="17432DA9" w14:textId="70D8F826" w:rsidR="00E91E2F" w:rsidRPr="00E91E2F" w:rsidRDefault="007A43BB" w:rsidP="00E91E2F">
      <w:pPr>
        <w:numPr>
          <w:ilvl w:val="0"/>
          <w:numId w:val="16"/>
        </w:numPr>
        <w:spacing w:after="0" w:line="360" w:lineRule="auto"/>
        <w:rPr>
          <w:rFonts w:ascii="Verdana" w:eastAsia="Verdana" w:hAnsi="Verdana" w:cs="Verdana"/>
          <w:lang w:val="en-IN"/>
        </w:rPr>
      </w:pPr>
      <w:r w:rsidRPr="00323424">
        <w:rPr>
          <w:rFonts w:ascii="Verdana" w:eastAsia="Verdana" w:hAnsi="Verdana" w:cs="Verdana"/>
          <w:lang w:val="en-IN"/>
        </w:rPr>
        <w:t>Open the Jal Rekha mobile app.</w:t>
      </w:r>
    </w:p>
    <w:p w14:paraId="2B32DA62" w14:textId="77777777" w:rsidR="00E91E2F" w:rsidRPr="009B5715" w:rsidRDefault="00E91E2F" w:rsidP="00E91E2F">
      <w:pPr>
        <w:spacing w:after="0" w:line="360" w:lineRule="auto"/>
        <w:rPr>
          <w:rFonts w:ascii="Verdana" w:eastAsia="Verdana" w:hAnsi="Verdana" w:cs="Verdana"/>
          <w:lang w:val="en-IN"/>
        </w:rPr>
      </w:pPr>
      <w:r w:rsidRPr="009B5715">
        <w:rPr>
          <w:rFonts w:ascii="Mangal" w:eastAsia="Verdana" w:hAnsi="Mangal" w:cs="Mangal"/>
          <w:b/>
          <w:lang w:val="en-IN"/>
        </w:rPr>
        <w:t>जल</w:t>
      </w:r>
      <w:r w:rsidRPr="009B5715">
        <w:rPr>
          <w:rFonts w:ascii="Verdana" w:eastAsia="Verdana" w:hAnsi="Verdana" w:cs="Verdana"/>
          <w:b/>
          <w:lang w:val="en-IN"/>
        </w:rPr>
        <w:t xml:space="preserve"> </w:t>
      </w:r>
      <w:r w:rsidRPr="009B5715">
        <w:rPr>
          <w:rFonts w:ascii="Mangal" w:eastAsia="Verdana" w:hAnsi="Mangal" w:cs="Mangal"/>
          <w:b/>
          <w:lang w:val="en-IN"/>
        </w:rPr>
        <w:t>रेखा</w:t>
      </w:r>
      <w:r w:rsidRPr="009B5715">
        <w:rPr>
          <w:rFonts w:ascii="Verdana" w:eastAsia="Verdana" w:hAnsi="Verdana" w:cs="Verdana"/>
          <w:b/>
          <w:lang w:val="en-IN"/>
        </w:rPr>
        <w:t xml:space="preserve"> </w:t>
      </w:r>
      <w:r w:rsidRPr="009B5715">
        <w:rPr>
          <w:rFonts w:ascii="Mangal" w:eastAsia="Verdana" w:hAnsi="Mangal" w:cs="Mangal"/>
          <w:b/>
          <w:lang w:val="en-IN"/>
        </w:rPr>
        <w:t>मोबाइल</w:t>
      </w:r>
      <w:r w:rsidRPr="009B5715">
        <w:rPr>
          <w:rFonts w:ascii="Verdana" w:eastAsia="Verdana" w:hAnsi="Verdana" w:cs="Verdana"/>
          <w:b/>
          <w:lang w:val="en-IN"/>
        </w:rPr>
        <w:t xml:space="preserve"> </w:t>
      </w:r>
      <w:r w:rsidRPr="009B5715">
        <w:rPr>
          <w:rFonts w:ascii="Mangal" w:eastAsia="Verdana" w:hAnsi="Mangal" w:cs="Mangal"/>
          <w:b/>
          <w:lang w:val="en-IN"/>
        </w:rPr>
        <w:t>ऐप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का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उपयोग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करने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के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लिए</w:t>
      </w:r>
      <w:r w:rsidRPr="009B5715">
        <w:rPr>
          <w:rFonts w:ascii="Verdana" w:eastAsia="Verdana" w:hAnsi="Verdana" w:cs="Verdana"/>
          <w:lang w:val="en-IN"/>
        </w:rPr>
        <w:t xml:space="preserve">, </w:t>
      </w:r>
      <w:r w:rsidRPr="009B5715">
        <w:rPr>
          <w:rFonts w:ascii="Mangal" w:eastAsia="Verdana" w:hAnsi="Mangal" w:cs="Mangal"/>
          <w:lang w:val="en-IN"/>
        </w:rPr>
        <w:t>सबसे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पहले</w:t>
      </w:r>
      <w:r w:rsidRPr="009B5715">
        <w:rPr>
          <w:rFonts w:ascii="Verdana" w:eastAsia="Verdana" w:hAnsi="Verdana" w:cs="Verdana"/>
          <w:lang w:val="en-IN"/>
        </w:rPr>
        <w:t xml:space="preserve">, </w:t>
      </w:r>
      <w:r w:rsidRPr="009B5715">
        <w:rPr>
          <w:rFonts w:ascii="Mangal" w:eastAsia="Verdana" w:hAnsi="Mangal" w:cs="Mangal"/>
          <w:lang w:val="en-IN"/>
        </w:rPr>
        <w:t>उपयोगकर्ता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को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एपीके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डाउनलोड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करना</w:t>
      </w:r>
      <w:r w:rsidRPr="009B5715">
        <w:rPr>
          <w:rFonts w:ascii="Verdana" w:eastAsia="Verdana" w:hAnsi="Verdana" w:cs="Verdana"/>
          <w:lang w:val="en-IN"/>
        </w:rPr>
        <w:t xml:space="preserve"> </w:t>
      </w:r>
      <w:r w:rsidRPr="009B5715">
        <w:rPr>
          <w:rFonts w:ascii="Mangal" w:eastAsia="Verdana" w:hAnsi="Mangal" w:cs="Mangal"/>
          <w:lang w:val="en-IN"/>
        </w:rPr>
        <w:t>होगा।</w:t>
      </w:r>
    </w:p>
    <w:p w14:paraId="24A8F4CB" w14:textId="6289F9FE" w:rsidR="00E91E2F" w:rsidRPr="00E91E2F" w:rsidRDefault="00E91E2F" w:rsidP="00E91E2F">
      <w:pPr>
        <w:pStyle w:val="ListParagraph"/>
        <w:numPr>
          <w:ilvl w:val="0"/>
          <w:numId w:val="22"/>
        </w:numPr>
        <w:spacing w:line="360" w:lineRule="auto"/>
        <w:rPr>
          <w:rFonts w:ascii="Verdana" w:eastAsia="Verdana" w:hAnsi="Verdana" w:cs="Verdana"/>
        </w:rPr>
      </w:pPr>
      <w:r w:rsidRPr="00E91E2F">
        <w:rPr>
          <w:rFonts w:ascii="Mangal" w:eastAsia="Verdana" w:hAnsi="Mangal"/>
        </w:rPr>
        <w:t>अपने</w:t>
      </w:r>
      <w:r w:rsidRPr="00E91E2F">
        <w:rPr>
          <w:rFonts w:ascii="Verdana" w:eastAsia="Verdana" w:hAnsi="Verdana" w:cs="Verdana"/>
        </w:rPr>
        <w:t xml:space="preserve"> </w:t>
      </w:r>
      <w:r w:rsidRPr="00E91E2F">
        <w:rPr>
          <w:rFonts w:ascii="Mangal" w:eastAsia="Verdana" w:hAnsi="Mangal"/>
        </w:rPr>
        <w:t>डिवाइस</w:t>
      </w:r>
      <w:r w:rsidRPr="00E91E2F">
        <w:rPr>
          <w:rFonts w:ascii="Verdana" w:eastAsia="Verdana" w:hAnsi="Verdana" w:cs="Verdana"/>
        </w:rPr>
        <w:t xml:space="preserve"> </w:t>
      </w:r>
      <w:r w:rsidRPr="00E91E2F">
        <w:rPr>
          <w:rFonts w:ascii="Mangal" w:eastAsia="Verdana" w:hAnsi="Mangal"/>
        </w:rPr>
        <w:t>पर</w:t>
      </w:r>
      <w:r w:rsidRPr="00E91E2F">
        <w:rPr>
          <w:rFonts w:ascii="Verdana" w:eastAsia="Verdana" w:hAnsi="Verdana" w:cs="Verdana"/>
        </w:rPr>
        <w:t xml:space="preserve"> </w:t>
      </w:r>
      <w:r w:rsidRPr="00E91E2F">
        <w:rPr>
          <w:rFonts w:ascii="Mangal" w:eastAsia="Verdana" w:hAnsi="Mangal"/>
        </w:rPr>
        <w:t>जल</w:t>
      </w:r>
      <w:r w:rsidRPr="00E91E2F">
        <w:rPr>
          <w:rFonts w:ascii="Verdana" w:eastAsia="Verdana" w:hAnsi="Verdana" w:cs="Verdana"/>
        </w:rPr>
        <w:t xml:space="preserve"> </w:t>
      </w:r>
      <w:r w:rsidRPr="00E91E2F">
        <w:rPr>
          <w:rFonts w:ascii="Mangal" w:eastAsia="Verdana" w:hAnsi="Mangal"/>
        </w:rPr>
        <w:t>रेखा</w:t>
      </w:r>
      <w:r w:rsidRPr="00E91E2F">
        <w:rPr>
          <w:rFonts w:ascii="Verdana" w:eastAsia="Verdana" w:hAnsi="Verdana" w:cs="Verdana"/>
        </w:rPr>
        <w:t xml:space="preserve"> </w:t>
      </w:r>
      <w:r w:rsidRPr="00E91E2F">
        <w:rPr>
          <w:rFonts w:ascii="Mangal" w:eastAsia="Verdana" w:hAnsi="Mangal"/>
        </w:rPr>
        <w:t>ऐप</w:t>
      </w:r>
      <w:r w:rsidRPr="00E91E2F">
        <w:rPr>
          <w:rFonts w:ascii="Verdana" w:eastAsia="Verdana" w:hAnsi="Verdana" w:cs="Verdana"/>
        </w:rPr>
        <w:t xml:space="preserve"> </w:t>
      </w:r>
      <w:r w:rsidRPr="00E91E2F">
        <w:rPr>
          <w:rFonts w:ascii="Mangal" w:eastAsia="Verdana" w:hAnsi="Mangal"/>
        </w:rPr>
        <w:t>डाउनलोड</w:t>
      </w:r>
      <w:r w:rsidRPr="00E91E2F">
        <w:rPr>
          <w:rFonts w:ascii="Verdana" w:eastAsia="Verdana" w:hAnsi="Verdana" w:cs="Verdana"/>
        </w:rPr>
        <w:t xml:space="preserve"> </w:t>
      </w:r>
      <w:r w:rsidRPr="00E91E2F">
        <w:rPr>
          <w:rFonts w:ascii="Mangal" w:eastAsia="Verdana" w:hAnsi="Mangal"/>
        </w:rPr>
        <w:t>और</w:t>
      </w:r>
      <w:r w:rsidRPr="00E91E2F">
        <w:rPr>
          <w:rFonts w:ascii="Verdana" w:eastAsia="Verdana" w:hAnsi="Verdana" w:cs="Verdana"/>
        </w:rPr>
        <w:t xml:space="preserve"> </w:t>
      </w:r>
      <w:r w:rsidRPr="00E91E2F">
        <w:rPr>
          <w:rFonts w:ascii="Mangal" w:eastAsia="Verdana" w:hAnsi="Mangal"/>
        </w:rPr>
        <w:t>इंस्टॉल</w:t>
      </w:r>
      <w:r w:rsidRPr="00E91E2F">
        <w:rPr>
          <w:rFonts w:ascii="Verdana" w:eastAsia="Verdana" w:hAnsi="Verdana" w:cs="Verdana"/>
        </w:rPr>
        <w:t xml:space="preserve"> </w:t>
      </w:r>
      <w:r w:rsidRPr="00E91E2F">
        <w:rPr>
          <w:rFonts w:ascii="Mangal" w:eastAsia="Verdana" w:hAnsi="Mangal"/>
        </w:rPr>
        <w:t>करें।</w:t>
      </w:r>
      <w:r w:rsidRPr="00E91E2F">
        <w:rPr>
          <w:rFonts w:ascii="Verdana" w:eastAsia="Verdana" w:hAnsi="Verdana" w:cs="Verdana"/>
        </w:rPr>
        <w:t xml:space="preserve"> </w:t>
      </w:r>
    </w:p>
    <w:p w14:paraId="75479643" w14:textId="45F7CEA3" w:rsidR="00323424" w:rsidRPr="00E91E2F" w:rsidRDefault="00ED3235" w:rsidP="00E91E2F">
      <w:pPr>
        <w:pStyle w:val="ListParagraph"/>
        <w:numPr>
          <w:ilvl w:val="0"/>
          <w:numId w:val="22"/>
        </w:numPr>
        <w:spacing w:line="360" w:lineRule="auto"/>
        <w:rPr>
          <w:rFonts w:ascii="Verdana" w:eastAsia="Verdana" w:hAnsi="Verdana" w:cs="Verdana"/>
        </w:rPr>
      </w:pPr>
      <w:r>
        <w:rPr>
          <w:rFonts w:ascii="Mangal" w:eastAsia="Verdana" w:hAnsi="Mangal"/>
          <w:noProof/>
        </w:rPr>
        <mc:AlternateContent>
          <mc:Choice Requires="wpg">
            <w:drawing>
              <wp:anchor distT="0" distB="0" distL="114300" distR="114300" simplePos="0" relativeHeight="251381759" behindDoc="0" locked="0" layoutInCell="1" allowOverlap="1" wp14:anchorId="4EBF10FD" wp14:editId="43E0ABB7">
                <wp:simplePos x="0" y="0"/>
                <wp:positionH relativeFrom="column">
                  <wp:posOffset>1308100</wp:posOffset>
                </wp:positionH>
                <wp:positionV relativeFrom="paragraph">
                  <wp:posOffset>298450</wp:posOffset>
                </wp:positionV>
                <wp:extent cx="2705100" cy="4191000"/>
                <wp:effectExtent l="114300" t="133350" r="266700" b="30480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0" cy="4191000"/>
                          <a:chOff x="0" y="0"/>
                          <a:chExt cx="2705100" cy="4191000"/>
                        </a:xfrm>
                      </wpg:grpSpPr>
                      <pic:pic xmlns:pic="http://schemas.openxmlformats.org/drawingml/2006/picture">
                        <pic:nvPicPr>
                          <pic:cNvPr id="9" name="Picture 9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8750" y="114300"/>
                            <a:ext cx="2305685" cy="3932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0" name="Picture 10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07" t="8535" r="25884" b="15702"/>
                          <a:stretch/>
                        </pic:blipFill>
                        <pic:spPr>
                          <a:xfrm>
                            <a:off x="0" y="0"/>
                            <a:ext cx="2705100" cy="4191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0DF2F7" id="Group 13" o:spid="_x0000_s1026" style="position:absolute;margin-left:103pt;margin-top:23.5pt;width:213pt;height:330pt;z-index:251381759" coordsize="27051,4191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1587;top:1143;width:23057;height:39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">
                  <v:imagedata r:id="rId12" o:title=""/>
                  <v:shadow on="t" color="#333" opacity="42598f" origin="-.5,-.5" offset="2.74397mm,2.74397mm"/>
                </v:shape>
                <v:shape id="Picture 10" o:spid="_x0000_s1028" type="#_x0000_t75" style="position:absolute;width:27051;height:41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">
                  <v:imagedata r:id="rId13" o:title="" croptop="5593f" cropbottom="10290f" cropleft="17372f" cropright="16963f"/>
                  <v:shadow on="t" color="#333" opacity="42598f" origin="-.5,-.5" offset="2.74397mm,2.74397mm"/>
                </v:shape>
                <w10:wrap type="topAndBottom"/>
              </v:group>
            </w:pict>
          </mc:Fallback>
        </mc:AlternateContent>
      </w:r>
      <w:r w:rsidR="00E91E2F" w:rsidRPr="00E91E2F">
        <w:rPr>
          <w:rFonts w:ascii="Mangal" w:eastAsia="Verdana" w:hAnsi="Mangal"/>
        </w:rPr>
        <w:t>जल</w:t>
      </w:r>
      <w:r w:rsidR="00E91E2F" w:rsidRPr="00E91E2F">
        <w:rPr>
          <w:rFonts w:ascii="Verdana" w:eastAsia="Verdana" w:hAnsi="Verdana" w:cs="Verdana"/>
        </w:rPr>
        <w:t xml:space="preserve"> </w:t>
      </w:r>
      <w:r w:rsidR="00E91E2F" w:rsidRPr="00E91E2F">
        <w:rPr>
          <w:rFonts w:ascii="Mangal" w:eastAsia="Verdana" w:hAnsi="Mangal"/>
        </w:rPr>
        <w:t>रेखा</w:t>
      </w:r>
      <w:r w:rsidR="00E91E2F" w:rsidRPr="00E91E2F">
        <w:rPr>
          <w:rFonts w:ascii="Verdana" w:eastAsia="Verdana" w:hAnsi="Verdana" w:cs="Verdana"/>
        </w:rPr>
        <w:t xml:space="preserve"> </w:t>
      </w:r>
      <w:r w:rsidR="00E91E2F" w:rsidRPr="00E91E2F">
        <w:rPr>
          <w:rFonts w:ascii="Mangal" w:eastAsia="Verdana" w:hAnsi="Mangal"/>
        </w:rPr>
        <w:t>मोबाइल</w:t>
      </w:r>
      <w:r w:rsidR="00E91E2F" w:rsidRPr="00E91E2F">
        <w:rPr>
          <w:rFonts w:ascii="Verdana" w:eastAsia="Verdana" w:hAnsi="Verdana" w:cs="Verdana"/>
        </w:rPr>
        <w:t xml:space="preserve"> </w:t>
      </w:r>
      <w:r w:rsidR="00E91E2F" w:rsidRPr="00E91E2F">
        <w:rPr>
          <w:rFonts w:ascii="Mangal" w:eastAsia="Verdana" w:hAnsi="Mangal"/>
        </w:rPr>
        <w:t>ऐप</w:t>
      </w:r>
      <w:r w:rsidR="00E91E2F" w:rsidRPr="00E91E2F">
        <w:rPr>
          <w:rFonts w:ascii="Verdana" w:eastAsia="Verdana" w:hAnsi="Verdana" w:cs="Verdana"/>
        </w:rPr>
        <w:t xml:space="preserve"> </w:t>
      </w:r>
      <w:r w:rsidR="00E91E2F" w:rsidRPr="00E91E2F">
        <w:rPr>
          <w:rFonts w:ascii="Mangal" w:eastAsia="Verdana" w:hAnsi="Mangal"/>
        </w:rPr>
        <w:t>खोलें।</w:t>
      </w:r>
    </w:p>
    <w:p w14:paraId="4B966717" w14:textId="1185BF64" w:rsidR="0012535F" w:rsidRPr="0012535F" w:rsidRDefault="0012535F" w:rsidP="007852F4">
      <w:pPr>
        <w:spacing w:after="0" w:line="360" w:lineRule="auto"/>
        <w:rPr>
          <w:rFonts w:ascii="Verdana" w:eastAsia="Verdana" w:hAnsi="Verdana" w:cs="Verdana"/>
          <w:highlight w:val="white"/>
        </w:rPr>
      </w:pPr>
    </w:p>
    <w:p w14:paraId="418C4BD7" w14:textId="00B57FE1" w:rsidR="00323424" w:rsidRDefault="0012535F" w:rsidP="00323424">
      <w:pPr>
        <w:jc w:val="center"/>
        <w:rPr>
          <w:rFonts w:ascii="Verdana" w:eastAsia="Verdana" w:hAnsi="Verdana" w:cs="Verdana"/>
          <w:b/>
          <w:sz w:val="28"/>
          <w:szCs w:val="28"/>
          <w:highlight w:val="white"/>
        </w:rPr>
      </w:pPr>
      <w:r w:rsidRPr="0012535F">
        <w:rPr>
          <w:rFonts w:ascii="Verdana" w:eastAsia="Verdana" w:hAnsi="Verdana" w:cs="Verdana"/>
          <w:b/>
          <w:sz w:val="28"/>
          <w:szCs w:val="28"/>
          <w:highlight w:val="white"/>
        </w:rPr>
        <w:t>You are ready to go! Just follow the simple steps.</w:t>
      </w:r>
    </w:p>
    <w:p w14:paraId="7D90EEAD" w14:textId="15C36F04" w:rsidR="00323424" w:rsidRDefault="00323424" w:rsidP="00565066">
      <w:pPr>
        <w:spacing w:after="0"/>
        <w:rPr>
          <w:rFonts w:ascii="Verdana" w:eastAsia="Verdana" w:hAnsi="Verdana" w:cs="Verdana"/>
          <w:bCs/>
          <w:sz w:val="28"/>
          <w:szCs w:val="28"/>
        </w:rPr>
      </w:pPr>
      <w:r w:rsidRPr="00323424">
        <w:rPr>
          <w:rFonts w:ascii="Verdana" w:eastAsia="Verdana" w:hAnsi="Verdana" w:cs="Verdana"/>
          <w:b/>
          <w:bCs/>
          <w:sz w:val="28"/>
          <w:szCs w:val="28"/>
        </w:rPr>
        <w:lastRenderedPageBreak/>
        <w:t>Note</w:t>
      </w:r>
      <w:r w:rsidRPr="00323424">
        <w:rPr>
          <w:rFonts w:ascii="Verdana" w:eastAsia="Verdana" w:hAnsi="Verdana" w:cs="Verdana"/>
          <w:bCs/>
          <w:sz w:val="28"/>
          <w:szCs w:val="28"/>
        </w:rPr>
        <w:t xml:space="preserve"> – Must have space in Mobile device approx. 1 or 2 GB.</w:t>
      </w:r>
    </w:p>
    <w:p w14:paraId="357B86FA" w14:textId="2BF0B0D7" w:rsidR="00323424" w:rsidRPr="00565066" w:rsidRDefault="00565066" w:rsidP="00565066">
      <w:pPr>
        <w:jc w:val="center"/>
        <w:rPr>
          <w:rFonts w:ascii="Verdana" w:eastAsia="Verdana" w:hAnsi="Verdana" w:cs="Verdana"/>
          <w:sz w:val="28"/>
          <w:szCs w:val="28"/>
          <w:lang w:val="en-IN"/>
        </w:rPr>
      </w:pPr>
      <w:r w:rsidRPr="009B5715">
        <w:rPr>
          <w:rFonts w:ascii="Mangal" w:eastAsia="Verdana" w:hAnsi="Mangal" w:cs="Mangal"/>
          <w:bCs/>
          <w:sz w:val="28"/>
          <w:szCs w:val="28"/>
        </w:rPr>
        <w:t>मोबाइल</w:t>
      </w:r>
      <w:r w:rsidRPr="009B5715">
        <w:rPr>
          <w:rFonts w:ascii="Verdana" w:eastAsia="Verdana" w:hAnsi="Verdana" w:cs="Verdana"/>
          <w:bCs/>
          <w:sz w:val="28"/>
          <w:szCs w:val="28"/>
        </w:rPr>
        <w:t xml:space="preserve"> </w:t>
      </w:r>
      <w:r w:rsidRPr="009B5715">
        <w:rPr>
          <w:rFonts w:ascii="Mangal" w:eastAsia="Verdana" w:hAnsi="Mangal" w:cs="Mangal"/>
          <w:bCs/>
          <w:sz w:val="28"/>
          <w:szCs w:val="28"/>
        </w:rPr>
        <w:t>डिवाइस</w:t>
      </w:r>
      <w:r w:rsidRPr="009B5715">
        <w:rPr>
          <w:rFonts w:ascii="Verdana" w:eastAsia="Verdana" w:hAnsi="Verdana" w:cs="Verdana"/>
          <w:bCs/>
          <w:sz w:val="28"/>
          <w:szCs w:val="28"/>
        </w:rPr>
        <w:t xml:space="preserve"> </w:t>
      </w:r>
      <w:r w:rsidRPr="009B5715">
        <w:rPr>
          <w:rFonts w:ascii="Mangal" w:eastAsia="Verdana" w:hAnsi="Mangal" w:cs="Mangal"/>
          <w:bCs/>
          <w:sz w:val="28"/>
          <w:szCs w:val="28"/>
        </w:rPr>
        <w:t>में</w:t>
      </w:r>
      <w:r w:rsidRPr="009B5715">
        <w:rPr>
          <w:rFonts w:ascii="Verdana" w:eastAsia="Verdana" w:hAnsi="Verdana" w:cs="Verdana"/>
          <w:bCs/>
          <w:sz w:val="28"/>
          <w:szCs w:val="28"/>
        </w:rPr>
        <w:t xml:space="preserve"> </w:t>
      </w:r>
      <w:r w:rsidRPr="009B5715">
        <w:rPr>
          <w:rFonts w:ascii="Mangal" w:eastAsia="Verdana" w:hAnsi="Mangal" w:cs="Mangal"/>
          <w:bCs/>
          <w:sz w:val="28"/>
          <w:szCs w:val="28"/>
        </w:rPr>
        <w:t>लगभग</w:t>
      </w:r>
      <w:r>
        <w:rPr>
          <w:rFonts w:ascii="Mangal" w:eastAsia="Verdana" w:hAnsi="Mangal" w:cs="Mangal"/>
          <w:bCs/>
          <w:sz w:val="28"/>
          <w:szCs w:val="28"/>
        </w:rPr>
        <w:t xml:space="preserve"> </w:t>
      </w:r>
      <w:r w:rsidRPr="009B5715">
        <w:rPr>
          <w:rFonts w:ascii="Verdana" w:eastAsia="Verdana" w:hAnsi="Verdana" w:cs="Verdana"/>
          <w:bCs/>
          <w:sz w:val="28"/>
          <w:szCs w:val="28"/>
        </w:rPr>
        <w:t xml:space="preserve">1 </w:t>
      </w:r>
      <w:r w:rsidRPr="009B5715">
        <w:rPr>
          <w:rFonts w:ascii="Mangal" w:eastAsia="Verdana" w:hAnsi="Mangal" w:cs="Mangal"/>
          <w:bCs/>
          <w:sz w:val="28"/>
          <w:szCs w:val="28"/>
        </w:rPr>
        <w:t>या</w:t>
      </w:r>
      <w:r w:rsidRPr="009B5715">
        <w:rPr>
          <w:rFonts w:ascii="Verdana" w:eastAsia="Verdana" w:hAnsi="Verdana" w:cs="Verdana"/>
          <w:bCs/>
          <w:sz w:val="28"/>
          <w:szCs w:val="28"/>
        </w:rPr>
        <w:t xml:space="preserve"> 2 </w:t>
      </w:r>
      <w:r>
        <w:rPr>
          <w:rFonts w:ascii="Mangal" w:eastAsia="Verdana" w:hAnsi="Mangal" w:cs="Mangal"/>
          <w:bCs/>
          <w:sz w:val="28"/>
          <w:szCs w:val="28"/>
        </w:rPr>
        <w:t>GB</w:t>
      </w:r>
      <w:r w:rsidRPr="009B5715">
        <w:rPr>
          <w:rFonts w:ascii="Verdana" w:eastAsia="Verdana" w:hAnsi="Verdana" w:cs="Verdana"/>
          <w:bCs/>
          <w:sz w:val="28"/>
          <w:szCs w:val="28"/>
        </w:rPr>
        <w:t xml:space="preserve"> </w:t>
      </w:r>
      <w:r w:rsidRPr="009B5715">
        <w:rPr>
          <w:rFonts w:ascii="Mangal" w:eastAsia="Verdana" w:hAnsi="Mangal" w:cs="Mangal"/>
          <w:bCs/>
          <w:sz w:val="28"/>
          <w:szCs w:val="28"/>
        </w:rPr>
        <w:t>जगह</w:t>
      </w:r>
      <w:r w:rsidRPr="009B5715">
        <w:rPr>
          <w:rFonts w:ascii="Verdana" w:eastAsia="Verdana" w:hAnsi="Verdana" w:cs="Verdana"/>
          <w:bCs/>
          <w:sz w:val="28"/>
          <w:szCs w:val="28"/>
        </w:rPr>
        <w:t xml:space="preserve"> </w:t>
      </w:r>
      <w:r w:rsidRPr="009B5715">
        <w:rPr>
          <w:rFonts w:ascii="Mangal" w:eastAsia="Verdana" w:hAnsi="Mangal" w:cs="Mangal"/>
          <w:bCs/>
          <w:sz w:val="28"/>
          <w:szCs w:val="28"/>
        </w:rPr>
        <w:t>होनी</w:t>
      </w:r>
      <w:r w:rsidRPr="009B5715">
        <w:rPr>
          <w:rFonts w:ascii="Verdana" w:eastAsia="Verdana" w:hAnsi="Verdana" w:cs="Verdana"/>
          <w:bCs/>
          <w:sz w:val="28"/>
          <w:szCs w:val="28"/>
        </w:rPr>
        <w:t xml:space="preserve"> </w:t>
      </w:r>
      <w:r w:rsidRPr="009B5715">
        <w:rPr>
          <w:rFonts w:ascii="Mangal" w:eastAsia="Verdana" w:hAnsi="Mangal" w:cs="Mangal"/>
          <w:bCs/>
          <w:sz w:val="28"/>
          <w:szCs w:val="28"/>
        </w:rPr>
        <w:t>चाहिए।</w:t>
      </w:r>
    </w:p>
    <w:p w14:paraId="149FCB1F" w14:textId="7CE77B97" w:rsidR="006632A0" w:rsidRPr="006632A0" w:rsidRDefault="00D64A43" w:rsidP="006632A0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</w:pPr>
      <w:bookmarkStart w:id="3" w:name="_Toc166686892"/>
      <w:bookmarkStart w:id="4" w:name="_Toc174031498"/>
      <w: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Module Type </w:t>
      </w:r>
      <w:r w:rsidRPr="00206B5A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S</w:t>
      </w:r>
      <w: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creen</w:t>
      </w:r>
      <w:bookmarkEnd w:id="3"/>
      <w:r w:rsid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/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मॉडुल</w:t>
      </w:r>
      <w:r w:rsidR="006632A0" w:rsidRP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टाइप</w:t>
      </w:r>
      <w:r w:rsidR="006632A0" w:rsidRP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="006632A0"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स्क्रीन</w:t>
      </w:r>
      <w:bookmarkEnd w:id="4"/>
    </w:p>
    <w:p w14:paraId="557BE106" w14:textId="450BCFC9" w:rsidR="008F5FE4" w:rsidRPr="00656D65" w:rsidRDefault="00D64A43" w:rsidP="00656D65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2B2D63">
        <w:rPr>
          <w:lang w:val="en"/>
        </w:rPr>
        <w:t>After launching application</w:t>
      </w:r>
      <w:r>
        <w:rPr>
          <w:lang w:val="en"/>
        </w:rPr>
        <w:t xml:space="preserve">, land on this screen where user can select </w:t>
      </w:r>
      <w:r w:rsidR="008F5FE4" w:rsidRPr="008F5FE4">
        <w:rPr>
          <w:lang w:val="en"/>
        </w:rPr>
        <w:fldChar w:fldCharType="begin"/>
      </w:r>
      <w:r w:rsidR="008F5FE4" w:rsidRPr="008F5FE4">
        <w:rPr>
          <w:lang w:val="en"/>
        </w:rPr>
        <w:instrText xml:space="preserve"> HYPERLINK "https://dict.hinkhoj.com/%E0%A4%85%E0%A4%A8%E0%A5%81%E0%A4%B6%E0%A5%8D%E0%A4%B0%E0%A4%B5%E0%A4%A3-meaning-in-english.words" </w:instrText>
      </w:r>
      <w:r w:rsidR="008F5FE4" w:rsidRPr="008F5FE4">
        <w:rPr>
          <w:lang w:val="en"/>
        </w:rPr>
        <w:fldChar w:fldCharType="separate"/>
      </w:r>
      <w:r w:rsidR="008F5FE4" w:rsidRPr="00656D65">
        <w:rPr>
          <w:rFonts w:ascii="Nirmala UI" w:hAnsi="Nirmala UI" w:cs="Nirmala UI"/>
          <w:lang w:val="en"/>
        </w:rPr>
        <w:t>अनुश्रवण</w:t>
      </w:r>
      <w:r w:rsidR="00656D65" w:rsidRPr="00656D65">
        <w:rPr>
          <w:lang w:val="en"/>
        </w:rPr>
        <w:t xml:space="preserve"> </w:t>
      </w:r>
      <w:r w:rsidR="00656D65" w:rsidRPr="008F5FE4">
        <w:rPr>
          <w:lang w:val="en"/>
        </w:rPr>
        <w:t>as a module type.</w:t>
      </w:r>
    </w:p>
    <w:p w14:paraId="36EECF36" w14:textId="4BB019A5" w:rsidR="008F5FE4" w:rsidRPr="008F5FE4" w:rsidRDefault="008F5FE4" w:rsidP="00656D65">
      <w:pPr>
        <w:rPr>
          <w:lang w:val="en"/>
        </w:rPr>
      </w:pPr>
      <w:r w:rsidRPr="008F5FE4">
        <w:rPr>
          <w:lang w:val="en"/>
        </w:rPr>
        <w:fldChar w:fldCharType="end"/>
      </w:r>
    </w:p>
    <w:p w14:paraId="14EEB2F5" w14:textId="142E6813" w:rsidR="00D64A43" w:rsidRDefault="00656D65" w:rsidP="00656D65">
      <w:pPr>
        <w:spacing w:line="259" w:lineRule="auto"/>
        <w:ind w:left="720"/>
        <w:rPr>
          <w:rFonts w:ascii="Nirmala UI" w:hAnsi="Nirmala UI" w:cs="Nirmala UI"/>
          <w:lang w:val="en"/>
        </w:rPr>
      </w:pPr>
      <w:r>
        <w:rPr>
          <w:rFonts w:ascii="Nirmala UI" w:hAnsi="Nirmala UI" w:cs="Nirmala UI"/>
          <w:noProof/>
          <w:lang w:val="en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535B5846" wp14:editId="1D286266">
                <wp:simplePos x="0" y="0"/>
                <wp:positionH relativeFrom="column">
                  <wp:posOffset>-57150</wp:posOffset>
                </wp:positionH>
                <wp:positionV relativeFrom="paragraph">
                  <wp:posOffset>366395</wp:posOffset>
                </wp:positionV>
                <wp:extent cx="5515610" cy="4208145"/>
                <wp:effectExtent l="95250" t="133350" r="275590" b="306705"/>
                <wp:wrapTopAndBottom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5610" cy="4208145"/>
                          <a:chOff x="0" y="0"/>
                          <a:chExt cx="5515610" cy="4208145"/>
                        </a:xfrm>
                      </wpg:grpSpPr>
                      <wpg:grpSp>
                        <wpg:cNvPr id="23" name="Group 23"/>
                        <wpg:cNvGrpSpPr/>
                        <wpg:grpSpPr>
                          <a:xfrm>
                            <a:off x="0" y="44450"/>
                            <a:ext cx="2588260" cy="4163695"/>
                            <a:chOff x="0" y="0"/>
                            <a:chExt cx="2588260" cy="4163695"/>
                          </a:xfrm>
                        </wpg:grpSpPr>
                        <pic:pic xmlns:pic="http://schemas.openxmlformats.org/drawingml/2006/picture">
                          <pic:nvPicPr>
                            <pic:cNvPr id="22" name="Picture 22" descr="C:\Users\MPSEDC-GIS-05\Pictures\198cb606-fe64-4d34-b319-cf4f0cd1fda9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7800" y="101600"/>
                              <a:ext cx="2203450" cy="39433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  <pic:pic xmlns:pic="http://schemas.openxmlformats.org/drawingml/2006/picture">
                          <pic:nvPicPr>
                            <pic:cNvPr id="24" name="Picture 24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588260" cy="416369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  <wpg:grpSp>
                        <wpg:cNvPr id="37" name="Group 37"/>
                        <wpg:cNvGrpSpPr/>
                        <wpg:grpSpPr>
                          <a:xfrm>
                            <a:off x="2927350" y="0"/>
                            <a:ext cx="2588260" cy="4163695"/>
                            <a:chOff x="0" y="0"/>
                            <a:chExt cx="2588260" cy="4163695"/>
                          </a:xfrm>
                        </wpg:grpSpPr>
                        <pic:pic xmlns:pic="http://schemas.openxmlformats.org/drawingml/2006/picture">
                          <pic:nvPicPr>
                            <pic:cNvPr id="34" name="Picture 34" descr="C:\Users\MPSEDC-GIS-05\Pictures\34593840-76d7-4d82-8b2a-cd858127ee69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7800" y="101600"/>
                              <a:ext cx="2184400" cy="39560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  <pic:pic xmlns:pic="http://schemas.openxmlformats.org/drawingml/2006/picture">
                          <pic:nvPicPr>
                            <pic:cNvPr id="30" name="Picture 30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588260" cy="416369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0E764B1" id="Group 42" o:spid="_x0000_s1026" style="position:absolute;margin-left:-4.5pt;margin-top:28.85pt;width:434.3pt;height:331.35pt;z-index:251753472" coordsize="55156,4208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">
                <v:group id="Group 23" o:spid="_x0000_s1027" style="position:absolute;top:444;width:25882;height:41637" coordsize="25882,41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Picture 22" o:spid="_x0000_s1028" type="#_x0000_t75" style="position:absolute;left:1778;top:1016;width:22034;height:39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">
                    <v:imagedata r:id="rId16" o:title="198cb606-fe64-4d34-b319-cf4f0cd1fda9"/>
                    <v:shadow on="t" color="#333" opacity="42598f" origin="-.5,-.5" offset="2.74397mm,2.74397mm"/>
                  </v:shape>
                  <v:shape id="Picture 24" o:spid="_x0000_s1029" type="#_x0000_t75" style="position:absolute;width:25882;height:4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v:group id="Group 37" o:spid="_x0000_s1030" style="position:absolute;left:29273;width:25883;height:41636" coordsize="25882,41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Picture 34" o:spid="_x0000_s1031" type="#_x0000_t75" style="position:absolute;left:1778;top:1016;width:21844;height:39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">
                    <v:imagedata r:id="rId17" o:title="34593840-76d7-4d82-8b2a-cd858127ee69"/>
                    <v:shadow on="t" color="#333" opacity="42598f" origin="-.5,-.5" offset="2.74397mm,2.74397mm"/>
                  </v:shape>
                  <v:shape id="Picture 30" o:spid="_x0000_s1032" type="#_x0000_t75" style="position:absolute;width:25882;height:4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w10:wrap type="topAndBottom"/>
              </v:group>
            </w:pict>
          </mc:Fallback>
        </mc:AlternateContent>
      </w:r>
      <w:r w:rsidR="00E91E2F" w:rsidRPr="00E91E2F">
        <w:rPr>
          <w:rFonts w:ascii="Nirmala UI" w:hAnsi="Nirmala UI" w:cs="Nirmala UI"/>
          <w:lang w:val="en"/>
        </w:rPr>
        <w:t>एप्लिकेशन</w:t>
      </w:r>
      <w:r w:rsidR="00E91E2F" w:rsidRPr="00E91E2F">
        <w:rPr>
          <w:lang w:val="en"/>
        </w:rPr>
        <w:t xml:space="preserve"> </w:t>
      </w:r>
      <w:r w:rsidR="00E91E2F" w:rsidRPr="00E91E2F">
        <w:rPr>
          <w:rFonts w:ascii="Nirmala UI" w:hAnsi="Nirmala UI" w:cs="Nirmala UI"/>
          <w:lang w:val="en"/>
        </w:rPr>
        <w:t>लॉन्च</w:t>
      </w:r>
      <w:r w:rsidR="00E91E2F" w:rsidRPr="00E91E2F">
        <w:rPr>
          <w:lang w:val="en"/>
        </w:rPr>
        <w:t xml:space="preserve"> </w:t>
      </w:r>
      <w:r w:rsidR="00E91E2F" w:rsidRPr="00E91E2F">
        <w:rPr>
          <w:rFonts w:ascii="Nirmala UI" w:hAnsi="Nirmala UI" w:cs="Nirmala UI" w:hint="cs"/>
          <w:lang w:val="en"/>
        </w:rPr>
        <w:t>होने</w:t>
      </w:r>
      <w:r w:rsidR="00E91E2F" w:rsidRPr="00E91E2F">
        <w:rPr>
          <w:lang w:val="en"/>
        </w:rPr>
        <w:t xml:space="preserve"> </w:t>
      </w:r>
      <w:r w:rsidR="00E91E2F" w:rsidRPr="00E91E2F">
        <w:rPr>
          <w:rFonts w:ascii="Nirmala UI" w:hAnsi="Nirmala UI" w:cs="Nirmala UI"/>
          <w:lang w:val="en"/>
        </w:rPr>
        <w:t>के</w:t>
      </w:r>
      <w:r w:rsidR="00E91E2F" w:rsidRPr="00E91E2F">
        <w:rPr>
          <w:lang w:val="en"/>
        </w:rPr>
        <w:t xml:space="preserve"> </w:t>
      </w:r>
      <w:r w:rsidR="00E91E2F" w:rsidRPr="00E91E2F">
        <w:rPr>
          <w:rFonts w:ascii="Nirmala UI" w:hAnsi="Nirmala UI" w:cs="Nirmala UI"/>
          <w:lang w:val="en"/>
        </w:rPr>
        <w:t>बाद</w:t>
      </w:r>
      <w:r w:rsidR="00E91E2F" w:rsidRPr="00E91E2F">
        <w:rPr>
          <w:lang w:val="en"/>
        </w:rPr>
        <w:t xml:space="preserve">, </w:t>
      </w:r>
      <w:r w:rsidR="00E91E2F" w:rsidRPr="00E91E2F">
        <w:rPr>
          <w:rFonts w:ascii="Nirmala UI" w:hAnsi="Nirmala UI" w:cs="Nirmala UI"/>
          <w:lang w:val="en"/>
        </w:rPr>
        <w:t>मॉड्यूल</w:t>
      </w:r>
      <w:r w:rsidR="00E91E2F" w:rsidRPr="00E91E2F">
        <w:rPr>
          <w:lang w:val="en"/>
        </w:rPr>
        <w:t xml:space="preserve"> </w:t>
      </w:r>
      <w:r w:rsidR="00E91E2F" w:rsidRPr="00E91E2F">
        <w:rPr>
          <w:rFonts w:ascii="Nirmala UI" w:hAnsi="Nirmala UI" w:cs="Nirmala UI"/>
          <w:lang w:val="en"/>
        </w:rPr>
        <w:t>प्रकार</w:t>
      </w:r>
      <w:r w:rsidR="00E91E2F" w:rsidRPr="00E91E2F">
        <w:rPr>
          <w:lang w:val="en"/>
        </w:rPr>
        <w:t xml:space="preserve"> </w:t>
      </w:r>
      <w:r w:rsidR="00E91E2F" w:rsidRPr="00E91E2F">
        <w:rPr>
          <w:rFonts w:ascii="Nirmala UI" w:hAnsi="Nirmala UI" w:cs="Nirmala UI"/>
          <w:lang w:val="en"/>
        </w:rPr>
        <w:t>के</w:t>
      </w:r>
      <w:r w:rsidR="00E91E2F" w:rsidRPr="00E91E2F">
        <w:rPr>
          <w:lang w:val="en"/>
        </w:rPr>
        <w:t xml:space="preserve"> </w:t>
      </w:r>
      <w:r w:rsidR="00E91E2F" w:rsidRPr="00E91E2F">
        <w:rPr>
          <w:rFonts w:ascii="Nirmala UI" w:hAnsi="Nirmala UI" w:cs="Nirmala UI"/>
          <w:lang w:val="en"/>
        </w:rPr>
        <w:t>रूप</w:t>
      </w:r>
      <w:r w:rsidR="00E91E2F" w:rsidRPr="00E91E2F">
        <w:rPr>
          <w:lang w:val="en"/>
        </w:rPr>
        <w:t xml:space="preserve"> </w:t>
      </w:r>
      <w:r w:rsidR="00E91E2F" w:rsidRPr="00E91E2F">
        <w:rPr>
          <w:rFonts w:ascii="Nirmala UI" w:hAnsi="Nirmala UI" w:cs="Nirmala UI"/>
          <w:lang w:val="en"/>
        </w:rPr>
        <w:t>में</w:t>
      </w:r>
      <w:r w:rsidR="00E91E2F" w:rsidRPr="00E91E2F">
        <w:rPr>
          <w:lang w:val="en"/>
        </w:rPr>
        <w:t xml:space="preserve"> </w:t>
      </w:r>
      <w:r w:rsidRPr="00656D65">
        <w:rPr>
          <w:rFonts w:ascii="Mangal" w:hAnsi="Mangal" w:cs="Mangal"/>
          <w:lang w:val="en"/>
        </w:rPr>
        <w:t>अनुश्रवण</w:t>
      </w:r>
      <w:r w:rsidRPr="00656D65">
        <w:rPr>
          <w:lang w:val="en"/>
        </w:rPr>
        <w:t xml:space="preserve"> </w:t>
      </w:r>
      <w:r w:rsidR="00E91E2F" w:rsidRPr="00E91E2F">
        <w:rPr>
          <w:rFonts w:ascii="Nirmala UI" w:hAnsi="Nirmala UI" w:cs="Nirmala UI"/>
          <w:lang w:val="en"/>
        </w:rPr>
        <w:t>का</w:t>
      </w:r>
      <w:r w:rsidR="00E91E2F" w:rsidRPr="00E91E2F">
        <w:rPr>
          <w:lang w:val="en"/>
        </w:rPr>
        <w:t xml:space="preserve"> </w:t>
      </w:r>
      <w:r w:rsidR="00E91E2F" w:rsidRPr="00E91E2F">
        <w:rPr>
          <w:rFonts w:ascii="Nirmala UI" w:hAnsi="Nirmala UI" w:cs="Nirmala UI"/>
          <w:lang w:val="en"/>
        </w:rPr>
        <w:t>चयन</w:t>
      </w:r>
      <w:r w:rsidR="00E91E2F" w:rsidRPr="00E91E2F">
        <w:rPr>
          <w:lang w:val="en"/>
        </w:rPr>
        <w:t xml:space="preserve"> </w:t>
      </w:r>
      <w:r w:rsidR="00E91E2F" w:rsidRPr="00E91E2F">
        <w:rPr>
          <w:rFonts w:ascii="Nirmala UI" w:hAnsi="Nirmala UI" w:cs="Nirmala UI"/>
          <w:lang w:val="en"/>
        </w:rPr>
        <w:t>कर</w:t>
      </w:r>
      <w:r w:rsidR="00E91E2F" w:rsidRPr="00E91E2F">
        <w:rPr>
          <w:lang w:val="en"/>
        </w:rPr>
        <w:t xml:space="preserve"> </w:t>
      </w:r>
      <w:r w:rsidR="00E91E2F" w:rsidRPr="00E91E2F">
        <w:rPr>
          <w:rFonts w:ascii="Nirmala UI" w:hAnsi="Nirmala UI" w:cs="Nirmala UI"/>
          <w:lang w:val="en"/>
        </w:rPr>
        <w:t>सकता</w:t>
      </w:r>
      <w:r w:rsidR="00E91E2F" w:rsidRPr="00E91E2F">
        <w:rPr>
          <w:lang w:val="en"/>
        </w:rPr>
        <w:t xml:space="preserve"> </w:t>
      </w:r>
      <w:r w:rsidR="00E91E2F" w:rsidRPr="00E91E2F">
        <w:rPr>
          <w:rFonts w:ascii="Nirmala UI" w:hAnsi="Nirmala UI" w:cs="Nirmala UI"/>
          <w:lang w:val="en"/>
        </w:rPr>
        <w:t>है।</w:t>
      </w:r>
    </w:p>
    <w:p w14:paraId="56945E3E" w14:textId="6FA85659" w:rsidR="00656D65" w:rsidRPr="00656D65" w:rsidRDefault="00656D65" w:rsidP="00206B5A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</w:pPr>
      <w:bookmarkStart w:id="5" w:name="_Toc174031499"/>
      <w: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Contractor Login </w:t>
      </w:r>
      <w:r w:rsidRPr="00206B5A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S</w:t>
      </w:r>
      <w: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creen/</w:t>
      </w:r>
      <w:r w:rsidRPr="006632A0">
        <w:rPr>
          <w:rFonts w:asciiTheme="minorHAnsi" w:hAnsiTheme="minorHAnsi" w:cstheme="minorHAnsi" w:hint="cs"/>
          <w:b/>
          <w:bCs/>
          <w:sz w:val="36"/>
          <w:szCs w:val="36"/>
          <w:lang w:val="en" w:bidi="hi-IN"/>
        </w:rPr>
        <w:t xml:space="preserve"> </w:t>
      </w:r>
      <w:r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लॉगिन</w:t>
      </w:r>
      <w:r w:rsidRP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स्क्रीन</w:t>
      </w:r>
      <w:bookmarkEnd w:id="5"/>
    </w:p>
    <w:p w14:paraId="47D06FC1" w14:textId="77777777" w:rsidR="00B633E3" w:rsidRDefault="00B633E3" w:rsidP="00B633E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 xml:space="preserve">If User already registered with device and mobile number , user will enter following details </w:t>
      </w:r>
    </w:p>
    <w:p w14:paraId="225C210C" w14:textId="77777777" w:rsidR="00B633E3" w:rsidRDefault="00B633E3" w:rsidP="00B633E3">
      <w:pPr>
        <w:pStyle w:val="ListParagraph"/>
        <w:spacing w:line="259" w:lineRule="auto"/>
        <w:ind w:left="1080"/>
        <w:rPr>
          <w:lang w:val="en"/>
        </w:rPr>
      </w:pPr>
      <w:r w:rsidRPr="00E91E2F">
        <w:rPr>
          <w:rFonts w:ascii="Nirmala UI" w:hAnsi="Nirmala UI" w:cs="Nirmala UI"/>
          <w:lang w:val="en"/>
        </w:rPr>
        <w:t>जो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यूजर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पहले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से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रजिस्टर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है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वह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यूजर</w:t>
      </w:r>
      <w:r w:rsidRPr="00E91E2F">
        <w:rPr>
          <w:lang w:val="en"/>
        </w:rPr>
        <w:t xml:space="preserve">, </w:t>
      </w:r>
      <w:r w:rsidRPr="00E91E2F">
        <w:rPr>
          <w:rFonts w:ascii="Nirmala UI" w:hAnsi="Nirmala UI" w:cs="Nirmala UI"/>
          <w:lang w:val="en"/>
        </w:rPr>
        <w:t xml:space="preserve">यूजर </w:t>
      </w:r>
      <w:r w:rsidRPr="00484AB1">
        <w:rPr>
          <w:rFonts w:ascii="Nirmala UI" w:hAnsi="Nirmala UI" w:cs="Nirmala UI"/>
          <w:lang w:val="en"/>
        </w:rPr>
        <w:t>टाइप</w:t>
      </w:r>
      <w:r w:rsidRPr="00484AB1">
        <w:rPr>
          <w:rFonts w:ascii="Nirmala UI" w:hAnsi="Nirmala UI" w:cs="Nirmala UI" w:hint="cs"/>
          <w:lang w:val="en"/>
        </w:rPr>
        <w:t xml:space="preserve"> </w:t>
      </w:r>
      <w:r w:rsidRPr="0097659F">
        <w:rPr>
          <w:rFonts w:ascii="Nirmala UI" w:hAnsi="Nirmala UI" w:cs="Nirmala UI" w:hint="cs"/>
          <w:lang w:val="en"/>
        </w:rPr>
        <w:t>चुन</w:t>
      </w:r>
      <w:r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</w:t>
      </w:r>
      <w:r>
        <w:rPr>
          <w:rFonts w:ascii="Nirmala UI" w:hAnsi="Nirmala UI" w:cs="Nirmala UI"/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यूजरनाम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और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पासवर्ड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डाल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लॉगिन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करके</w:t>
      </w:r>
      <w:r w:rsidRPr="00E91E2F">
        <w:rPr>
          <w:lang w:val="en"/>
        </w:rPr>
        <w:t xml:space="preserve"> </w:t>
      </w:r>
      <w:r w:rsidRPr="00B633E3">
        <w:rPr>
          <w:rFonts w:ascii="Nirmala UI" w:hAnsi="Nirmala UI" w:cs="Nirmala UI"/>
          <w:lang w:val="en"/>
        </w:rPr>
        <w:t>एप्लीकेशन</w:t>
      </w:r>
      <w:r w:rsidRPr="00B633E3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का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उपयोग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सकते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है।</w:t>
      </w:r>
      <w:r w:rsidRPr="00E91E2F">
        <w:rPr>
          <w:lang w:val="en"/>
        </w:rPr>
        <w:t xml:space="preserve">  </w:t>
      </w:r>
      <w:r w:rsidRPr="00E91E2F">
        <w:rPr>
          <w:rFonts w:ascii="Nirmala UI" w:hAnsi="Nirmala UI" w:cs="Nirmala UI"/>
          <w:lang w:val="en"/>
        </w:rPr>
        <w:t>लॉगिन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करने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लिए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यूजर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निम्नलिखित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डिटेल्स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भरेगा</w:t>
      </w:r>
    </w:p>
    <w:p w14:paraId="436C8C58" w14:textId="77777777" w:rsidR="00B633E3" w:rsidRPr="00B633E3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lastRenderedPageBreak/>
        <w:t>Select User Type /</w:t>
      </w:r>
      <w:r w:rsidRPr="00484AB1">
        <w:t xml:space="preserve"> </w:t>
      </w:r>
      <w:r w:rsidRPr="00E91E2F">
        <w:rPr>
          <w:rFonts w:ascii="Nirmala UI" w:hAnsi="Nirmala UI" w:cs="Nirmala UI"/>
          <w:lang w:val="en"/>
        </w:rPr>
        <w:t xml:space="preserve">यूजर </w:t>
      </w:r>
      <w:r w:rsidRPr="00484AB1">
        <w:rPr>
          <w:rFonts w:ascii="Nirmala UI" w:hAnsi="Nirmala UI" w:cs="Nirmala UI"/>
          <w:lang w:val="en"/>
        </w:rPr>
        <w:t>टाइप</w:t>
      </w:r>
      <w:r w:rsidRPr="00484AB1">
        <w:rPr>
          <w:rFonts w:ascii="Nirmala UI" w:hAnsi="Nirmala UI" w:cs="Nirmala UI" w:hint="cs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97659F">
        <w:rPr>
          <w:rFonts w:ascii="Nirmala UI" w:hAnsi="Nirmala UI" w:cs="Nirmala UI" w:hint="cs"/>
          <w:lang w:val="en"/>
        </w:rPr>
        <w:t>चुने</w:t>
      </w:r>
    </w:p>
    <w:p w14:paraId="3650F4A5" w14:textId="755EBDD4" w:rsidR="00B633E3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Enter </w:t>
      </w:r>
      <w:r w:rsidR="0067104C">
        <w:rPr>
          <w:lang w:val="en"/>
        </w:rPr>
        <w:t>Username</w:t>
      </w:r>
      <w:r w:rsidRPr="0097659F">
        <w:rPr>
          <w:rFonts w:hint="cs"/>
        </w:rPr>
        <w:t xml:space="preserve"> </w:t>
      </w:r>
      <w:r>
        <w:t xml:space="preserve">/ </w:t>
      </w:r>
      <w:r w:rsidR="0067104C" w:rsidRPr="0067104C">
        <w:rPr>
          <w:rFonts w:ascii="Nirmala UI" w:hAnsi="Nirmala UI" w:cs="Nirmala UI" w:hint="cs"/>
          <w:lang w:val="en"/>
        </w:rPr>
        <w:t>यूजरनाम</w:t>
      </w:r>
      <w:r w:rsidR="0067104C" w:rsidRPr="0067104C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करें</w:t>
      </w:r>
    </w:p>
    <w:p w14:paraId="5AC62E43" w14:textId="77777777" w:rsidR="00B633E3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Enter Password/</w:t>
      </w:r>
      <w:r w:rsidRPr="0097659F">
        <w:rPr>
          <w:rFonts w:hint="cs"/>
        </w:rPr>
        <w:t xml:space="preserve"> </w:t>
      </w:r>
      <w:r w:rsidRPr="0097659F">
        <w:rPr>
          <w:rFonts w:ascii="Nirmala UI" w:hAnsi="Nirmala UI" w:cs="Nirmala UI"/>
          <w:lang w:val="en"/>
        </w:rPr>
        <w:t>पासवर्ड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करें</w:t>
      </w:r>
    </w:p>
    <w:p w14:paraId="7FE9B5C0" w14:textId="77777777" w:rsidR="00B633E3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Next button/</w:t>
      </w:r>
      <w:r w:rsidRPr="0097659F">
        <w:rPr>
          <w:rFonts w:hint="cs"/>
        </w:rPr>
        <w:t xml:space="preserve"> </w:t>
      </w:r>
      <w:r w:rsidRPr="0097659F">
        <w:rPr>
          <w:rFonts w:ascii="Nirmala UI" w:hAnsi="Nirmala UI" w:cs="Nirmala UI"/>
          <w:lang w:val="en"/>
        </w:rPr>
        <w:t>नेक्स्ट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बटन</w:t>
      </w:r>
    </w:p>
    <w:p w14:paraId="43EE78CA" w14:textId="77777777" w:rsidR="00B633E3" w:rsidRDefault="00B633E3" w:rsidP="00B633E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2B2D63">
        <w:rPr>
          <w:lang w:val="en"/>
        </w:rPr>
        <w:t xml:space="preserve">User will enter above details and tap on </w:t>
      </w:r>
      <w:r>
        <w:rPr>
          <w:lang w:val="en"/>
        </w:rPr>
        <w:t>Next</w:t>
      </w:r>
      <w:r w:rsidRPr="002B2D63">
        <w:rPr>
          <w:lang w:val="en"/>
        </w:rPr>
        <w:t xml:space="preserve"> </w:t>
      </w:r>
      <w:proofErr w:type="gramStart"/>
      <w:r w:rsidRPr="002B2D63">
        <w:rPr>
          <w:lang w:val="en"/>
        </w:rPr>
        <w:t>Button</w:t>
      </w:r>
      <w:r>
        <w:rPr>
          <w:lang w:val="en"/>
        </w:rPr>
        <w:t>,</w:t>
      </w:r>
      <w:proofErr w:type="gramEnd"/>
      <w:r w:rsidRPr="002B2D63">
        <w:rPr>
          <w:lang w:val="en"/>
        </w:rPr>
        <w:t xml:space="preserve"> the system will redirect to the Home Screen.</w:t>
      </w:r>
    </w:p>
    <w:p w14:paraId="3B49D5FE" w14:textId="538976DC" w:rsidR="00656D65" w:rsidRPr="00B633E3" w:rsidRDefault="00B633E3" w:rsidP="00B633E3">
      <w:pPr>
        <w:spacing w:line="259" w:lineRule="auto"/>
        <w:ind w:left="720"/>
        <w:rPr>
          <w:lang w:val="en"/>
        </w:rPr>
      </w:pPr>
      <w:r w:rsidRPr="0097659F">
        <w:rPr>
          <w:rFonts w:ascii="Mangal" w:hAnsi="Mangal" w:cs="Mangal"/>
          <w:lang w:val="en"/>
        </w:rPr>
        <w:t>उपयोगकर्ता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उपरोक्त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विवरण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इनपुट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करेगा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और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नेक्स्ट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बटन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पर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टैप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करेगा।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इसके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बाद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सिस्टम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होम</w:t>
      </w:r>
      <w:r w:rsidRPr="0097659F">
        <w:rPr>
          <w:lang w:val="en"/>
        </w:rPr>
        <w:t>.</w:t>
      </w:r>
      <w:r w:rsidRPr="0097659F">
        <w:rPr>
          <w:rFonts w:ascii="Mangal" w:hAnsi="Mangal" w:cs="Mangal"/>
          <w:lang w:val="en"/>
        </w:rPr>
        <w:t>स्क्रीन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पर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रीडायरेक्ट</w:t>
      </w:r>
      <w:r w:rsidRPr="0097659F">
        <w:rPr>
          <w:lang w:val="en"/>
        </w:rPr>
        <w:t xml:space="preserve"> </w:t>
      </w:r>
      <w:r w:rsidRPr="0097659F">
        <w:rPr>
          <w:rFonts w:ascii="Mangal" w:hAnsi="Mangal" w:cs="Mangal"/>
          <w:lang w:val="en"/>
        </w:rPr>
        <w:t>करेगा</w:t>
      </w:r>
    </w:p>
    <w:p w14:paraId="0576A9FB" w14:textId="5BA1B860" w:rsidR="002B2D63" w:rsidRPr="001303C8" w:rsidRDefault="00B633E3" w:rsidP="00206B5A">
      <w:pPr>
        <w:rPr>
          <w:rFonts w:cstheme="minorHAnsi"/>
        </w:rPr>
      </w:pPr>
      <w:r>
        <w:rPr>
          <w:rFonts w:cstheme="minorHAnsi"/>
          <w:noProof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5EB89742" wp14:editId="51150E4B">
                <wp:simplePos x="0" y="0"/>
                <wp:positionH relativeFrom="column">
                  <wp:posOffset>1384935</wp:posOffset>
                </wp:positionH>
                <wp:positionV relativeFrom="paragraph">
                  <wp:posOffset>490220</wp:posOffset>
                </wp:positionV>
                <wp:extent cx="2463165" cy="4083050"/>
                <wp:effectExtent l="114300" t="133350" r="241935" b="298450"/>
                <wp:wrapTopAndBottom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3165" cy="4083050"/>
                          <a:chOff x="0" y="0"/>
                          <a:chExt cx="2463165" cy="4083050"/>
                        </a:xfrm>
                      </wpg:grpSpPr>
                      <pic:pic xmlns:pic="http://schemas.openxmlformats.org/drawingml/2006/picture">
                        <pic:nvPicPr>
                          <pic:cNvPr id="72" name="Picture 72" descr="C:\Users\MPSEDC-GIS-05\Pictures\18cbbe51-e107-4002-b1d2-7ddc50897b64.jpg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2400" y="114300"/>
                            <a:ext cx="2114550" cy="3848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73" name="Picture 73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07" t="8535" r="25884" b="15702"/>
                          <a:stretch/>
                        </pic:blipFill>
                        <pic:spPr>
                          <a:xfrm>
                            <a:off x="0" y="0"/>
                            <a:ext cx="2463165" cy="4083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4ACF58" id="Group 71" o:spid="_x0000_s1026" style="position:absolute;margin-left:109.05pt;margin-top:38.6pt;width:193.95pt;height:321.5pt;z-index:251764736" coordsize="24631,4083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">
                <v:shape id="Picture 72" o:spid="_x0000_s1027" type="#_x0000_t75" style="position:absolute;left:1524;top:1143;width:21145;height:38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">
                  <v:imagedata r:id="rId19" o:title="18cbbe51-e107-4002-b1d2-7ddc50897b64"/>
                  <v:shadow on="t" color="#333" opacity="42598f" origin="-.5,-.5" offset="2.74397mm,2.74397mm"/>
                </v:shape>
                <v:shape id="Picture 73" o:spid="_x0000_s1028" type="#_x0000_t75" style="position:absolute;width:24631;height:40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">
                  <v:imagedata r:id="rId13" o:title="" croptop="5593f" cropbottom="10290f" cropleft="17372f" cropright="16963f"/>
                  <v:shadow on="t" color="#333" opacity="42598f" origin="-.5,-.5" offset="2.74397mm,2.74397mm"/>
                </v:shape>
                <w10:wrap type="topAndBottom"/>
              </v:group>
            </w:pict>
          </mc:Fallback>
        </mc:AlternateContent>
      </w:r>
    </w:p>
    <w:p w14:paraId="2322BCC9" w14:textId="0532BC1B" w:rsidR="00206B5A" w:rsidRPr="00E127FD" w:rsidRDefault="00206B5A" w:rsidP="00BE1E6B">
      <w:pPr>
        <w:pStyle w:val="Heading3"/>
        <w:numPr>
          <w:ilvl w:val="1"/>
          <w:numId w:val="19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 w:bidi="hi-IN"/>
        </w:rPr>
      </w:pPr>
      <w:bookmarkStart w:id="6" w:name="_Toc174031500"/>
      <w:r w:rsidRPr="00E127FD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Home Screen</w:t>
      </w:r>
      <w:r w:rsidR="006632A0" w:rsidRPr="00E127FD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/</w:t>
      </w:r>
      <w:r w:rsidR="006632A0" w:rsidRPr="00E127FD">
        <w:rPr>
          <w:rFonts w:ascii="Mangal" w:eastAsiaTheme="majorEastAsia" w:hAnsi="Mangal" w:cs="Mangal" w:hint="cs"/>
          <w:color w:val="365F91" w:themeColor="accent1" w:themeShade="BF"/>
          <w:sz w:val="36"/>
          <w:szCs w:val="36"/>
          <w:lang w:val="en"/>
        </w:rPr>
        <w:t xml:space="preserve"> </w:t>
      </w:r>
      <w:r w:rsidR="006632A0" w:rsidRPr="00E127FD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होम स्क्रीन</w:t>
      </w:r>
      <w:bookmarkEnd w:id="6"/>
      <w:r w:rsidR="006632A0" w:rsidRPr="00E127FD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 w:bidi="hi-IN"/>
        </w:rPr>
        <w:t xml:space="preserve">   </w:t>
      </w:r>
    </w:p>
    <w:p w14:paraId="2E07CB3A" w14:textId="5160C20D" w:rsidR="00EB4876" w:rsidRDefault="00EB4876" w:rsidP="002B2D6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2B2D63">
        <w:rPr>
          <w:lang w:val="en"/>
        </w:rPr>
        <w:t xml:space="preserve">After successfully registration in the Mobile app, by default user can land on home screen where user can </w:t>
      </w:r>
      <w:r w:rsidR="001E0B93" w:rsidRPr="002B2D63">
        <w:rPr>
          <w:lang w:val="en"/>
        </w:rPr>
        <w:t>follow</w:t>
      </w:r>
      <w:r w:rsidRPr="002B2D63">
        <w:rPr>
          <w:lang w:val="en"/>
        </w:rPr>
        <w:t xml:space="preserve"> section-</w:t>
      </w:r>
    </w:p>
    <w:p w14:paraId="08013A94" w14:textId="4DB383BE" w:rsidR="00BD5342" w:rsidRPr="002B2D63" w:rsidRDefault="00BD5342" w:rsidP="00BD5342">
      <w:pPr>
        <w:pStyle w:val="ListParagraph"/>
        <w:spacing w:line="259" w:lineRule="auto"/>
        <w:ind w:left="1080"/>
        <w:rPr>
          <w:lang w:val="en"/>
        </w:rPr>
      </w:pPr>
      <w:r w:rsidRPr="00BD5342">
        <w:rPr>
          <w:rFonts w:ascii="Nirmala UI" w:hAnsi="Nirmala UI" w:cs="Nirmala UI"/>
          <w:lang w:val="en"/>
        </w:rPr>
        <w:lastRenderedPageBreak/>
        <w:t>मोबाइल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ऐप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में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सफलतापूर्वक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पंजीकरण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करने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के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बाद</w:t>
      </w:r>
      <w:r w:rsidRPr="00BD5342">
        <w:rPr>
          <w:lang w:val="en"/>
        </w:rPr>
        <w:t xml:space="preserve">, </w:t>
      </w:r>
      <w:r w:rsidRPr="00BD5342">
        <w:rPr>
          <w:rFonts w:ascii="Nirmala UI" w:hAnsi="Nirmala UI" w:cs="Nirmala UI"/>
          <w:lang w:val="en"/>
        </w:rPr>
        <w:t>उपयोगकर्ता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डिफ़ॉल्ट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रूप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से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होम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स्क्रीन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पर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आ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जाता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है।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यहां</w:t>
      </w:r>
      <w:r w:rsidRPr="00BD5342">
        <w:rPr>
          <w:lang w:val="en"/>
        </w:rPr>
        <w:t xml:space="preserve">, </w:t>
      </w:r>
      <w:r w:rsidRPr="00BD5342">
        <w:rPr>
          <w:rFonts w:ascii="Nirmala UI" w:hAnsi="Nirmala UI" w:cs="Nirmala UI"/>
          <w:lang w:val="en"/>
        </w:rPr>
        <w:t>उपयोगकर्ता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निम्नलिखित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अनुभाग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देख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सकता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है</w:t>
      </w:r>
      <w:r w:rsidRPr="00BD5342">
        <w:rPr>
          <w:lang w:val="en"/>
        </w:rPr>
        <w:t>:</w:t>
      </w:r>
    </w:p>
    <w:p w14:paraId="4B19EB25" w14:textId="56DDFD06" w:rsidR="00BD5342" w:rsidRPr="00BD5342" w:rsidRDefault="00BD5342" w:rsidP="00BD5342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Sync Data/</w:t>
      </w:r>
      <w:r w:rsidRPr="00BD5342">
        <w:rPr>
          <w:lang w:val="en"/>
        </w:rPr>
        <w:t xml:space="preserve"> Sync </w:t>
      </w:r>
      <w:r w:rsidRPr="00BD5342">
        <w:rPr>
          <w:rFonts w:ascii="Nirmala UI" w:hAnsi="Nirmala UI" w:cs="Nirmala UI"/>
          <w:lang w:val="en"/>
        </w:rPr>
        <w:t>डाटा</w:t>
      </w:r>
    </w:p>
    <w:p w14:paraId="606096B1" w14:textId="29C51D43" w:rsidR="002B2D63" w:rsidRPr="00413CD5" w:rsidRDefault="00BD6FD0" w:rsidP="002B2D6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Work Monitoring</w:t>
      </w:r>
      <w:r w:rsidR="00BD5342">
        <w:rPr>
          <w:lang w:val="en"/>
        </w:rPr>
        <w:t xml:space="preserve">/ </w:t>
      </w:r>
      <w:r w:rsidR="00656D65" w:rsidRPr="00656D65">
        <w:rPr>
          <w:rFonts w:ascii="Mangal" w:hAnsi="Mangal"/>
          <w:lang w:val="en"/>
        </w:rPr>
        <w:t>अनुश्रवण</w:t>
      </w:r>
    </w:p>
    <w:p w14:paraId="0A0063E4" w14:textId="7C6A11F9" w:rsidR="00413CD5" w:rsidRDefault="00C64082" w:rsidP="002B2D6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DI Survey/ DI </w:t>
      </w:r>
      <w:r w:rsidRPr="00C64082">
        <w:rPr>
          <w:rFonts w:ascii="Nirmala UI" w:hAnsi="Nirmala UI" w:cs="Nirmala UI"/>
          <w:lang w:val="en"/>
        </w:rPr>
        <w:t>सर्वे</w:t>
      </w:r>
    </w:p>
    <w:p w14:paraId="26E65CC7" w14:textId="1BA1AEB7" w:rsidR="00232784" w:rsidRPr="00C64082" w:rsidRDefault="00C64082" w:rsidP="00C64082">
      <w:pPr>
        <w:rPr>
          <w:lang w:val="en" w:bidi="hi-IN"/>
        </w:rPr>
      </w:pPr>
      <w:r>
        <w:rPr>
          <w:noProof/>
          <w:lang w:val="en" w:bidi="hi-IN"/>
        </w:rPr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3884C71C" wp14:editId="2FD23554">
                <wp:simplePos x="0" y="0"/>
                <wp:positionH relativeFrom="column">
                  <wp:posOffset>1441450</wp:posOffset>
                </wp:positionH>
                <wp:positionV relativeFrom="paragraph">
                  <wp:posOffset>363220</wp:posOffset>
                </wp:positionV>
                <wp:extent cx="2588260" cy="4163695"/>
                <wp:effectExtent l="114300" t="133350" r="269240" b="313055"/>
                <wp:wrapTopAndBottom/>
                <wp:docPr id="126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8260" cy="4163695"/>
                          <a:chOff x="0" y="0"/>
                          <a:chExt cx="2588260" cy="4163695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C:\Users\MPSEDC-GIS-05\Pictures\8500526a-d1f1-413f-be98-85a224f7dd7f.jpg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7800" y="120650"/>
                            <a:ext cx="2209800" cy="391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1" name="Picture 51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07" t="8535" r="25884" b="15702"/>
                          <a:stretch/>
                        </pic:blipFill>
                        <pic:spPr>
                          <a:xfrm>
                            <a:off x="0" y="0"/>
                            <a:ext cx="2588260" cy="4163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837CA0" id="Group 126" o:spid="_x0000_s1026" style="position:absolute;margin-left:113.5pt;margin-top:28.6pt;width:203.8pt;height:327.85pt;z-index:251812864" coordsize="25882,4163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">
                <v:shape id="Picture 4" o:spid="_x0000_s1027" type="#_x0000_t75" style="position:absolute;left:1778;top:1206;width:22098;height:39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">
                  <v:imagedata r:id="rId21" o:title="8500526a-d1f1-413f-be98-85a224f7dd7f"/>
                </v:shape>
                <v:shape id="Picture 51" o:spid="_x0000_s1028" type="#_x0000_t75" style="position:absolute;width:25882;height:4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">
                  <v:imagedata r:id="rId13" o:title="" croptop="5593f" cropbottom="10290f" cropleft="17372f" cropright="16963f"/>
                  <v:shadow on="t" color="#333" opacity="42598f" origin="-.5,-.5" offset="2.74397mm,2.74397mm"/>
                </v:shape>
                <w10:wrap type="topAndBottom"/>
              </v:group>
            </w:pict>
          </mc:Fallback>
        </mc:AlternateContent>
      </w:r>
    </w:p>
    <w:p w14:paraId="54BC1FB2" w14:textId="710CDA4D" w:rsidR="00A123DA" w:rsidRPr="00BE1E6B" w:rsidRDefault="00A123DA" w:rsidP="00BE1E6B">
      <w:pPr>
        <w:pStyle w:val="Heading3"/>
        <w:numPr>
          <w:ilvl w:val="1"/>
          <w:numId w:val="19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7" w:name="_Toc174031501"/>
      <w:r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Sync Data</w:t>
      </w:r>
      <w:r w:rsidR="006632A0"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/</w:t>
      </w:r>
      <w:r w:rsidR="006632A0" w:rsidRPr="00BE1E6B">
        <w:rPr>
          <w:rFonts w:ascii="Mangal" w:eastAsiaTheme="majorEastAsia" w:hAnsi="Mangal" w:cs="Mangal" w:hint="cs"/>
          <w:color w:val="365F91" w:themeColor="accent1" w:themeShade="BF"/>
          <w:sz w:val="36"/>
          <w:szCs w:val="36"/>
          <w:lang w:val="en"/>
        </w:rPr>
        <w:t xml:space="preserve"> </w:t>
      </w:r>
      <w:r w:rsidR="006632A0"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सिंक डाटा</w:t>
      </w:r>
      <w:bookmarkEnd w:id="7"/>
    </w:p>
    <w:p w14:paraId="5C3FE6E8" w14:textId="255A79D5" w:rsidR="0012535F" w:rsidRDefault="00A123DA" w:rsidP="0012535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 need to tab on Sync data section</w:t>
      </w:r>
      <w:r w:rsidR="00690B5E">
        <w:rPr>
          <w:lang w:val="en"/>
        </w:rPr>
        <w:t>,</w:t>
      </w:r>
      <w:r>
        <w:rPr>
          <w:lang w:val="en"/>
        </w:rPr>
        <w:t xml:space="preserve"> the system will sync assign component or task and update so user can fill data of assigned schemes.</w:t>
      </w:r>
    </w:p>
    <w:p w14:paraId="4D16917A" w14:textId="1B00AF0E" w:rsidR="000A4311" w:rsidRDefault="000A4311" w:rsidP="000A4311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0A4311">
        <w:rPr>
          <w:rFonts w:ascii="Nirmala UI" w:hAnsi="Nirmala UI" w:cs="Nirmala UI"/>
          <w:lang w:val="en"/>
        </w:rPr>
        <w:t>उपयोगकर्ता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को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सिंक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डेटा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अनुभाग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पर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टैब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करना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होगा</w:t>
      </w:r>
      <w:r w:rsidRPr="000A4311">
        <w:rPr>
          <w:lang w:val="en"/>
        </w:rPr>
        <w:t xml:space="preserve">, </w:t>
      </w:r>
      <w:r w:rsidRPr="000A4311">
        <w:rPr>
          <w:rFonts w:ascii="Nirmala UI" w:hAnsi="Nirmala UI" w:cs="Nirmala UI"/>
          <w:lang w:val="en"/>
        </w:rPr>
        <w:t>सिस्टम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असाइन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किए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गए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कार्य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को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सिंक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करेगा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और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अपडेट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करेगा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ताकि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उपयोगकर्ता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निर्दिष्ट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योजनाओं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डेटा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भर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सके।</w:t>
      </w:r>
    </w:p>
    <w:p w14:paraId="52BAA9F1" w14:textId="77620956" w:rsidR="00A60001" w:rsidRPr="00E856DB" w:rsidRDefault="00C64082" w:rsidP="00C64082">
      <w:pPr>
        <w:rPr>
          <w:lang w:val="en-IN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2504B2D6" wp14:editId="2E54A871">
                <wp:simplePos x="0" y="0"/>
                <wp:positionH relativeFrom="column">
                  <wp:posOffset>1498600</wp:posOffset>
                </wp:positionH>
                <wp:positionV relativeFrom="paragraph">
                  <wp:posOffset>365125</wp:posOffset>
                </wp:positionV>
                <wp:extent cx="2588260" cy="4163695"/>
                <wp:effectExtent l="114300" t="133350" r="269240" b="313055"/>
                <wp:wrapTopAndBottom/>
                <wp:docPr id="129" name="Group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8260" cy="4163695"/>
                          <a:chOff x="0" y="0"/>
                          <a:chExt cx="2588260" cy="4163695"/>
                        </a:xfrm>
                      </wpg:grpSpPr>
                      <pic:pic xmlns:pic="http://schemas.openxmlformats.org/drawingml/2006/picture">
                        <pic:nvPicPr>
                          <pic:cNvPr id="127" name="Picture 127" descr="C:\Users\MPSEDC-GIS-05\Pictures\97152570-75aa-4f2b-9aff-2d28e5b96c1d.jpg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150" y="120650"/>
                            <a:ext cx="2178050" cy="391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" name="Picture 17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07" t="8535" r="25884" b="15702"/>
                          <a:stretch/>
                        </pic:blipFill>
                        <pic:spPr>
                          <a:xfrm>
                            <a:off x="0" y="0"/>
                            <a:ext cx="2588260" cy="4163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553169E" id="Group 129" o:spid="_x0000_s1026" style="position:absolute;margin-left:118pt;margin-top:28.75pt;width:203.8pt;height:327.85pt;z-index:251814912" coordsize="25882,4163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">
                <v:shape id="Picture 127" o:spid="_x0000_s1027" type="#_x0000_t75" style="position:absolute;left:1841;top:1206;width:21781;height:39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">
                  <v:imagedata r:id="rId23" o:title="97152570-75aa-4f2b-9aff-2d28e5b96c1d"/>
                </v:shape>
                <v:shape id="Picture 17" o:spid="_x0000_s1028" type="#_x0000_t75" style="position:absolute;width:25882;height:4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">
                  <v:imagedata r:id="rId13" o:title="" croptop="5593f" cropbottom="10290f" cropleft="17372f" cropright="16963f"/>
                  <v:shadow on="t" color="#333" opacity="42598f" origin="-.5,-.5" offset="2.74397mm,2.74397mm"/>
                </v:shape>
                <w10:wrap type="topAndBottom"/>
              </v:group>
            </w:pict>
          </mc:Fallback>
        </mc:AlternateContent>
      </w:r>
    </w:p>
    <w:p w14:paraId="7BC7F8BD" w14:textId="5757AB62" w:rsidR="00A60001" w:rsidRPr="00BE1E6B" w:rsidRDefault="00A60001" w:rsidP="00BE1E6B">
      <w:pPr>
        <w:pStyle w:val="Heading3"/>
        <w:numPr>
          <w:ilvl w:val="1"/>
          <w:numId w:val="19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8" w:name="_Toc174031502"/>
      <w:r w:rsidRPr="00BE1E6B">
        <w:rPr>
          <w:rFonts w:ascii="Mangal" w:eastAsiaTheme="majorEastAsia" w:hAnsi="Mangal" w:cs="Mangal" w:hint="cs"/>
          <w:color w:val="365F91" w:themeColor="accent1" w:themeShade="BF"/>
          <w:sz w:val="36"/>
          <w:szCs w:val="36"/>
          <w:cs/>
          <w:lang w:val="en"/>
        </w:rPr>
        <w:t xml:space="preserve">Work Monitoring/ </w:t>
      </w:r>
      <w:r w:rsidR="00656D65"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अनुश्रवण</w:t>
      </w:r>
      <w:bookmarkEnd w:id="8"/>
    </w:p>
    <w:p w14:paraId="754E33D7" w14:textId="2EE4A416" w:rsidR="00A60001" w:rsidRDefault="00A60001" w:rsidP="00A60001">
      <w:pPr>
        <w:pStyle w:val="ListParagraph"/>
        <w:numPr>
          <w:ilvl w:val="0"/>
          <w:numId w:val="2"/>
        </w:numPr>
        <w:spacing w:line="259" w:lineRule="auto"/>
        <w:rPr>
          <w:rFonts w:cstheme="minorHAnsi"/>
          <w:lang w:val="en"/>
        </w:rPr>
      </w:pPr>
      <w:r>
        <w:rPr>
          <w:rFonts w:cstheme="minorHAnsi"/>
          <w:lang w:val="en"/>
        </w:rPr>
        <w:t xml:space="preserve">User </w:t>
      </w:r>
      <w:r w:rsidRPr="005E1995">
        <w:rPr>
          <w:rFonts w:cstheme="minorHAnsi"/>
          <w:lang w:val="en"/>
        </w:rPr>
        <w:t xml:space="preserve">will click on </w:t>
      </w:r>
      <w:r>
        <w:rPr>
          <w:rFonts w:cstheme="minorHAnsi"/>
          <w:lang w:val="en"/>
        </w:rPr>
        <w:t xml:space="preserve"> Work Monitoring </w:t>
      </w:r>
      <w:r w:rsidRPr="005E1995">
        <w:rPr>
          <w:rFonts w:cstheme="minorHAnsi"/>
          <w:lang w:val="en"/>
        </w:rPr>
        <w:t xml:space="preserve">then </w:t>
      </w:r>
      <w:r>
        <w:rPr>
          <w:rFonts w:cstheme="minorHAnsi"/>
          <w:lang w:val="en"/>
        </w:rPr>
        <w:t xml:space="preserve">User </w:t>
      </w:r>
      <w:r w:rsidRPr="005E1995">
        <w:rPr>
          <w:rFonts w:cstheme="minorHAnsi"/>
          <w:lang w:val="en"/>
        </w:rPr>
        <w:t>can view following options</w:t>
      </w:r>
    </w:p>
    <w:p w14:paraId="12AC8B65" w14:textId="4CE5174C" w:rsidR="00C64082" w:rsidRPr="00C64082" w:rsidRDefault="00C64082" w:rsidP="00C64082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C64082">
        <w:rPr>
          <w:rFonts w:ascii="Nirmala UI" w:hAnsi="Nirmala UI" w:cs="Nirmala UI" w:hint="cs"/>
          <w:cs/>
          <w:lang w:val="en"/>
        </w:rPr>
        <w:t>उपयोगकर्ता अनुश्रवण पर क्लिक करेगा फिर उपयोगकर्ता निम्नलिखित विकल्प देख सकता है</w:t>
      </w:r>
    </w:p>
    <w:p w14:paraId="5427B2CB" w14:textId="723596F4" w:rsidR="00A60001" w:rsidRDefault="00A60001" w:rsidP="00A6000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lang w:val="en"/>
        </w:rPr>
      </w:pPr>
      <w:r>
        <w:rPr>
          <w:rFonts w:cstheme="minorHAnsi"/>
          <w:lang w:val="en"/>
        </w:rPr>
        <w:t>Inspection Request/</w:t>
      </w:r>
      <w:r w:rsidRPr="00A60001">
        <w:rPr>
          <w:rFonts w:hint="cs"/>
        </w:rPr>
        <w:t xml:space="preserve"> </w:t>
      </w:r>
      <w:r w:rsidRPr="00A60001">
        <w:rPr>
          <w:rFonts w:ascii="Nirmala UI" w:hAnsi="Nirmala UI" w:cs="Nirmala UI"/>
          <w:lang w:val="en"/>
        </w:rPr>
        <w:t>इंस्पेक्शन</w:t>
      </w:r>
      <w:r w:rsidRPr="00A60001">
        <w:rPr>
          <w:rFonts w:cstheme="minorHAnsi"/>
          <w:lang w:val="en"/>
        </w:rPr>
        <w:t xml:space="preserve"> </w:t>
      </w:r>
      <w:r w:rsidRPr="00A60001">
        <w:rPr>
          <w:rFonts w:ascii="Nirmala UI" w:hAnsi="Nirmala UI" w:cs="Nirmala UI"/>
          <w:lang w:val="en"/>
        </w:rPr>
        <w:t>रिक्वेस्ट</w:t>
      </w:r>
    </w:p>
    <w:p w14:paraId="08F50A47" w14:textId="116C01EA" w:rsidR="00A60001" w:rsidRDefault="00A60001" w:rsidP="00A60001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lang w:val="en"/>
        </w:rPr>
      </w:pPr>
      <w:r>
        <w:rPr>
          <w:rFonts w:cstheme="minorHAnsi"/>
          <w:lang w:val="en"/>
        </w:rPr>
        <w:t>Inspection History</w:t>
      </w:r>
      <w:r w:rsidR="00A739D7">
        <w:rPr>
          <w:rFonts w:cstheme="minorHAnsi"/>
          <w:lang w:val="en"/>
        </w:rPr>
        <w:t>/</w:t>
      </w:r>
      <w:r w:rsidR="00A739D7" w:rsidRPr="00A739D7">
        <w:rPr>
          <w:rFonts w:cstheme="minorHAnsi"/>
          <w:lang w:val="en"/>
        </w:rPr>
        <w:t xml:space="preserve"> </w:t>
      </w:r>
      <w:r w:rsidR="00A739D7" w:rsidRPr="00A739D7">
        <w:rPr>
          <w:rFonts w:ascii="Nirmala UI" w:hAnsi="Nirmala UI" w:cs="Nirmala UI"/>
          <w:lang w:val="en"/>
        </w:rPr>
        <w:t>इंस्पेक्शन</w:t>
      </w:r>
      <w:r w:rsidR="00A739D7" w:rsidRPr="00A739D7">
        <w:rPr>
          <w:rFonts w:cstheme="minorHAnsi"/>
          <w:lang w:val="en"/>
        </w:rPr>
        <w:t xml:space="preserve"> </w:t>
      </w:r>
      <w:r w:rsidR="00A739D7" w:rsidRPr="00A739D7">
        <w:rPr>
          <w:rFonts w:ascii="Nirmala UI" w:hAnsi="Nirmala UI" w:cs="Nirmala UI"/>
          <w:lang w:val="en"/>
        </w:rPr>
        <w:t>हिस्ट्री</w:t>
      </w:r>
    </w:p>
    <w:p w14:paraId="6F15A98C" w14:textId="36E424CD" w:rsidR="00A60001" w:rsidRPr="00A739D7" w:rsidRDefault="00A60001" w:rsidP="00E856DB">
      <w:pPr>
        <w:rPr>
          <w:lang w:val="en-IN" w:eastAsia="en-IN" w:bidi="ar-SA"/>
        </w:rPr>
      </w:pPr>
      <w:r>
        <w:rPr>
          <w:noProof/>
          <w:lang w:val="en-IN" w:eastAsia="en-IN" w:bidi="ar-SA"/>
        </w:rPr>
        <w:lastRenderedPageBreak/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6E986690" wp14:editId="00CEB120">
                <wp:simplePos x="0" y="0"/>
                <wp:positionH relativeFrom="column">
                  <wp:posOffset>1352550</wp:posOffset>
                </wp:positionH>
                <wp:positionV relativeFrom="paragraph">
                  <wp:posOffset>45720</wp:posOffset>
                </wp:positionV>
                <wp:extent cx="2588260" cy="4163695"/>
                <wp:effectExtent l="114300" t="133350" r="269240" b="313055"/>
                <wp:wrapTopAndBottom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8260" cy="4163695"/>
                          <a:chOff x="0" y="0"/>
                          <a:chExt cx="2588260" cy="4163695"/>
                        </a:xfrm>
                      </wpg:grpSpPr>
                      <pic:pic xmlns:pic="http://schemas.openxmlformats.org/drawingml/2006/picture">
                        <pic:nvPicPr>
                          <pic:cNvPr id="93" name="Picture 93" descr="C:\Users\MPSEDC-GIS-05\Pictures\e3fadc6f-148f-44f1-8b66-5c22fa7f372e.jpg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5100" y="101600"/>
                            <a:ext cx="2209800" cy="3937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89" name="Picture 89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07" t="8535" r="25884" b="15702"/>
                          <a:stretch/>
                        </pic:blipFill>
                        <pic:spPr>
                          <a:xfrm>
                            <a:off x="0" y="0"/>
                            <a:ext cx="2588260" cy="4163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ECC073" id="Group 94" o:spid="_x0000_s1026" style="position:absolute;margin-left:106.5pt;margin-top:3.6pt;width:203.8pt;height:327.85pt;z-index:251780096" coordsize="25882,4163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">
                <v:shape id="Picture 93" o:spid="_x0000_s1027" type="#_x0000_t75" style="position:absolute;left:1651;top:1016;width:22098;height:39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">
                  <v:imagedata r:id="rId25" o:title="e3fadc6f-148f-44f1-8b66-5c22fa7f372e"/>
                  <v:shadow on="t" color="#333" opacity="42598f" origin="-.5,-.5" offset="2.74397mm,2.74397mm"/>
                </v:shape>
                <v:shape id="Picture 89" o:spid="_x0000_s1028" type="#_x0000_t75" style="position:absolute;width:25882;height:4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">
                  <v:imagedata r:id="rId13" o:title="" croptop="5593f" cropbottom="10290f" cropleft="17372f" cropright="16963f"/>
                  <v:shadow on="t" color="#333" opacity="42598f" origin="-.5,-.5" offset="2.74397mm,2.74397mm"/>
                </v:shape>
                <w10:wrap type="topAndBottom"/>
              </v:group>
            </w:pict>
          </mc:Fallback>
        </mc:AlternateContent>
      </w:r>
    </w:p>
    <w:p w14:paraId="548B5B32" w14:textId="0C0870A8" w:rsidR="0012535F" w:rsidRPr="00BE1E6B" w:rsidRDefault="00264E1B" w:rsidP="00BE1E6B">
      <w:pPr>
        <w:pStyle w:val="Heading3"/>
        <w:numPr>
          <w:ilvl w:val="2"/>
          <w:numId w:val="19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9" w:name="_Toc174031503"/>
      <w:r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Inspection</w:t>
      </w:r>
      <w:r w:rsidR="00A60001"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 xml:space="preserve"> Request</w:t>
      </w:r>
      <w:r w:rsidR="007A2453"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/ इंस्पेक्शन</w:t>
      </w:r>
      <w:r w:rsidR="00A60001" w:rsidRPr="00BE1E6B">
        <w:rPr>
          <w:rFonts w:ascii="Mangal" w:eastAsiaTheme="majorEastAsia" w:hAnsi="Mangal" w:cs="Mangal" w:hint="cs"/>
          <w:color w:val="365F91" w:themeColor="accent1" w:themeShade="BF"/>
          <w:sz w:val="36"/>
          <w:szCs w:val="36"/>
          <w:lang w:val="en"/>
        </w:rPr>
        <w:t xml:space="preserve"> रिक्वेस्ट</w:t>
      </w:r>
      <w:bookmarkEnd w:id="9"/>
    </w:p>
    <w:p w14:paraId="5A752790" w14:textId="3B069F41" w:rsidR="00652F6F" w:rsidRDefault="00924B2E" w:rsidP="00652F6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924B2E">
        <w:t>Successful Sync Data</w:t>
      </w:r>
      <w:r>
        <w:t xml:space="preserve">, </w:t>
      </w:r>
      <w:r w:rsidR="00652F6F">
        <w:rPr>
          <w:lang w:val="en"/>
        </w:rPr>
        <w:t>User</w:t>
      </w:r>
      <w:r w:rsidR="00652F6F" w:rsidRPr="00511656">
        <w:rPr>
          <w:lang w:val="en"/>
        </w:rPr>
        <w:t xml:space="preserve"> </w:t>
      </w:r>
      <w:r w:rsidR="00652F6F">
        <w:rPr>
          <w:lang w:val="en"/>
        </w:rPr>
        <w:t xml:space="preserve">can fill </w:t>
      </w:r>
      <w:r w:rsidR="00A739D7">
        <w:rPr>
          <w:lang w:val="en"/>
        </w:rPr>
        <w:t>RFI</w:t>
      </w:r>
      <w:r w:rsidR="00500D6F">
        <w:rPr>
          <w:lang w:val="en"/>
        </w:rPr>
        <w:t xml:space="preserve"> form</w:t>
      </w:r>
      <w:r w:rsidR="00652F6F">
        <w:rPr>
          <w:lang w:val="en"/>
        </w:rPr>
        <w:t xml:space="preserve"> by selecting following field</w:t>
      </w:r>
      <w:r w:rsidR="00652F6F" w:rsidRPr="002B6FC3">
        <w:rPr>
          <w:lang w:val="en"/>
        </w:rPr>
        <w:t xml:space="preserve"> </w:t>
      </w:r>
    </w:p>
    <w:p w14:paraId="792A530B" w14:textId="13DE40D6" w:rsidR="00500D6F" w:rsidRPr="002B6FC3" w:rsidRDefault="00500D6F" w:rsidP="00500D6F">
      <w:pPr>
        <w:pStyle w:val="ListParagraph"/>
        <w:spacing w:line="259" w:lineRule="auto"/>
        <w:ind w:left="1080"/>
        <w:rPr>
          <w:lang w:val="en"/>
        </w:rPr>
      </w:pPr>
      <w:r w:rsidRPr="00500D6F">
        <w:rPr>
          <w:rFonts w:ascii="Nirmala UI" w:hAnsi="Nirmala UI" w:cs="Nirmala UI"/>
          <w:lang w:val="en"/>
        </w:rPr>
        <w:t>सफलतापूर्वक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डेटा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सिंक</w:t>
      </w:r>
      <w:r w:rsidRPr="00500D6F">
        <w:rPr>
          <w:lang w:val="en"/>
        </w:rPr>
        <w:t xml:space="preserve">, </w:t>
      </w:r>
      <w:r w:rsidRPr="00500D6F">
        <w:rPr>
          <w:rFonts w:ascii="Nirmala UI" w:hAnsi="Nirmala UI" w:cs="Nirmala UI"/>
          <w:lang w:val="en"/>
        </w:rPr>
        <w:t>उपयोगकर्ता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निम्नलिखित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फ़ील्ड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चयन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करके</w:t>
      </w:r>
      <w:r w:rsidRPr="00500D6F">
        <w:rPr>
          <w:lang w:val="en"/>
        </w:rPr>
        <w:t xml:space="preserve"> </w:t>
      </w:r>
      <w:r w:rsidR="00A739D7">
        <w:rPr>
          <w:lang w:val="en"/>
        </w:rPr>
        <w:t>RFI</w:t>
      </w:r>
      <w:r w:rsidR="00A739D7" w:rsidRPr="00500D6F">
        <w:rPr>
          <w:rFonts w:ascii="Nirmala UI" w:hAnsi="Nirmala UI" w:cs="Nirmala UI"/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फॉर्म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भर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सकता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है</w:t>
      </w:r>
    </w:p>
    <w:p w14:paraId="14FAE328" w14:textId="2612D8E1" w:rsidR="00484AB1" w:rsidRPr="007D52CB" w:rsidRDefault="00484AB1" w:rsidP="00484AB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PIU/</w:t>
      </w:r>
      <w:r w:rsidRPr="007B1BED">
        <w:rPr>
          <w:rFonts w:hint="cs"/>
        </w:rPr>
        <w:t xml:space="preserve"> </w:t>
      </w:r>
      <w:r w:rsidRPr="007B1BED">
        <w:rPr>
          <w:rFonts w:ascii="Nirmala UI" w:hAnsi="Nirmala UI" w:cs="Nirmala UI" w:hint="cs"/>
          <w:lang w:val="en"/>
        </w:rPr>
        <w:t>पीआईयू</w:t>
      </w:r>
      <w:r w:rsidR="00BC3FA6">
        <w:rPr>
          <w:rFonts w:ascii="Nirmala UI" w:hAnsi="Nirmala UI" w:cs="Nirmala UI"/>
          <w:lang w:val="en"/>
        </w:rPr>
        <w:t xml:space="preserve"> (by Default Selected)</w:t>
      </w:r>
    </w:p>
    <w:p w14:paraId="77E9433B" w14:textId="77DB59E7" w:rsidR="00484AB1" w:rsidRPr="00BC3FA6" w:rsidRDefault="00484AB1" w:rsidP="00BC3FA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Scheme/ </w:t>
      </w:r>
      <w:r w:rsidRPr="007B1BED">
        <w:rPr>
          <w:rFonts w:ascii="Nirmala UI" w:hAnsi="Nirmala UI" w:cs="Nirmala UI"/>
          <w:lang w:val="en"/>
        </w:rPr>
        <w:t>स्कीम</w:t>
      </w:r>
      <w:r w:rsidR="00BC3FA6">
        <w:rPr>
          <w:rFonts w:ascii="Nirmala UI" w:hAnsi="Nirmala UI" w:cs="Nirmala UI"/>
          <w:lang w:val="en"/>
        </w:rPr>
        <w:t xml:space="preserve"> (by Default Selected)</w:t>
      </w:r>
    </w:p>
    <w:p w14:paraId="4AC51622" w14:textId="76C83CE5" w:rsidR="00484AB1" w:rsidRPr="00E856DB" w:rsidRDefault="00484AB1" w:rsidP="00484AB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Select Component</w:t>
      </w:r>
      <w:r w:rsidR="00BC3FA6">
        <w:rPr>
          <w:lang w:val="en"/>
        </w:rPr>
        <w:t xml:space="preserve"> Type</w:t>
      </w:r>
      <w:r>
        <w:rPr>
          <w:lang w:val="en"/>
        </w:rPr>
        <w:t xml:space="preserve">/ </w:t>
      </w:r>
      <w:r w:rsidRPr="007B1BED">
        <w:rPr>
          <w:rFonts w:ascii="Nirmala UI" w:hAnsi="Nirmala UI" w:cs="Nirmala UI"/>
          <w:lang w:val="en"/>
        </w:rPr>
        <w:t>सेलेक्ट कॉम्पोनेन्ट</w:t>
      </w:r>
      <w:r w:rsidR="00BC3FA6">
        <w:rPr>
          <w:rFonts w:ascii="Nirmala UI" w:hAnsi="Nirmala UI" w:cs="Nirmala UI"/>
          <w:lang w:val="en"/>
        </w:rPr>
        <w:t xml:space="preserve"> </w:t>
      </w:r>
      <w:r w:rsidR="00BC3FA6" w:rsidRPr="00BC3FA6">
        <w:rPr>
          <w:rFonts w:ascii="Nirmala UI" w:hAnsi="Nirmala UI" w:cs="Nirmala UI" w:hint="cs"/>
          <w:lang w:val="en"/>
        </w:rPr>
        <w:t>टाइप</w:t>
      </w:r>
    </w:p>
    <w:p w14:paraId="7AD50B2F" w14:textId="3C351956" w:rsidR="00E856DB" w:rsidRPr="00E856DB" w:rsidRDefault="00E856DB" w:rsidP="00484AB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Select</w:t>
      </w:r>
      <w:r w:rsidRPr="00F513AD">
        <w:rPr>
          <w:lang w:val="en"/>
        </w:rPr>
        <w:t xml:space="preserve"> Block Name</w:t>
      </w:r>
      <w:r>
        <w:rPr>
          <w:lang w:val="en"/>
        </w:rPr>
        <w:t xml:space="preserve"> / </w:t>
      </w:r>
      <w:r w:rsidRPr="00500D6F">
        <w:rPr>
          <w:rFonts w:ascii="Nirmala UI" w:hAnsi="Nirmala UI" w:cs="Nirmala UI"/>
          <w:lang w:val="en"/>
        </w:rPr>
        <w:t>ब्लॉक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करें</w:t>
      </w:r>
    </w:p>
    <w:p w14:paraId="001F2573" w14:textId="68EEAD8F" w:rsidR="00E856DB" w:rsidRPr="00E856DB" w:rsidRDefault="00E856DB" w:rsidP="00E856DB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Select</w:t>
      </w:r>
      <w:r w:rsidRPr="00F513AD">
        <w:rPr>
          <w:lang w:val="en"/>
        </w:rPr>
        <w:t xml:space="preserve"> G</w:t>
      </w:r>
      <w:r>
        <w:rPr>
          <w:lang w:val="en"/>
        </w:rPr>
        <w:t xml:space="preserve">ram </w:t>
      </w:r>
      <w:r w:rsidRPr="00F513AD">
        <w:rPr>
          <w:lang w:val="en"/>
        </w:rPr>
        <w:t>P</w:t>
      </w:r>
      <w:r>
        <w:rPr>
          <w:lang w:val="en"/>
        </w:rPr>
        <w:t>anchayat</w:t>
      </w:r>
      <w:r w:rsidRPr="00F513AD">
        <w:rPr>
          <w:lang w:val="en"/>
        </w:rPr>
        <w:t xml:space="preserve">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ग्राम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पंचायत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>
        <w:rPr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करें</w:t>
      </w:r>
    </w:p>
    <w:p w14:paraId="70B8F55F" w14:textId="2D06626B" w:rsidR="00484AB1" w:rsidRPr="00E856DB" w:rsidRDefault="00E856DB" w:rsidP="00E856DB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Select</w:t>
      </w:r>
      <w:r w:rsidRPr="00F513AD">
        <w:rPr>
          <w:lang w:val="en"/>
        </w:rPr>
        <w:t xml:space="preserve"> </w:t>
      </w:r>
      <w:r w:rsidR="00484AB1" w:rsidRPr="00F513AD">
        <w:rPr>
          <w:lang w:val="en"/>
        </w:rPr>
        <w:t>Village Name</w:t>
      </w:r>
      <w:r w:rsidR="00484AB1">
        <w:rPr>
          <w:lang w:val="en"/>
        </w:rPr>
        <w:t xml:space="preserve">/ </w:t>
      </w:r>
      <w:r w:rsidR="00484AB1" w:rsidRPr="00500D6F">
        <w:rPr>
          <w:rFonts w:ascii="Nirmala UI" w:hAnsi="Nirmala UI" w:cs="Nirmala UI"/>
          <w:lang w:val="en"/>
        </w:rPr>
        <w:t>विलेज</w:t>
      </w:r>
      <w:r w:rsidR="00484AB1" w:rsidRPr="00500D6F">
        <w:rPr>
          <w:lang w:val="en"/>
        </w:rPr>
        <w:t xml:space="preserve"> </w:t>
      </w:r>
      <w:r w:rsidR="00484AB1" w:rsidRPr="00500D6F">
        <w:rPr>
          <w:rFonts w:ascii="Nirmala UI" w:hAnsi="Nirmala UI" w:cs="Nirmala UI"/>
          <w:lang w:val="en"/>
        </w:rPr>
        <w:t>नाम</w:t>
      </w:r>
      <w:r w:rsidR="00484AB1">
        <w:rPr>
          <w:rFonts w:ascii="Nirmala UI" w:hAnsi="Nirmala UI" w:cs="Nirmala UI"/>
          <w:lang w:val="en"/>
        </w:rPr>
        <w:t xml:space="preserve"> </w:t>
      </w:r>
      <w:r w:rsidR="00484AB1" w:rsidRPr="003675B0">
        <w:rPr>
          <w:rFonts w:ascii="Nirmala UI" w:hAnsi="Nirmala UI" w:cs="Nirmala UI" w:hint="cs"/>
          <w:lang w:val="en"/>
        </w:rPr>
        <w:t>दर्ज</w:t>
      </w:r>
      <w:r w:rsidR="00484AB1" w:rsidRPr="003675B0">
        <w:rPr>
          <w:rFonts w:ascii="Nirmala UI" w:hAnsi="Nirmala UI" w:cs="Nirmala UI"/>
          <w:lang w:val="en"/>
        </w:rPr>
        <w:t xml:space="preserve"> </w:t>
      </w:r>
      <w:r w:rsidR="00484AB1" w:rsidRPr="003675B0">
        <w:rPr>
          <w:rFonts w:ascii="Nirmala UI" w:hAnsi="Nirmala UI" w:cs="Nirmala UI" w:hint="cs"/>
          <w:lang w:val="en"/>
        </w:rPr>
        <w:t>करें</w:t>
      </w:r>
    </w:p>
    <w:p w14:paraId="24CAFFBE" w14:textId="78FCA420" w:rsidR="00BF4362" w:rsidRPr="00E856DB" w:rsidRDefault="00BF4362" w:rsidP="00652F6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Select Application Type</w:t>
      </w:r>
      <w:r w:rsidR="00484AB1">
        <w:rPr>
          <w:lang w:val="en"/>
        </w:rPr>
        <w:t xml:space="preserve">/ </w:t>
      </w:r>
      <w:r w:rsidR="00484AB1" w:rsidRPr="00484AB1">
        <w:rPr>
          <w:rFonts w:ascii="Nirmala UI" w:hAnsi="Nirmala UI" w:cs="Nirmala UI"/>
          <w:lang w:val="en"/>
        </w:rPr>
        <w:t>एप्लीकेशन</w:t>
      </w:r>
      <w:r w:rsidR="00484AB1" w:rsidRPr="00484AB1">
        <w:rPr>
          <w:lang w:val="en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टाइप</w:t>
      </w:r>
      <w:r w:rsidR="00484AB1" w:rsidRPr="00484AB1">
        <w:rPr>
          <w:rFonts w:ascii="Nirmala UI" w:hAnsi="Nirmala UI" w:cs="Nirmala UI" w:hint="cs"/>
          <w:lang w:val="en"/>
        </w:rPr>
        <w:t xml:space="preserve"> </w:t>
      </w:r>
      <w:r w:rsidR="00484AB1" w:rsidRPr="0097659F">
        <w:rPr>
          <w:rFonts w:ascii="Nirmala UI" w:hAnsi="Nirmala UI" w:cs="Nirmala UI" w:hint="cs"/>
          <w:lang w:val="en"/>
        </w:rPr>
        <w:t>चुने</w:t>
      </w:r>
    </w:p>
    <w:p w14:paraId="0F31642D" w14:textId="20276BE8" w:rsidR="00E856DB" w:rsidRDefault="00E856DB" w:rsidP="00652F6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Enter Location/</w:t>
      </w:r>
      <w:r w:rsidRPr="00E856DB">
        <w:rPr>
          <w:rFonts w:ascii="Nirmala UI" w:hAnsi="Nirmala UI" w:cs="Nirmala UI" w:hint="cs"/>
          <w:lang w:val="en"/>
        </w:rPr>
        <w:t xml:space="preserve"> लोकेशन</w:t>
      </w:r>
      <w:r w:rsidRPr="00E856DB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करें</w:t>
      </w:r>
    </w:p>
    <w:p w14:paraId="68B51117" w14:textId="22D2F64F" w:rsidR="00BF4362" w:rsidRDefault="00BF4362" w:rsidP="00652F6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Enter Description of Inspection</w:t>
      </w:r>
      <w:r w:rsidR="00484AB1">
        <w:rPr>
          <w:rFonts w:ascii="Nirmala UI" w:hAnsi="Nirmala UI" w:cs="Nirmala UI"/>
          <w:lang w:val="en"/>
        </w:rPr>
        <w:t xml:space="preserve">/ </w:t>
      </w:r>
      <w:r w:rsidR="00484AB1" w:rsidRPr="00484AB1">
        <w:rPr>
          <w:rFonts w:ascii="Nirmala UI" w:hAnsi="Nirmala UI" w:cs="Nirmala UI" w:hint="cs"/>
          <w:lang w:val="en"/>
        </w:rPr>
        <w:t>निरीक्षण</w:t>
      </w:r>
      <w:r w:rsidR="00484AB1" w:rsidRPr="00484AB1">
        <w:rPr>
          <w:rFonts w:ascii="Nirmala UI" w:hAnsi="Nirmala UI" w:cs="Nirmala UI"/>
          <w:lang w:val="en"/>
        </w:rPr>
        <w:t xml:space="preserve"> </w:t>
      </w:r>
      <w:r w:rsidR="00484AB1" w:rsidRPr="00484AB1">
        <w:rPr>
          <w:rFonts w:ascii="Nirmala UI" w:hAnsi="Nirmala UI" w:cs="Nirmala UI" w:hint="cs"/>
          <w:lang w:val="en"/>
        </w:rPr>
        <w:t>का</w:t>
      </w:r>
      <w:r w:rsidR="00484AB1" w:rsidRPr="00484AB1">
        <w:rPr>
          <w:rFonts w:ascii="Nirmala UI" w:hAnsi="Nirmala UI" w:cs="Nirmala UI"/>
          <w:lang w:val="en"/>
        </w:rPr>
        <w:t xml:space="preserve"> </w:t>
      </w:r>
      <w:r w:rsidR="00484AB1" w:rsidRPr="00484AB1">
        <w:rPr>
          <w:rFonts w:ascii="Nirmala UI" w:hAnsi="Nirmala UI" w:cs="Nirmala UI" w:hint="cs"/>
          <w:lang w:val="en"/>
        </w:rPr>
        <w:t xml:space="preserve">विवरण </w:t>
      </w:r>
      <w:r w:rsidR="00484AB1" w:rsidRPr="003675B0">
        <w:rPr>
          <w:rFonts w:ascii="Nirmala UI" w:hAnsi="Nirmala UI" w:cs="Nirmala UI" w:hint="cs"/>
          <w:lang w:val="en"/>
        </w:rPr>
        <w:t>दर्ज</w:t>
      </w:r>
      <w:r w:rsidR="00484AB1" w:rsidRPr="003675B0">
        <w:rPr>
          <w:rFonts w:ascii="Nirmala UI" w:hAnsi="Nirmala UI" w:cs="Nirmala UI"/>
          <w:lang w:val="en"/>
        </w:rPr>
        <w:t xml:space="preserve"> </w:t>
      </w:r>
      <w:r w:rsidR="00484AB1" w:rsidRPr="003675B0">
        <w:rPr>
          <w:rFonts w:ascii="Nirmala UI" w:hAnsi="Nirmala UI" w:cs="Nirmala UI" w:hint="cs"/>
          <w:lang w:val="en"/>
        </w:rPr>
        <w:t>करें</w:t>
      </w:r>
    </w:p>
    <w:p w14:paraId="036D3B09" w14:textId="49489097" w:rsidR="00BF4362" w:rsidRPr="00BF4362" w:rsidRDefault="00E856DB" w:rsidP="00BF4362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lastRenderedPageBreak/>
        <w:t>Select Inspection Date</w:t>
      </w:r>
      <w:r w:rsidR="00484AB1">
        <w:rPr>
          <w:lang w:val="en"/>
        </w:rPr>
        <w:t xml:space="preserve"> /</w:t>
      </w:r>
      <w:r w:rsidR="00484AB1" w:rsidRPr="00484AB1">
        <w:t xml:space="preserve"> </w:t>
      </w:r>
      <w:r w:rsidRPr="00E856DB">
        <w:rPr>
          <w:rFonts w:ascii="Nirmala UI" w:hAnsi="Nirmala UI" w:cs="Nirmala UI"/>
          <w:lang w:val="en"/>
        </w:rPr>
        <w:t>इंस्पेक्शन</w:t>
      </w:r>
      <w:r w:rsidRPr="00E856DB">
        <w:rPr>
          <w:lang w:val="en"/>
        </w:rPr>
        <w:t xml:space="preserve"> </w:t>
      </w:r>
      <w:r w:rsidRPr="00E856DB">
        <w:rPr>
          <w:rFonts w:ascii="Nirmala UI" w:hAnsi="Nirmala UI" w:cs="Nirmala UI"/>
          <w:lang w:val="en"/>
        </w:rPr>
        <w:t>डेट</w:t>
      </w:r>
      <w:r w:rsidRPr="00E856DB">
        <w:rPr>
          <w:lang w:val="en"/>
        </w:rPr>
        <w:t xml:space="preserve"> </w:t>
      </w:r>
      <w:r w:rsidR="00484AB1" w:rsidRPr="003675B0">
        <w:rPr>
          <w:rFonts w:ascii="Nirmala UI" w:hAnsi="Nirmala UI" w:cs="Nirmala UI" w:hint="cs"/>
          <w:lang w:val="en"/>
        </w:rPr>
        <w:t>दर्ज</w:t>
      </w:r>
      <w:r w:rsidR="00484AB1" w:rsidRPr="003675B0">
        <w:rPr>
          <w:rFonts w:ascii="Nirmala UI" w:hAnsi="Nirmala UI" w:cs="Nirmala UI"/>
          <w:lang w:val="en"/>
        </w:rPr>
        <w:t xml:space="preserve"> </w:t>
      </w:r>
      <w:r w:rsidR="00484AB1" w:rsidRPr="003675B0">
        <w:rPr>
          <w:rFonts w:ascii="Nirmala UI" w:hAnsi="Nirmala UI" w:cs="Nirmala UI" w:hint="cs"/>
          <w:lang w:val="en"/>
        </w:rPr>
        <w:t>करें</w:t>
      </w:r>
    </w:p>
    <w:p w14:paraId="74A1E5D0" w14:textId="22C1A65D" w:rsidR="00652F6F" w:rsidRDefault="00652F6F" w:rsidP="00652F6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C</w:t>
      </w:r>
      <w:r w:rsidR="00EC1B06">
        <w:rPr>
          <w:lang w:val="en"/>
        </w:rPr>
        <w:t>apture</w:t>
      </w:r>
      <w:r>
        <w:rPr>
          <w:lang w:val="en"/>
        </w:rPr>
        <w:t xml:space="preserve"> or Upload Photo</w:t>
      </w:r>
      <w:r w:rsidR="00484AB1">
        <w:rPr>
          <w:lang w:val="en"/>
        </w:rPr>
        <w:t>/</w:t>
      </w:r>
      <w:r w:rsidR="00484AB1" w:rsidRPr="00484AB1">
        <w:rPr>
          <w:rFonts w:hint="cs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कैप्चर</w:t>
      </w:r>
      <w:r w:rsidR="00484AB1" w:rsidRPr="00484AB1">
        <w:rPr>
          <w:lang w:val="en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और</w:t>
      </w:r>
      <w:r w:rsidR="00484AB1" w:rsidRPr="00484AB1">
        <w:rPr>
          <w:lang w:val="en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अपलोड</w:t>
      </w:r>
      <w:r w:rsidR="00484AB1" w:rsidRPr="00484AB1">
        <w:rPr>
          <w:lang w:val="en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फटो</w:t>
      </w:r>
    </w:p>
    <w:p w14:paraId="0142A5CE" w14:textId="391FF482" w:rsidR="00BF4362" w:rsidRPr="00E856DB" w:rsidRDefault="00E856DB" w:rsidP="00E856DB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Map for current location/</w:t>
      </w:r>
      <w:r w:rsidRPr="00E856DB">
        <w:rPr>
          <w:rFonts w:hint="cs"/>
          <w:cs/>
          <w:lang w:val="en"/>
        </w:rPr>
        <w:t xml:space="preserve"> वर्तमान स्थान के लिए मानचित्र</w:t>
      </w:r>
    </w:p>
    <w:p w14:paraId="03AE6207" w14:textId="448F882C" w:rsidR="00652F6F" w:rsidRDefault="00652F6F" w:rsidP="00652F6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Save button</w:t>
      </w:r>
      <w:r w:rsidR="00484AB1">
        <w:rPr>
          <w:lang w:val="en"/>
        </w:rPr>
        <w:t>/</w:t>
      </w:r>
      <w:r w:rsidR="00484AB1" w:rsidRPr="00484AB1">
        <w:rPr>
          <w:rFonts w:hint="cs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सेव</w:t>
      </w:r>
      <w:r w:rsidR="00484AB1" w:rsidRPr="00484AB1">
        <w:rPr>
          <w:lang w:val="en"/>
        </w:rPr>
        <w:t xml:space="preserve"> </w:t>
      </w:r>
      <w:r w:rsidR="00484AB1" w:rsidRPr="00484AB1">
        <w:rPr>
          <w:rFonts w:ascii="Nirmala UI" w:hAnsi="Nirmala UI" w:cs="Nirmala UI"/>
          <w:lang w:val="en"/>
        </w:rPr>
        <w:t>बटन</w:t>
      </w:r>
    </w:p>
    <w:p w14:paraId="11171986" w14:textId="4E75DCB2" w:rsidR="006122D3" w:rsidRDefault="00BF4362" w:rsidP="00652F6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</w:t>
      </w:r>
      <w:r w:rsidR="00652F6F">
        <w:rPr>
          <w:lang w:val="en"/>
        </w:rPr>
        <w:t>ser</w:t>
      </w:r>
      <w:r w:rsidR="00652F6F" w:rsidRPr="00511656">
        <w:rPr>
          <w:lang w:val="en"/>
        </w:rPr>
        <w:t xml:space="preserve"> </w:t>
      </w:r>
      <w:r w:rsidR="00652F6F">
        <w:rPr>
          <w:lang w:val="en"/>
        </w:rPr>
        <w:t xml:space="preserve">will enter any above field and tab on </w:t>
      </w:r>
      <w:r>
        <w:rPr>
          <w:lang w:val="en"/>
        </w:rPr>
        <w:t>Save</w:t>
      </w:r>
      <w:r w:rsidR="00652F6F">
        <w:rPr>
          <w:lang w:val="en"/>
        </w:rPr>
        <w:t xml:space="preserve"> button </w:t>
      </w:r>
      <w:r w:rsidR="00690B5E">
        <w:rPr>
          <w:lang w:val="en"/>
        </w:rPr>
        <w:t>,</w:t>
      </w:r>
      <w:r w:rsidR="00652F6F">
        <w:rPr>
          <w:lang w:val="en"/>
        </w:rPr>
        <w:t xml:space="preserve"> the system will </w:t>
      </w:r>
      <w:r w:rsidR="006576E7">
        <w:rPr>
          <w:lang w:val="en"/>
        </w:rPr>
        <w:t>redirect to the Asset list screen.</w:t>
      </w:r>
    </w:p>
    <w:p w14:paraId="142027AB" w14:textId="4A4CE62C" w:rsidR="009104CD" w:rsidRPr="003F56A8" w:rsidRDefault="00BF4362" w:rsidP="003F56A8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BF4362">
        <w:rPr>
          <w:rFonts w:ascii="Nirmala UI" w:hAnsi="Nirmala UI" w:cs="Nirmala UI"/>
          <w:lang w:val="en"/>
        </w:rPr>
        <w:t>उपयोगकर्ता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किसी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भी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उपरोक्त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फ़ील्ड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में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प्रवेश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करेगा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और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सेव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बटन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पर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टैब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करेगा</w:t>
      </w:r>
      <w:r w:rsidRPr="00BF4362">
        <w:rPr>
          <w:lang w:val="en"/>
        </w:rPr>
        <w:t xml:space="preserve">,  </w:t>
      </w:r>
      <w:r w:rsidRPr="00BF4362">
        <w:rPr>
          <w:rFonts w:ascii="Nirmala UI" w:hAnsi="Nirmala UI" w:cs="Nirmala UI"/>
          <w:lang w:val="en"/>
        </w:rPr>
        <w:t>सिस्टम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एसेट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सूची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स्क्रीन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पर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रीडायरेक्ट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करेगा।</w:t>
      </w:r>
    </w:p>
    <w:p w14:paraId="4F378F97" w14:textId="34964F48" w:rsidR="00EC6310" w:rsidRPr="009104CD" w:rsidRDefault="00520E94" w:rsidP="009104CD">
      <w:pPr>
        <w:pStyle w:val="ListParagraph"/>
        <w:spacing w:line="259" w:lineRule="auto"/>
        <w:ind w:left="1080"/>
        <w:rPr>
          <w:lang w:val="en"/>
        </w:rPr>
      </w:pPr>
      <w:r>
        <w:rPr>
          <w:noProof/>
          <w:lang w:val="en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056C5DE4" wp14:editId="146DC356">
                <wp:simplePos x="0" y="0"/>
                <wp:positionH relativeFrom="column">
                  <wp:posOffset>-730250</wp:posOffset>
                </wp:positionH>
                <wp:positionV relativeFrom="paragraph">
                  <wp:posOffset>201295</wp:posOffset>
                </wp:positionV>
                <wp:extent cx="6896100" cy="3867150"/>
                <wp:effectExtent l="114300" t="133350" r="266700" b="32385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3867150"/>
                          <a:chOff x="0" y="0"/>
                          <a:chExt cx="6896100" cy="3867150"/>
                        </a:xfrm>
                      </wpg:grpSpPr>
                      <wpg:grpSp>
                        <wpg:cNvPr id="33" name="Group 33"/>
                        <wpg:cNvGrpSpPr/>
                        <wpg:grpSpPr>
                          <a:xfrm>
                            <a:off x="4629150" y="0"/>
                            <a:ext cx="2266950" cy="3810000"/>
                            <a:chOff x="0" y="0"/>
                            <a:chExt cx="2266950" cy="3810000"/>
                          </a:xfrm>
                        </wpg:grpSpPr>
                        <pic:pic xmlns:pic="http://schemas.openxmlformats.org/drawingml/2006/picture">
                          <pic:nvPicPr>
                            <pic:cNvPr id="29" name="Picture 29" descr="C:\Users\MPSEDC-GIS-05\Pictures\75e19f16-668d-44f0-ba39-b2c1b9d236b3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6050" y="114300"/>
                              <a:ext cx="1924050" cy="35636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  <pic:pic xmlns:pic="http://schemas.openxmlformats.org/drawingml/2006/picture">
                          <pic:nvPicPr>
                            <pic:cNvPr id="58" name="Picture 58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266950" cy="3810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  <wpg:grpSp>
                        <wpg:cNvPr id="25" name="Group 25"/>
                        <wpg:cNvGrpSpPr/>
                        <wpg:grpSpPr>
                          <a:xfrm>
                            <a:off x="0" y="0"/>
                            <a:ext cx="2305050" cy="3867150"/>
                            <a:chOff x="0" y="0"/>
                            <a:chExt cx="2305050" cy="3867150"/>
                          </a:xfrm>
                        </wpg:grpSpPr>
                        <pic:pic xmlns:pic="http://schemas.openxmlformats.org/drawingml/2006/picture">
                          <pic:nvPicPr>
                            <pic:cNvPr id="21" name="Picture 21" descr="C:\Users\MPSEDC-GIS-05\Pictures\92c82883-06b0-453f-9377-ae0f732c221a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17254"/>
                            <a:stretch/>
                          </pic:blipFill>
                          <pic:spPr bwMode="auto">
                            <a:xfrm>
                              <a:off x="127000" y="114300"/>
                              <a:ext cx="1993900" cy="36449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5" name="Picture 35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305050" cy="38671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  <wpg:grpSp>
                        <wpg:cNvPr id="28" name="Group 28"/>
                        <wpg:cNvGrpSpPr/>
                        <wpg:grpSpPr>
                          <a:xfrm>
                            <a:off x="2305050" y="0"/>
                            <a:ext cx="2266950" cy="3810000"/>
                            <a:chOff x="0" y="0"/>
                            <a:chExt cx="2266950" cy="3810000"/>
                          </a:xfrm>
                        </wpg:grpSpPr>
                        <pic:pic xmlns:pic="http://schemas.openxmlformats.org/drawingml/2006/picture">
                          <pic:nvPicPr>
                            <pic:cNvPr id="26" name="Picture 26" descr="C:\Users\MPSEDC-GIS-05\Pictures\e7a6de83-93d5-4007-8985-53e46551ec49.jp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26543"/>
                            <a:stretch/>
                          </pic:blipFill>
                          <pic:spPr bwMode="auto">
                            <a:xfrm>
                              <a:off x="158750" y="196850"/>
                              <a:ext cx="1943100" cy="348107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4" name="Picture 44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266950" cy="3810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AF22F8" id="Group 43" o:spid="_x0000_s1026" style="position:absolute;margin-left:-57.5pt;margin-top:15.85pt;width:543pt;height:304.5pt;z-index:251790336" coordsize="68961,3867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">
                <v:group id="Group 33" o:spid="_x0000_s1027" style="position:absolute;left:46291;width:22670;height:38100" coordsize="2266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Picture 29" o:spid="_x0000_s1028" type="#_x0000_t75" style="position:absolute;left:1460;top:1143;width:19241;height:35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">
                    <v:imagedata r:id="rId29" o:title="75e19f16-668d-44f0-ba39-b2c1b9d236b3"/>
                    <v:shadow on="t" color="#333" opacity="42598f" origin="-.5,-.5" offset="2.74397mm,2.74397mm"/>
                  </v:shape>
                  <v:shape id="Picture 58" o:spid="_x0000_s1029" type="#_x0000_t75" style="position:absolute;width:22669;height:38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v:group id="Group 25" o:spid="_x0000_s1030" style="position:absolute;width:23050;height:38671" coordsize="23050,38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Picture 21" o:spid="_x0000_s1031" type="#_x0000_t75" style="position:absolute;left:1270;top:1143;width:19939;height:36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">
                    <v:imagedata r:id="rId30" o:title="92c82883-06b0-453f-9377-ae0f732c221a" cropbottom="11308f"/>
                    <v:shadow on="t" color="#333" opacity="42598f" origin="-.5,-.5" offset="2.74397mm,2.74397mm"/>
                  </v:shape>
                  <v:shape id="Picture 35" o:spid="_x0000_s1032" type="#_x0000_t75" style="position:absolute;width:23050;height:38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v:group id="Group 28" o:spid="_x0000_s1033" style="position:absolute;left:23050;width:22670;height:38100" coordsize="2266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Picture 26" o:spid="_x0000_s1034" type="#_x0000_t75" style="position:absolute;left:1587;top:1968;width:19431;height:34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">
                    <v:imagedata r:id="rId31" o:title="e7a6de83-93d5-4007-8985-53e46551ec49" croptop="17395f"/>
                    <v:shadow on="t" color="#333" opacity="42598f" origin="-.5,-.5" offset="2.74397mm,2.74397mm"/>
                  </v:shape>
                  <v:shape id="Picture 44" o:spid="_x0000_s1035" type="#_x0000_t75" style="position:absolute;width:22669;height:38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</v:group>
            </w:pict>
          </mc:Fallback>
        </mc:AlternateContent>
      </w:r>
      <w:r>
        <w:rPr>
          <w:noProof/>
          <w:lang w:val="en"/>
        </w:rPr>
        <w:t xml:space="preserve"> </w:t>
      </w:r>
      <w:r w:rsidR="009104CD">
        <w:rPr>
          <w:rFonts w:cs="Times New Roman"/>
          <w:noProof/>
          <w:szCs w:val="24"/>
          <w:lang w:bidi="ar-SA"/>
        </w:rPr>
        <w:t xml:space="preserve"> </w:t>
      </w:r>
    </w:p>
    <w:p w14:paraId="1D79E378" w14:textId="1462CFA8" w:rsidR="00520E94" w:rsidRDefault="00520E94" w:rsidP="00520E94">
      <w:pPr>
        <w:pStyle w:val="NormalWeb"/>
      </w:pPr>
      <w:r>
        <w:rPr>
          <w:noProof/>
          <w:lang w:val="en" w:bidi="hi-IN"/>
        </w:rPr>
        <w:t xml:space="preserve"> </w:t>
      </w:r>
    </w:p>
    <w:p w14:paraId="2D0C7AE1" w14:textId="3E4D183A" w:rsidR="009104CD" w:rsidRDefault="00520E94" w:rsidP="00520E94">
      <w:pPr>
        <w:pStyle w:val="NormalWeb"/>
      </w:pPr>
      <w:r>
        <w:rPr>
          <w:noProof/>
          <w:lang w:val="en" w:bidi="hi-IN"/>
        </w:rPr>
        <w:t xml:space="preserve"> </w:t>
      </w:r>
      <w:r w:rsidR="009104CD">
        <w:rPr>
          <w:noProof/>
          <w:lang w:val="en" w:bidi="hi-IN"/>
        </w:rPr>
        <w:t xml:space="preserve"> </w:t>
      </w:r>
      <w:r>
        <w:rPr>
          <w:noProof/>
          <w:lang w:val="en" w:bidi="hi-IN"/>
        </w:rPr>
        <w:t xml:space="preserve"> </w:t>
      </w:r>
    </w:p>
    <w:p w14:paraId="73995552" w14:textId="30DD6498" w:rsidR="006122D3" w:rsidRDefault="009104CD" w:rsidP="009104CD">
      <w:pPr>
        <w:rPr>
          <w:lang w:val="en" w:bidi="hi-IN"/>
        </w:rPr>
      </w:pPr>
      <w:r>
        <w:rPr>
          <w:noProof/>
          <w:lang w:val="en" w:bidi="hi-IN"/>
        </w:rPr>
        <w:t xml:space="preserve"> </w:t>
      </w:r>
    </w:p>
    <w:p w14:paraId="6F385035" w14:textId="0873D3CC" w:rsidR="00EC6310" w:rsidRPr="00EC6310" w:rsidRDefault="00EC6310" w:rsidP="00EC631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51562DD8" w14:textId="7751282B" w:rsidR="00EC6310" w:rsidRPr="00EC6310" w:rsidRDefault="00EC6310" w:rsidP="00EC631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7FBFC4A3" w14:textId="40E006D8" w:rsidR="00500D6F" w:rsidRDefault="00500D6F" w:rsidP="00C319C0">
      <w:pPr>
        <w:rPr>
          <w:lang w:bidi="hi-IN"/>
        </w:rPr>
      </w:pPr>
    </w:p>
    <w:p w14:paraId="5F0A6EC5" w14:textId="1EE5A936" w:rsidR="006632A0" w:rsidRDefault="006632A0" w:rsidP="00C319C0">
      <w:pPr>
        <w:rPr>
          <w:lang w:bidi="hi-IN"/>
        </w:rPr>
      </w:pPr>
    </w:p>
    <w:p w14:paraId="075DCD9A" w14:textId="2B61650B" w:rsidR="006632A0" w:rsidRDefault="006632A0" w:rsidP="00C319C0">
      <w:pPr>
        <w:rPr>
          <w:lang w:bidi="hi-IN"/>
        </w:rPr>
      </w:pPr>
    </w:p>
    <w:p w14:paraId="458ADF8A" w14:textId="5F5F550C" w:rsidR="006632A0" w:rsidRDefault="006632A0" w:rsidP="00C319C0">
      <w:pPr>
        <w:rPr>
          <w:lang w:bidi="hi-IN"/>
        </w:rPr>
      </w:pPr>
    </w:p>
    <w:p w14:paraId="73A8B205" w14:textId="76BAA305" w:rsidR="006632A0" w:rsidRDefault="006632A0" w:rsidP="00C319C0">
      <w:pPr>
        <w:rPr>
          <w:lang w:bidi="hi-IN"/>
        </w:rPr>
      </w:pPr>
    </w:p>
    <w:p w14:paraId="222516AB" w14:textId="280C7461" w:rsidR="006632A0" w:rsidRDefault="006632A0" w:rsidP="00C319C0">
      <w:pPr>
        <w:rPr>
          <w:lang w:bidi="hi-IN"/>
        </w:rPr>
      </w:pPr>
    </w:p>
    <w:p w14:paraId="55784FC8" w14:textId="19F4001D" w:rsidR="009104CD" w:rsidRDefault="009104CD" w:rsidP="00C319C0">
      <w:pPr>
        <w:rPr>
          <w:lang w:bidi="hi-IN"/>
        </w:rPr>
      </w:pPr>
    </w:p>
    <w:p w14:paraId="40B506B1" w14:textId="7BCE89F1" w:rsidR="00E856DB" w:rsidRDefault="00E856DB" w:rsidP="00C319C0">
      <w:pPr>
        <w:rPr>
          <w:rFonts w:cs="Mangal"/>
          <w:cs/>
          <w:lang w:bidi="hi-IN"/>
        </w:rPr>
      </w:pPr>
    </w:p>
    <w:p w14:paraId="3D8ED3FE" w14:textId="77777777" w:rsidR="00E856DB" w:rsidRPr="00E856DB" w:rsidRDefault="00E856DB" w:rsidP="00C319C0">
      <w:pPr>
        <w:rPr>
          <w:rFonts w:cs="Mangal"/>
          <w:lang w:bidi="hi-IN"/>
        </w:rPr>
      </w:pPr>
    </w:p>
    <w:p w14:paraId="08B1174D" w14:textId="215664D2" w:rsidR="00500D6F" w:rsidRPr="00BE1E6B" w:rsidRDefault="00500D6F" w:rsidP="00BE1E6B">
      <w:pPr>
        <w:pStyle w:val="Heading3"/>
        <w:numPr>
          <w:ilvl w:val="2"/>
          <w:numId w:val="19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10" w:name="_Toc174031504"/>
      <w:r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 xml:space="preserve">Inspection </w:t>
      </w:r>
      <w:r w:rsidR="00484AB1"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History</w:t>
      </w:r>
      <w:r w:rsidR="007A2453"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/ इंस्पेक्शन हिस्ट्री</w:t>
      </w:r>
      <w:bookmarkEnd w:id="10"/>
    </w:p>
    <w:p w14:paraId="2FDC146F" w14:textId="428CDE44" w:rsidR="00484AB1" w:rsidRPr="00BC3FA6" w:rsidRDefault="00484AB1" w:rsidP="00BC3FA6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 can view list of  Inspection that are added by them with Upl</w:t>
      </w:r>
      <w:r w:rsidRPr="00BC3FA6">
        <w:rPr>
          <w:lang w:val="en"/>
        </w:rPr>
        <w:t>oad.</w:t>
      </w:r>
    </w:p>
    <w:p w14:paraId="2908C5B6" w14:textId="5B1D8E0F" w:rsidR="00484AB1" w:rsidRPr="006576E7" w:rsidRDefault="001559B9" w:rsidP="00484AB1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</w:t>
      </w:r>
      <w:r w:rsidR="00484AB1">
        <w:rPr>
          <w:lang w:val="en"/>
        </w:rPr>
        <w:t xml:space="preserve">ser will tap on upload button </w:t>
      </w:r>
      <w:r w:rsidR="00690B5E">
        <w:rPr>
          <w:lang w:val="en"/>
        </w:rPr>
        <w:t>,</w:t>
      </w:r>
      <w:r w:rsidR="00484AB1">
        <w:rPr>
          <w:lang w:val="en"/>
        </w:rPr>
        <w:t xml:space="preserve"> the system will submit the data to the concern Authority</w:t>
      </w:r>
      <w:r w:rsidR="004A7311">
        <w:rPr>
          <w:lang w:val="en"/>
        </w:rPr>
        <w:t xml:space="preserve"> PIU, SQC,TPAI</w:t>
      </w:r>
      <w:r w:rsidR="00484AB1">
        <w:rPr>
          <w:lang w:val="en"/>
        </w:rPr>
        <w:t>.</w:t>
      </w:r>
    </w:p>
    <w:p w14:paraId="07804CCA" w14:textId="692513CD" w:rsidR="00423BFE" w:rsidRPr="001559B9" w:rsidRDefault="00EC6310" w:rsidP="001559B9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EC6310">
        <w:rPr>
          <w:rFonts w:ascii="Nirmala UI" w:hAnsi="Nirmala UI" w:cs="Nirmala UI"/>
          <w:lang w:val="en"/>
        </w:rPr>
        <w:t>उपयोगकर्ता अपलोड के साथ उनके द्वारा जोड़े गए दैनिक निरीक्षण की सूची देख सकते हैं।</w:t>
      </w:r>
    </w:p>
    <w:p w14:paraId="3A7B864D" w14:textId="64A0AD92" w:rsidR="00484AB1" w:rsidRDefault="00423BFE" w:rsidP="00EC6310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>
        <w:rPr>
          <w:rFonts w:ascii="Nirmala UI" w:hAnsi="Nirmala UI" w:cs="Nirmala UI"/>
          <w:noProof/>
          <w:lang w:val="en"/>
        </w:rPr>
        <w:lastRenderedPageBreak/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66E40F7C" wp14:editId="51EB8240">
                <wp:simplePos x="0" y="0"/>
                <wp:positionH relativeFrom="column">
                  <wp:posOffset>-717550</wp:posOffset>
                </wp:positionH>
                <wp:positionV relativeFrom="paragraph">
                  <wp:posOffset>673100</wp:posOffset>
                </wp:positionV>
                <wp:extent cx="7004050" cy="4070350"/>
                <wp:effectExtent l="114300" t="133350" r="254000" b="311150"/>
                <wp:wrapTopAndBottom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4050" cy="4070350"/>
                          <a:chOff x="0" y="0"/>
                          <a:chExt cx="7004050" cy="4070350"/>
                        </a:xfrm>
                      </wpg:grpSpPr>
                      <wpg:grpSp>
                        <wpg:cNvPr id="61" name="Group 61"/>
                        <wpg:cNvGrpSpPr/>
                        <wpg:grpSpPr>
                          <a:xfrm>
                            <a:off x="4686300" y="6350"/>
                            <a:ext cx="2317750" cy="4064000"/>
                            <a:chOff x="0" y="0"/>
                            <a:chExt cx="2317750" cy="4064000"/>
                          </a:xfrm>
                        </wpg:grpSpPr>
                        <pic:pic xmlns:pic="http://schemas.openxmlformats.org/drawingml/2006/picture">
                          <pic:nvPicPr>
                            <pic:cNvPr id="57" name="Picture 57" descr="C:\Users\MPSEDC-GIS-05\Pictures\84c960d1-eb01-4e94-a1bc-934732ed9ac6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3350" y="114300"/>
                              <a:ext cx="1987550" cy="38366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7" name="Picture 87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317750" cy="4064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  <wpg:grpSp>
                        <wpg:cNvPr id="53" name="Group 53"/>
                        <wpg:cNvGrpSpPr/>
                        <wpg:grpSpPr>
                          <a:xfrm>
                            <a:off x="0" y="0"/>
                            <a:ext cx="2305050" cy="3957320"/>
                            <a:chOff x="0" y="0"/>
                            <a:chExt cx="2305050" cy="3957320"/>
                          </a:xfrm>
                        </wpg:grpSpPr>
                        <pic:pic xmlns:pic="http://schemas.openxmlformats.org/drawingml/2006/picture">
                          <pic:nvPicPr>
                            <pic:cNvPr id="52" name="Picture 52" descr="C:\Users\MPSEDC-GIS-05\Pictures\c5699a33-6e70-452f-8172-789fc6f0eaa6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52400" y="120650"/>
                              <a:ext cx="1936750" cy="3714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8" name="Picture 78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305050" cy="39573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  <wpg:grpSp>
                        <wpg:cNvPr id="56" name="Group 56"/>
                        <wpg:cNvGrpSpPr/>
                        <wpg:grpSpPr>
                          <a:xfrm>
                            <a:off x="2305050" y="6350"/>
                            <a:ext cx="2413000" cy="4019550"/>
                            <a:chOff x="0" y="0"/>
                            <a:chExt cx="2413000" cy="4019550"/>
                          </a:xfrm>
                        </wpg:grpSpPr>
                        <pic:pic xmlns:pic="http://schemas.openxmlformats.org/drawingml/2006/picture">
                          <pic:nvPicPr>
                            <pic:cNvPr id="55" name="Picture 55" descr="C:\Users\MPSEDC-GIS-05\Pictures\71d6825e-ed01-4bb8-ab2a-1e58fdf2daae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9700" y="95250"/>
                              <a:ext cx="2076450" cy="3803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1" name="Picture 81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413000" cy="40195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6EB6EC" id="Group 62" o:spid="_x0000_s1026" style="position:absolute;margin-left:-56.5pt;margin-top:53pt;width:551.5pt;height:320.5pt;z-index:251734016" coordsize="70040,4070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">
                <v:group id="Group 61" o:spid="_x0000_s1027" style="position:absolute;left:46863;top:63;width:23177;height:40640" coordsize="23177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Picture 57" o:spid="_x0000_s1028" type="#_x0000_t75" style="position:absolute;left:1333;top:1143;width:19876;height:38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">
                    <v:imagedata r:id="rId35" o:title="84c960d1-eb01-4e94-a1bc-934732ed9ac6"/>
                  </v:shape>
                  <v:shape id="Picture 87" o:spid="_x0000_s1029" type="#_x0000_t75" style="position:absolute;width:23177;height:40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v:group id="Group 53" o:spid="_x0000_s1030" style="position:absolute;width:23050;height:39573" coordsize="23050,39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Picture 52" o:spid="_x0000_s1031" type="#_x0000_t75" style="position:absolute;left:1524;top:1206;width:19367;height:37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">
                    <v:imagedata r:id="rId36" o:title="c5699a33-6e70-452f-8172-789fc6f0eaa6"/>
                  </v:shape>
                  <v:shape id="Picture 78" o:spid="_x0000_s1032" type="#_x0000_t75" style="position:absolute;width:23050;height:39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v:group id="Group 56" o:spid="_x0000_s1033" style="position:absolute;left:23050;top:63;width:24130;height:40196" coordsize="24130,4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Picture 55" o:spid="_x0000_s1034" type="#_x0000_t75" style="position:absolute;left:1397;top:952;width:20764;height:38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">
                    <v:imagedata r:id="rId37" o:title="71d6825e-ed01-4bb8-ab2a-1e58fdf2daae"/>
                  </v:shape>
                  <v:shape id="Picture 81" o:spid="_x0000_s1035" type="#_x0000_t75" style="position:absolute;width:24130;height:40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w10:wrap type="topAndBottom"/>
              </v:group>
            </w:pict>
          </mc:Fallback>
        </mc:AlternateContent>
      </w:r>
      <w:r w:rsidR="00EC6310" w:rsidRPr="00EC6310">
        <w:rPr>
          <w:rFonts w:ascii="Nirmala UI" w:hAnsi="Nirmala UI" w:cs="Nirmala UI"/>
          <w:lang w:val="en"/>
        </w:rPr>
        <w:t xml:space="preserve"> उपयोगकर्ता अपलोड बटन पर टैप करेगा तो सिस्टम डेटा को संबंधित प्राधिकरण, राज्य प्रशासन और एडमिन को सबमिट कर देगा।</w:t>
      </w:r>
    </w:p>
    <w:p w14:paraId="7841A538" w14:textId="77777777" w:rsidR="00DB4109" w:rsidRPr="00BE1E6B" w:rsidRDefault="00DB4109" w:rsidP="00DB4109">
      <w:pPr>
        <w:pStyle w:val="Heading3"/>
        <w:numPr>
          <w:ilvl w:val="1"/>
          <w:numId w:val="19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11" w:name="_Toc174031505"/>
      <w: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Complaint List</w:t>
      </w:r>
      <w:r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/</w:t>
      </w:r>
      <w:r w:rsidRPr="009D31A4">
        <w:rPr>
          <w:rFonts w:hint="cs"/>
        </w:rPr>
        <w:t xml:space="preserve"> </w:t>
      </w:r>
      <w:r w:rsidRPr="009D31A4">
        <w:rPr>
          <w:rFonts w:ascii="Mangal" w:eastAsiaTheme="majorEastAsia" w:hAnsi="Mangal" w:cs="Mangal" w:hint="cs"/>
          <w:color w:val="365F91" w:themeColor="accent1" w:themeShade="BF"/>
          <w:sz w:val="36"/>
          <w:szCs w:val="36"/>
          <w:lang w:val="en"/>
        </w:rPr>
        <w:t>कंप्लेंट</w:t>
      </w:r>
      <w:r w:rsidRPr="009D31A4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 xml:space="preserve"> </w:t>
      </w:r>
      <w:r w:rsidRPr="009D31A4">
        <w:rPr>
          <w:rFonts w:ascii="Mangal" w:eastAsiaTheme="majorEastAsia" w:hAnsi="Mangal" w:cs="Mangal" w:hint="cs"/>
          <w:color w:val="365F91" w:themeColor="accent1" w:themeShade="BF"/>
          <w:sz w:val="36"/>
          <w:szCs w:val="36"/>
          <w:lang w:val="en"/>
        </w:rPr>
        <w:t>लिस्ट</w:t>
      </w:r>
      <w:bookmarkEnd w:id="11"/>
    </w:p>
    <w:p w14:paraId="096C4D28" w14:textId="77777777" w:rsidR="00DB4109" w:rsidRDefault="00DB4109" w:rsidP="00DB4109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9D31A4">
        <w:rPr>
          <w:lang w:val="en"/>
        </w:rPr>
        <w:t>User can view a list of Complaints that the contractor updates.</w:t>
      </w:r>
    </w:p>
    <w:p w14:paraId="1AD8BC18" w14:textId="77777777" w:rsidR="00DB4109" w:rsidRDefault="00DB4109" w:rsidP="00DB4109">
      <w:pPr>
        <w:pStyle w:val="ListParagraph"/>
        <w:spacing w:line="259" w:lineRule="auto"/>
        <w:ind w:left="1080"/>
        <w:rPr>
          <w:rFonts w:ascii="Nirmala UI" w:hAnsi="Nirmala UI" w:cs="Nirmala UI"/>
          <w:cs/>
          <w:lang w:val="en"/>
        </w:rPr>
      </w:pPr>
      <w:r w:rsidRPr="009D31A4">
        <w:rPr>
          <w:rFonts w:ascii="Nirmala UI" w:hAnsi="Nirmala UI" w:cs="Nirmala UI" w:hint="cs"/>
          <w:cs/>
          <w:lang w:val="en"/>
        </w:rPr>
        <w:t xml:space="preserve">उपयोगकर्ता उन शिकायतों की सूची देख सकता है जिन्हें </w:t>
      </w:r>
      <w:r w:rsidRPr="009D31A4">
        <w:rPr>
          <w:rFonts w:ascii="Nirmala UI" w:hAnsi="Nirmala UI" w:cs="Nirmala UI" w:hint="cs"/>
          <w:lang w:val="en"/>
        </w:rPr>
        <w:t>कांट्रेक्टर</w:t>
      </w:r>
      <w:r w:rsidRPr="009D31A4">
        <w:rPr>
          <w:rFonts w:ascii="Nirmala UI" w:hAnsi="Nirmala UI" w:cs="Nirmala UI" w:hint="cs"/>
          <w:cs/>
          <w:lang w:val="en"/>
        </w:rPr>
        <w:t xml:space="preserve"> अपडेट करता है।</w:t>
      </w:r>
    </w:p>
    <w:p w14:paraId="07B49FEA" w14:textId="77777777" w:rsidR="00DB4109" w:rsidRPr="00DB4109" w:rsidRDefault="00DB4109" w:rsidP="00DB4109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Component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कॉम्पोनेन्ट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</w:p>
    <w:p w14:paraId="37679A84" w14:textId="77777777" w:rsidR="00DB4109" w:rsidRPr="00DB4109" w:rsidRDefault="00DB4109" w:rsidP="00DB4109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Scheme Name</w:t>
      </w:r>
      <w:r>
        <w:rPr>
          <w:lang w:val="en"/>
        </w:rPr>
        <w:t xml:space="preserve">/ / </w:t>
      </w:r>
      <w:r w:rsidRPr="00500D6F">
        <w:rPr>
          <w:rFonts w:ascii="Nirmala UI" w:hAnsi="Nirmala UI" w:cs="Nirmala UI"/>
          <w:lang w:val="en"/>
        </w:rPr>
        <w:t>स्कीम</w:t>
      </w:r>
      <w:r w:rsidRPr="00500D6F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1C9F90DF" w14:textId="77777777" w:rsidR="00DB4109" w:rsidRPr="00E856DB" w:rsidRDefault="00DB4109" w:rsidP="00DB4109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Block Name</w:t>
      </w:r>
      <w:r>
        <w:rPr>
          <w:lang w:val="en"/>
        </w:rPr>
        <w:t xml:space="preserve"> / </w:t>
      </w:r>
      <w:r w:rsidRPr="00500D6F">
        <w:rPr>
          <w:rFonts w:ascii="Nirmala UI" w:hAnsi="Nirmala UI" w:cs="Nirmala UI"/>
          <w:lang w:val="en"/>
        </w:rPr>
        <w:t>ब्लॉक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>
        <w:rPr>
          <w:rFonts w:ascii="Nirmala UI" w:hAnsi="Nirmala UI" w:cs="Nirmala UI"/>
          <w:lang w:val="en"/>
        </w:rPr>
        <w:t xml:space="preserve"> </w:t>
      </w:r>
    </w:p>
    <w:p w14:paraId="30858977" w14:textId="77777777" w:rsidR="00DB4109" w:rsidRPr="00E856DB" w:rsidRDefault="00DB4109" w:rsidP="00DB4109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G</w:t>
      </w:r>
      <w:r>
        <w:rPr>
          <w:lang w:val="en"/>
        </w:rPr>
        <w:t xml:space="preserve">ram </w:t>
      </w:r>
      <w:r w:rsidRPr="00F513AD">
        <w:rPr>
          <w:lang w:val="en"/>
        </w:rPr>
        <w:t>P</w:t>
      </w:r>
      <w:r>
        <w:rPr>
          <w:lang w:val="en"/>
        </w:rPr>
        <w:t>anchayat</w:t>
      </w:r>
      <w:r w:rsidRPr="00F513AD">
        <w:rPr>
          <w:lang w:val="en"/>
        </w:rPr>
        <w:t xml:space="preserve">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ग्राम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पंचायत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>
        <w:rPr>
          <w:lang w:val="en"/>
        </w:rPr>
        <w:t xml:space="preserve"> </w:t>
      </w:r>
    </w:p>
    <w:p w14:paraId="0DF75487" w14:textId="77777777" w:rsidR="00DB4109" w:rsidRPr="00E856DB" w:rsidRDefault="00DB4109" w:rsidP="00DB4109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Village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विलेज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>
        <w:rPr>
          <w:rFonts w:ascii="Nirmala UI" w:hAnsi="Nirmala UI" w:cs="Nirmala UI"/>
          <w:lang w:val="en"/>
        </w:rPr>
        <w:t xml:space="preserve"> </w:t>
      </w:r>
    </w:p>
    <w:p w14:paraId="64727EA8" w14:textId="62D187DD" w:rsidR="00DB4109" w:rsidRPr="004472C4" w:rsidRDefault="00DB4109" w:rsidP="00DB4109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Remark/</w:t>
      </w:r>
      <w:r w:rsidRPr="004A7311">
        <w:rPr>
          <w:rFonts w:hint="cs"/>
        </w:rPr>
        <w:t xml:space="preserve"> </w:t>
      </w:r>
      <w:r w:rsidRPr="004A7311">
        <w:rPr>
          <w:rFonts w:ascii="Nirmala UI" w:hAnsi="Nirmala UI" w:cs="Nirmala UI"/>
          <w:lang w:val="en"/>
        </w:rPr>
        <w:t>रिमार्क</w:t>
      </w:r>
    </w:p>
    <w:p w14:paraId="1B560D3E" w14:textId="3EAFA06D" w:rsidR="004472C4" w:rsidRPr="004472C4" w:rsidRDefault="004472C4" w:rsidP="004472C4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Status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स्टेटस</w:t>
      </w:r>
    </w:p>
    <w:p w14:paraId="1771D50A" w14:textId="77777777" w:rsidR="00DB4109" w:rsidRPr="00DB4109" w:rsidRDefault="00DB4109" w:rsidP="00DB4109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View Log button/</w:t>
      </w:r>
      <w:r w:rsidRPr="004A7311">
        <w:rPr>
          <w:rFonts w:ascii="Nirmala UI" w:hAnsi="Nirmala UI" w:cs="Nirmala UI" w:hint="cs"/>
          <w:lang w:val="en"/>
        </w:rPr>
        <w:t>व्यू</w:t>
      </w:r>
      <w:r w:rsidRPr="003A67F5">
        <w:rPr>
          <w:rFonts w:ascii="Nirmala UI" w:hAnsi="Nirmala UI" w:cs="Nirmala UI" w:hint="cs"/>
          <w:cs/>
          <w:lang w:val="en"/>
        </w:rPr>
        <w:t xml:space="preserve"> लॉग</w:t>
      </w:r>
      <w:r w:rsidRPr="004A7311">
        <w:rPr>
          <w:rFonts w:ascii="Nirmala UI" w:hAnsi="Nirmala UI" w:cs="Nirmala UI"/>
          <w:lang w:val="en"/>
        </w:rPr>
        <w:t xml:space="preserve"> </w:t>
      </w:r>
      <w:r w:rsidRPr="00484AB1">
        <w:rPr>
          <w:rFonts w:ascii="Nirmala UI" w:hAnsi="Nirmala UI" w:cs="Nirmala UI"/>
          <w:lang w:val="en"/>
        </w:rPr>
        <w:t>बटन</w:t>
      </w:r>
    </w:p>
    <w:p w14:paraId="0506AA97" w14:textId="77777777" w:rsidR="00DB4109" w:rsidRPr="004A7311" w:rsidRDefault="00DB4109" w:rsidP="00DB4109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rFonts w:hint="cs"/>
          <w:cs/>
          <w:lang w:val="en"/>
        </w:rPr>
        <w:lastRenderedPageBreak/>
        <w:t xml:space="preserve">Update </w:t>
      </w:r>
      <w:r>
        <w:rPr>
          <w:lang w:val="en"/>
        </w:rPr>
        <w:t>button/</w:t>
      </w:r>
      <w:r w:rsidRPr="00DB4109">
        <w:rPr>
          <w:rFonts w:hint="cs"/>
        </w:rPr>
        <w:t xml:space="preserve"> </w:t>
      </w:r>
      <w:r w:rsidRPr="00DB4109">
        <w:rPr>
          <w:rFonts w:ascii="Nirmala UI" w:hAnsi="Nirmala UI" w:cs="Nirmala UI" w:hint="cs"/>
          <w:lang w:val="en"/>
        </w:rPr>
        <w:t>अपडेट</w:t>
      </w:r>
      <w:r w:rsidRPr="00DB4109">
        <w:rPr>
          <w:rFonts w:ascii="Nirmala UI" w:hAnsi="Nirmala UI" w:cs="Nirmala UI"/>
          <w:lang w:val="en"/>
        </w:rPr>
        <w:t xml:space="preserve">  बटन</w:t>
      </w:r>
    </w:p>
    <w:p w14:paraId="6BCB210B" w14:textId="77777777" w:rsidR="00DB4109" w:rsidRDefault="00DB4109" w:rsidP="00DB4109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 xml:space="preserve">will tab on View Log </w:t>
      </w:r>
      <w:proofErr w:type="gramStart"/>
      <w:r>
        <w:rPr>
          <w:lang w:val="en"/>
        </w:rPr>
        <w:t>button,</w:t>
      </w:r>
      <w:proofErr w:type="gramEnd"/>
      <w:r>
        <w:rPr>
          <w:lang w:val="en"/>
        </w:rPr>
        <w:t xml:space="preserve"> the system will redirect to the Insepection Details screen.</w:t>
      </w:r>
    </w:p>
    <w:p w14:paraId="6ABF9A0E" w14:textId="77777777" w:rsidR="00DB4109" w:rsidRDefault="00DB4109" w:rsidP="00DB4109">
      <w:pPr>
        <w:pStyle w:val="ListParagraph"/>
        <w:spacing w:line="259" w:lineRule="auto"/>
        <w:ind w:left="1080"/>
        <w:rPr>
          <w:rFonts w:ascii="Nirmala UI" w:hAnsi="Nirmala UI" w:cs="Nirmala UI"/>
          <w:cs/>
          <w:lang w:val="en"/>
        </w:rPr>
      </w:pPr>
      <w:r w:rsidRPr="003A67F5">
        <w:rPr>
          <w:rFonts w:ascii="Nirmala UI" w:hAnsi="Nirmala UI" w:cs="Nirmala UI" w:hint="cs"/>
          <w:cs/>
          <w:lang w:val="en"/>
        </w:rPr>
        <w:t>उपयोगकर्ता व्यू लॉग बटन पर टैब करेगा</w:t>
      </w:r>
      <w:r w:rsidRPr="003A67F5">
        <w:rPr>
          <w:rFonts w:ascii="Nirmala UI" w:hAnsi="Nirmala UI" w:cs="Nirmala UI" w:hint="cs"/>
          <w:lang w:val="en"/>
        </w:rPr>
        <w:t xml:space="preserve">, </w:t>
      </w:r>
      <w:r w:rsidRPr="003A67F5">
        <w:rPr>
          <w:rFonts w:ascii="Nirmala UI" w:hAnsi="Nirmala UI" w:cs="Nirmala UI" w:hint="cs"/>
          <w:cs/>
          <w:lang w:val="en"/>
        </w:rPr>
        <w:t>सिस्टम निरीक्षण विवरण स्क्रीन पर रीडायरेक्ट करेगा।</w:t>
      </w:r>
    </w:p>
    <w:p w14:paraId="689D64D4" w14:textId="7561AE43" w:rsidR="004472C4" w:rsidRPr="00ED5CAA" w:rsidRDefault="00DB4109" w:rsidP="00ED5CAA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 xml:space="preserve">will tab on Update </w:t>
      </w:r>
      <w:proofErr w:type="gramStart"/>
      <w:r>
        <w:rPr>
          <w:lang w:val="en"/>
        </w:rPr>
        <w:t>button,</w:t>
      </w:r>
      <w:proofErr w:type="gramEnd"/>
      <w:r>
        <w:rPr>
          <w:lang w:val="en"/>
        </w:rPr>
        <w:t xml:space="preserve"> the system will redirect to the update screen where user can update status as per analysis.</w:t>
      </w:r>
    </w:p>
    <w:p w14:paraId="5649C020" w14:textId="1E290F84" w:rsidR="00DB4109" w:rsidRPr="00DB4109" w:rsidRDefault="00ED5CAA" w:rsidP="00DB4109">
      <w:pPr>
        <w:pStyle w:val="ListParagraph"/>
        <w:spacing w:line="259" w:lineRule="auto"/>
        <w:ind w:left="1080"/>
        <w:rPr>
          <w:rFonts w:ascii="Nirmala UI" w:hAnsi="Nirmala UI" w:cs="Nirmala UI"/>
          <w:cs/>
          <w:lang w:val="en"/>
        </w:rPr>
      </w:pPr>
      <w:r>
        <w:rPr>
          <w:rFonts w:ascii="Nirmala UI" w:hAnsi="Nirmala UI" w:cs="Nirmala UI" w:hint="cs"/>
          <w:noProof/>
          <w:lang w:val="hi-IN"/>
        </w:rPr>
        <mc:AlternateContent>
          <mc:Choice Requires="wpg">
            <w:drawing>
              <wp:anchor distT="0" distB="0" distL="114300" distR="114300" simplePos="0" relativeHeight="251891712" behindDoc="0" locked="0" layoutInCell="1" allowOverlap="1" wp14:anchorId="2844F0FA" wp14:editId="3FD97F9A">
                <wp:simplePos x="0" y="0"/>
                <wp:positionH relativeFrom="column">
                  <wp:posOffset>-571500</wp:posOffset>
                </wp:positionH>
                <wp:positionV relativeFrom="paragraph">
                  <wp:posOffset>688975</wp:posOffset>
                </wp:positionV>
                <wp:extent cx="6756400" cy="3858260"/>
                <wp:effectExtent l="114300" t="133350" r="273050" b="332740"/>
                <wp:wrapTopAndBottom/>
                <wp:docPr id="218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00" cy="3858260"/>
                          <a:chOff x="0" y="0"/>
                          <a:chExt cx="6756400" cy="3858260"/>
                        </a:xfrm>
                      </wpg:grpSpPr>
                      <wpg:grpSp>
                        <wpg:cNvPr id="217" name="Group 217"/>
                        <wpg:cNvGrpSpPr/>
                        <wpg:grpSpPr>
                          <a:xfrm>
                            <a:off x="4565650" y="6350"/>
                            <a:ext cx="2190750" cy="3807460"/>
                            <a:chOff x="0" y="0"/>
                            <a:chExt cx="2190750" cy="3807460"/>
                          </a:xfrm>
                        </wpg:grpSpPr>
                        <pic:pic xmlns:pic="http://schemas.openxmlformats.org/drawingml/2006/picture">
                          <pic:nvPicPr>
                            <pic:cNvPr id="214" name="Picture 214" descr="C:\Users\MPSEDC-GIS-05\Pictures\e2bec920-a3e0-4281-a044-84c7e0d175bf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58750" y="107950"/>
                              <a:ext cx="1841500" cy="3562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09" name="Picture 209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190750" cy="380746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  <wpg:grpSp>
                        <wpg:cNvPr id="211" name="Group 211"/>
                        <wpg:cNvGrpSpPr/>
                        <wpg:grpSpPr>
                          <a:xfrm>
                            <a:off x="0" y="50800"/>
                            <a:ext cx="2190750" cy="3807460"/>
                            <a:chOff x="0" y="0"/>
                            <a:chExt cx="2190750" cy="3807460"/>
                          </a:xfrm>
                        </wpg:grpSpPr>
                        <pic:pic xmlns:pic="http://schemas.openxmlformats.org/drawingml/2006/picture">
                          <pic:nvPicPr>
                            <pic:cNvPr id="210" name="Picture 210" descr="C:\Users\MPSEDC-GIS-05\Pictures\f4142331-cbc8-4918-9ef9-c9fb97e98af2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1600" y="114300"/>
                              <a:ext cx="1898650" cy="3575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03" name="Picture 203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190750" cy="380746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  <wpg:grpSp>
                        <wpg:cNvPr id="213" name="Group 213"/>
                        <wpg:cNvGrpSpPr/>
                        <wpg:grpSpPr>
                          <a:xfrm>
                            <a:off x="2241550" y="0"/>
                            <a:ext cx="2292350" cy="3807460"/>
                            <a:chOff x="0" y="0"/>
                            <a:chExt cx="2190750" cy="3807460"/>
                          </a:xfrm>
                        </wpg:grpSpPr>
                        <pic:pic xmlns:pic="http://schemas.openxmlformats.org/drawingml/2006/picture">
                          <pic:nvPicPr>
                            <pic:cNvPr id="212" name="Picture 212" descr="C:\Users\MPSEDC-GIS-05\Pictures\a19e6cb8-aef5-4d68-868d-cae8557520bd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3350" y="114300"/>
                              <a:ext cx="1866900" cy="3562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06" name="Picture 206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190750" cy="380746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D1CB9A" id="Group 218" o:spid="_x0000_s1026" style="position:absolute;margin-left:-45pt;margin-top:54.25pt;width:532pt;height:303.8pt;z-index:251891712" coordsize="67564,3858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">
                <v:group id="Group 217" o:spid="_x0000_s1027" style="position:absolute;left:45656;top:63;width:21908;height:38075" coordsize="21907,38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  <v:shape id="Picture 214" o:spid="_x0000_s1028" type="#_x0000_t75" style="position:absolute;left:1587;top:1079;width:18415;height:35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">
                    <v:imagedata r:id="rId41" o:title="e2bec920-a3e0-4281-a044-84c7e0d175bf"/>
                  </v:shape>
                  <v:shape id="Picture 209" o:spid="_x0000_s1029" type="#_x0000_t75" style="position:absolute;width:21907;height:38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v:group id="Group 211" o:spid="_x0000_s1030" style="position:absolute;top:508;width:21907;height:38074" coordsize="21907,38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">
                  <v:shape id="Picture 210" o:spid="_x0000_s1031" type="#_x0000_t75" style="position:absolute;left:1016;top:1143;width:18986;height:35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">
                    <v:imagedata r:id="rId42" o:title="f4142331-cbc8-4918-9ef9-c9fb97e98af2"/>
                  </v:shape>
                  <v:shape id="Picture 203" o:spid="_x0000_s1032" type="#_x0000_t75" style="position:absolute;width:21907;height:38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v:group id="Group 213" o:spid="_x0000_s1033" style="position:absolute;left:22415;width:22924;height:38074" coordsize="21907,38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<v:shape id="Picture 212" o:spid="_x0000_s1034" type="#_x0000_t75" style="position:absolute;left:1333;top:1143;width:18669;height:35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">
                    <v:imagedata r:id="rId43" o:title="a19e6cb8-aef5-4d68-868d-cae8557520bd"/>
                  </v:shape>
                  <v:shape id="Picture 206" o:spid="_x0000_s1035" type="#_x0000_t75" style="position:absolute;width:21907;height:38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w10:wrap type="topAndBottom"/>
              </v:group>
            </w:pict>
          </mc:Fallback>
        </mc:AlternateContent>
      </w:r>
      <w:r w:rsidR="00DB4109" w:rsidRPr="00DB4109">
        <w:rPr>
          <w:rFonts w:ascii="Nirmala UI" w:hAnsi="Nirmala UI" w:cs="Nirmala UI" w:hint="cs"/>
          <w:cs/>
          <w:lang w:val="en"/>
        </w:rPr>
        <w:t>उपयोगकर्ता अपडेट बटन पर टैब करेगा</w:t>
      </w:r>
      <w:r w:rsidR="00DB4109" w:rsidRPr="00DB4109">
        <w:rPr>
          <w:rFonts w:ascii="Nirmala UI" w:hAnsi="Nirmala UI" w:cs="Nirmala UI" w:hint="cs"/>
          <w:lang w:val="en"/>
        </w:rPr>
        <w:t xml:space="preserve">, </w:t>
      </w:r>
      <w:r w:rsidR="00DB4109" w:rsidRPr="00DB4109">
        <w:rPr>
          <w:rFonts w:ascii="Nirmala UI" w:hAnsi="Nirmala UI" w:cs="Nirmala UI" w:hint="cs"/>
          <w:cs/>
          <w:lang w:val="en"/>
        </w:rPr>
        <w:t>सिस्टम अपडेट स्क्रीन पर रीडायरेक्ट करेगा जहां उपयोगकर्ता विश्लेषण के अनुसार स्थिति अपडेट कर सकता है।</w:t>
      </w:r>
    </w:p>
    <w:p w14:paraId="2A06DF8E" w14:textId="17BF3E76" w:rsidR="004472C4" w:rsidRPr="004472C4" w:rsidRDefault="004472C4" w:rsidP="004472C4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49339B6E" w14:textId="0890215E" w:rsidR="00DB4109" w:rsidRDefault="00DB4109" w:rsidP="00EC6310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05B031CE" w14:textId="412BA861" w:rsidR="00DB4109" w:rsidRDefault="00DB4109" w:rsidP="00EC6310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503CB916" w14:textId="20E2765C" w:rsidR="00D925C6" w:rsidRDefault="00D925C6" w:rsidP="00EC6310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0562918A" w14:textId="1FF33A6B" w:rsidR="00C64082" w:rsidRDefault="00C64082" w:rsidP="00EC6310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6A85289D" w14:textId="67B84E4B" w:rsidR="00BC3FA6" w:rsidRPr="00656D65" w:rsidRDefault="00BC3FA6" w:rsidP="00BC3FA6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</w:pPr>
      <w:bookmarkStart w:id="12" w:name="_Toc174031506"/>
      <w: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lastRenderedPageBreak/>
        <w:t xml:space="preserve">Field Engineer Login </w:t>
      </w:r>
      <w:r w:rsidRPr="00206B5A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S</w:t>
      </w:r>
      <w: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>creen/</w:t>
      </w:r>
      <w:r w:rsidRPr="006632A0">
        <w:rPr>
          <w:rFonts w:asciiTheme="minorHAnsi" w:hAnsiTheme="minorHAnsi" w:cstheme="minorHAnsi" w:hint="cs"/>
          <w:b/>
          <w:bCs/>
          <w:sz w:val="36"/>
          <w:szCs w:val="36"/>
          <w:lang w:val="en" w:bidi="hi-IN"/>
        </w:rPr>
        <w:t xml:space="preserve"> </w:t>
      </w:r>
      <w:r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लॉगिन</w:t>
      </w:r>
      <w:r w:rsidRPr="006632A0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Pr="006632A0">
        <w:rPr>
          <w:rFonts w:ascii="Mangal" w:hAnsi="Mangal" w:cs="Mangal"/>
          <w:b/>
          <w:bCs/>
          <w:sz w:val="36"/>
          <w:szCs w:val="36"/>
          <w:lang w:val="en" w:bidi="hi-IN"/>
        </w:rPr>
        <w:t>स्क्रीन</w:t>
      </w:r>
      <w:bookmarkEnd w:id="12"/>
    </w:p>
    <w:p w14:paraId="1174122A" w14:textId="02E2AFF5" w:rsidR="00BC3FA6" w:rsidRDefault="00BC3FA6" w:rsidP="00BC3FA6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 xml:space="preserve">If User already registered with device and mobile number , user will enter following details </w:t>
      </w:r>
    </w:p>
    <w:p w14:paraId="2CE9922D" w14:textId="3702DB22" w:rsidR="00BC3FA6" w:rsidRDefault="00BC3FA6" w:rsidP="00BC3FA6">
      <w:pPr>
        <w:pStyle w:val="ListParagraph"/>
        <w:spacing w:line="259" w:lineRule="auto"/>
        <w:ind w:left="1080"/>
        <w:rPr>
          <w:lang w:val="en"/>
        </w:rPr>
      </w:pPr>
      <w:r w:rsidRPr="00E91E2F">
        <w:rPr>
          <w:rFonts w:ascii="Nirmala UI" w:hAnsi="Nirmala UI" w:cs="Nirmala UI"/>
          <w:lang w:val="en"/>
        </w:rPr>
        <w:t>जो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यूजर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पहले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से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रजिस्टर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है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वह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यूजर</w:t>
      </w:r>
      <w:r w:rsidRPr="00E91E2F">
        <w:rPr>
          <w:lang w:val="en"/>
        </w:rPr>
        <w:t xml:space="preserve">, </w:t>
      </w:r>
      <w:r w:rsidR="00B633E3" w:rsidRPr="00E91E2F">
        <w:rPr>
          <w:rFonts w:ascii="Nirmala UI" w:hAnsi="Nirmala UI" w:cs="Nirmala UI"/>
          <w:lang w:val="en"/>
        </w:rPr>
        <w:t xml:space="preserve">यूजर </w:t>
      </w:r>
      <w:r w:rsidR="00B633E3" w:rsidRPr="00484AB1">
        <w:rPr>
          <w:rFonts w:ascii="Nirmala UI" w:hAnsi="Nirmala UI" w:cs="Nirmala UI"/>
          <w:lang w:val="en"/>
        </w:rPr>
        <w:t>टाइप</w:t>
      </w:r>
      <w:r w:rsidR="00B633E3" w:rsidRPr="00484AB1">
        <w:rPr>
          <w:rFonts w:ascii="Nirmala UI" w:hAnsi="Nirmala UI" w:cs="Nirmala UI" w:hint="cs"/>
          <w:lang w:val="en"/>
        </w:rPr>
        <w:t xml:space="preserve"> </w:t>
      </w:r>
      <w:r w:rsidR="00B633E3" w:rsidRPr="0097659F">
        <w:rPr>
          <w:rFonts w:ascii="Nirmala UI" w:hAnsi="Nirmala UI" w:cs="Nirmala UI" w:hint="cs"/>
          <w:lang w:val="en"/>
        </w:rPr>
        <w:t>चुन</w:t>
      </w:r>
      <w:r w:rsidR="00B633E3">
        <w:rPr>
          <w:rFonts w:ascii="Nirmala UI" w:hAnsi="Nirmala UI" w:cs="Nirmala UI"/>
          <w:lang w:val="en"/>
        </w:rPr>
        <w:t xml:space="preserve"> </w:t>
      </w:r>
      <w:r w:rsidR="00B633E3" w:rsidRPr="003675B0">
        <w:rPr>
          <w:rFonts w:ascii="Nirmala UI" w:hAnsi="Nirmala UI" w:cs="Nirmala UI" w:hint="cs"/>
          <w:lang w:val="en"/>
        </w:rPr>
        <w:t>कर</w:t>
      </w:r>
      <w:r w:rsidR="00B633E3">
        <w:rPr>
          <w:rFonts w:ascii="Nirmala UI" w:hAnsi="Nirmala UI" w:cs="Nirmala UI"/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यूजरनाम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और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पासवर्ड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डाल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लॉगिन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करके</w:t>
      </w:r>
      <w:r w:rsidRPr="00E91E2F">
        <w:rPr>
          <w:lang w:val="en"/>
        </w:rPr>
        <w:t xml:space="preserve"> </w:t>
      </w:r>
      <w:r w:rsidR="00B633E3" w:rsidRPr="00B633E3">
        <w:rPr>
          <w:rFonts w:ascii="Nirmala UI" w:hAnsi="Nirmala UI" w:cs="Nirmala UI"/>
          <w:lang w:val="en"/>
        </w:rPr>
        <w:t>एप्लीकेशन</w:t>
      </w:r>
      <w:r w:rsidR="00B633E3" w:rsidRPr="00B633E3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का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उपयोग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सकते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है।</w:t>
      </w:r>
      <w:r w:rsidRPr="00E91E2F">
        <w:rPr>
          <w:lang w:val="en"/>
        </w:rPr>
        <w:t xml:space="preserve">  </w:t>
      </w:r>
      <w:r w:rsidRPr="00E91E2F">
        <w:rPr>
          <w:rFonts w:ascii="Nirmala UI" w:hAnsi="Nirmala UI" w:cs="Nirmala UI"/>
          <w:lang w:val="en"/>
        </w:rPr>
        <w:t>लॉगिन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करने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के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लिए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यूजर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निम्नलिखित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डिटेल्स</w:t>
      </w:r>
      <w:r w:rsidRPr="00E91E2F">
        <w:rPr>
          <w:lang w:val="en"/>
        </w:rPr>
        <w:t xml:space="preserve"> </w:t>
      </w:r>
      <w:r w:rsidRPr="00E91E2F">
        <w:rPr>
          <w:rFonts w:ascii="Nirmala UI" w:hAnsi="Nirmala UI" w:cs="Nirmala UI"/>
          <w:lang w:val="en"/>
        </w:rPr>
        <w:t>भरेगा</w:t>
      </w:r>
    </w:p>
    <w:p w14:paraId="262E69E1" w14:textId="48C25433" w:rsidR="00B633E3" w:rsidRPr="00B633E3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Select User Type /</w:t>
      </w:r>
      <w:r w:rsidRPr="00484AB1">
        <w:t xml:space="preserve"> </w:t>
      </w:r>
      <w:r w:rsidRPr="00E91E2F">
        <w:rPr>
          <w:rFonts w:ascii="Nirmala UI" w:hAnsi="Nirmala UI" w:cs="Nirmala UI"/>
          <w:lang w:val="en"/>
        </w:rPr>
        <w:t xml:space="preserve">यूजर </w:t>
      </w:r>
      <w:r w:rsidRPr="00484AB1">
        <w:rPr>
          <w:rFonts w:ascii="Nirmala UI" w:hAnsi="Nirmala UI" w:cs="Nirmala UI"/>
          <w:lang w:val="en"/>
        </w:rPr>
        <w:t>टाइप</w:t>
      </w:r>
      <w:r w:rsidRPr="00484AB1">
        <w:rPr>
          <w:rFonts w:ascii="Nirmala UI" w:hAnsi="Nirmala UI" w:cs="Nirmala UI" w:hint="cs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97659F">
        <w:rPr>
          <w:rFonts w:ascii="Nirmala UI" w:hAnsi="Nirmala UI" w:cs="Nirmala UI" w:hint="cs"/>
          <w:lang w:val="en"/>
        </w:rPr>
        <w:t>चुने</w:t>
      </w:r>
    </w:p>
    <w:p w14:paraId="179995AD" w14:textId="2C792DD9" w:rsidR="00BC3FA6" w:rsidRDefault="00BC3FA6" w:rsidP="00BC3FA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Enter </w:t>
      </w:r>
      <w:r w:rsidR="0067104C">
        <w:rPr>
          <w:lang w:val="en"/>
        </w:rPr>
        <w:t>Username</w:t>
      </w:r>
      <w:r w:rsidRPr="0097659F">
        <w:rPr>
          <w:rFonts w:hint="cs"/>
        </w:rPr>
        <w:t xml:space="preserve"> </w:t>
      </w:r>
      <w:r>
        <w:t xml:space="preserve">/ </w:t>
      </w:r>
      <w:r w:rsidR="0067104C" w:rsidRPr="0067104C">
        <w:rPr>
          <w:rFonts w:ascii="Nirmala UI" w:hAnsi="Nirmala UI" w:cs="Nirmala UI" w:hint="cs"/>
          <w:lang w:val="en"/>
        </w:rPr>
        <w:t>यूजरनाम</w:t>
      </w:r>
      <w:r w:rsidR="0067104C" w:rsidRPr="0067104C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करें</w:t>
      </w:r>
    </w:p>
    <w:p w14:paraId="7A0FD2B4" w14:textId="77777777" w:rsidR="00BC3FA6" w:rsidRDefault="00BC3FA6" w:rsidP="00BC3FA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Enter Password/</w:t>
      </w:r>
      <w:r w:rsidRPr="0097659F">
        <w:rPr>
          <w:rFonts w:hint="cs"/>
        </w:rPr>
        <w:t xml:space="preserve"> </w:t>
      </w:r>
      <w:r w:rsidRPr="0097659F">
        <w:rPr>
          <w:rFonts w:ascii="Nirmala UI" w:hAnsi="Nirmala UI" w:cs="Nirmala UI"/>
          <w:lang w:val="en"/>
        </w:rPr>
        <w:t>पासवर्ड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करें</w:t>
      </w:r>
    </w:p>
    <w:p w14:paraId="4C1340D2" w14:textId="77777777" w:rsidR="00BC3FA6" w:rsidRDefault="00BC3FA6" w:rsidP="00BC3FA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Next button/</w:t>
      </w:r>
      <w:r w:rsidRPr="0097659F">
        <w:rPr>
          <w:rFonts w:hint="cs"/>
        </w:rPr>
        <w:t xml:space="preserve"> </w:t>
      </w:r>
      <w:r w:rsidRPr="0097659F">
        <w:rPr>
          <w:rFonts w:ascii="Nirmala UI" w:hAnsi="Nirmala UI" w:cs="Nirmala UI"/>
          <w:lang w:val="en"/>
        </w:rPr>
        <w:t>नेक्स्ट</w:t>
      </w:r>
      <w:r w:rsidRPr="0097659F">
        <w:rPr>
          <w:lang w:val="en"/>
        </w:rPr>
        <w:t xml:space="preserve"> </w:t>
      </w:r>
      <w:r w:rsidRPr="0097659F">
        <w:rPr>
          <w:rFonts w:ascii="Nirmala UI" w:hAnsi="Nirmala UI" w:cs="Nirmala UI"/>
          <w:lang w:val="en"/>
        </w:rPr>
        <w:t>बटन</w:t>
      </w:r>
    </w:p>
    <w:p w14:paraId="19AA94D4" w14:textId="0051DA5C" w:rsidR="00BC3FA6" w:rsidRDefault="00BC3FA6" w:rsidP="00BC3FA6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2B2D63">
        <w:rPr>
          <w:lang w:val="en"/>
        </w:rPr>
        <w:t xml:space="preserve">User will enter above details and tap on </w:t>
      </w:r>
      <w:r>
        <w:rPr>
          <w:lang w:val="en"/>
        </w:rPr>
        <w:t>Next</w:t>
      </w:r>
      <w:r w:rsidRPr="002B2D63">
        <w:rPr>
          <w:lang w:val="en"/>
        </w:rPr>
        <w:t xml:space="preserve"> </w:t>
      </w:r>
      <w:proofErr w:type="gramStart"/>
      <w:r w:rsidRPr="002B2D63">
        <w:rPr>
          <w:lang w:val="en"/>
        </w:rPr>
        <w:t>Button</w:t>
      </w:r>
      <w:r>
        <w:rPr>
          <w:lang w:val="en"/>
        </w:rPr>
        <w:t>,</w:t>
      </w:r>
      <w:proofErr w:type="gramEnd"/>
      <w:r w:rsidRPr="002B2D63">
        <w:rPr>
          <w:lang w:val="en"/>
        </w:rPr>
        <w:t xml:space="preserve"> the system will redirect to the Home Screen.</w:t>
      </w:r>
    </w:p>
    <w:p w14:paraId="0C9A258C" w14:textId="4A009FE6" w:rsidR="00BC3FA6" w:rsidRPr="0067104C" w:rsidRDefault="003E72CF" w:rsidP="0067104C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67104C">
        <w:rPr>
          <w:rFonts w:ascii="Nirmala UI" w:hAnsi="Nirmala UI" w:cs="Nirmala UI"/>
          <w:noProof/>
          <w:lang w:val="en"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7955B313" wp14:editId="750D1C7E">
                <wp:simplePos x="0" y="0"/>
                <wp:positionH relativeFrom="column">
                  <wp:posOffset>1568450</wp:posOffset>
                </wp:positionH>
                <wp:positionV relativeFrom="paragraph">
                  <wp:posOffset>644525</wp:posOffset>
                </wp:positionV>
                <wp:extent cx="2463165" cy="4083050"/>
                <wp:effectExtent l="114300" t="133350" r="241935" b="298450"/>
                <wp:wrapTopAndBottom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3165" cy="4083050"/>
                          <a:chOff x="0" y="0"/>
                          <a:chExt cx="2463165" cy="4083050"/>
                        </a:xfrm>
                      </wpg:grpSpPr>
                      <pic:pic xmlns:pic="http://schemas.openxmlformats.org/drawingml/2006/picture">
                        <pic:nvPicPr>
                          <pic:cNvPr id="121" name="Picture 121" descr="C:\Users\MPSEDC-GIS-05\Pictures\a68c0ec0-c13b-4822-8fa5-ccecad493de6.jpg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450" y="120650"/>
                            <a:ext cx="2108200" cy="3835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97" name="Picture 97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07" t="8535" r="25884" b="15702"/>
                          <a:stretch/>
                        </pic:blipFill>
                        <pic:spPr>
                          <a:xfrm>
                            <a:off x="0" y="0"/>
                            <a:ext cx="2463165" cy="4083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EAC953" id="Group 122" o:spid="_x0000_s1026" style="position:absolute;margin-left:123.5pt;margin-top:50.75pt;width:193.95pt;height:321.5pt;z-index:251804672" coordsize="24631,4083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">
                <v:shape id="Picture 121" o:spid="_x0000_s1027" type="#_x0000_t75" style="position:absolute;left:1714;top:1206;width:21082;height:38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">
                  <v:imagedata r:id="rId45" o:title="a68c0ec0-c13b-4822-8fa5-ccecad493de6"/>
                  <v:shadow on="t" color="#333" opacity="42598f" origin="-.5,-.5" offset="2.74397mm,2.74397mm"/>
                </v:shape>
                <v:shape id="Picture 97" o:spid="_x0000_s1028" type="#_x0000_t75" style="position:absolute;width:24631;height:40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">
                  <v:imagedata r:id="rId13" o:title="" croptop="5593f" cropbottom="10290f" cropleft="17372f" cropright="16963f"/>
                  <v:shadow on="t" color="#333" opacity="42598f" origin="-.5,-.5" offset="2.74397mm,2.74397mm"/>
                </v:shape>
                <w10:wrap type="topAndBottom"/>
              </v:group>
            </w:pict>
          </mc:Fallback>
        </mc:AlternateContent>
      </w:r>
      <w:r w:rsidR="00BC3FA6" w:rsidRPr="0067104C">
        <w:rPr>
          <w:rFonts w:ascii="Nirmala UI" w:hAnsi="Nirmala UI" w:cs="Nirmala UI"/>
          <w:lang w:val="en"/>
        </w:rPr>
        <w:t>उपयोगकर्ता उपरोक्त विवरण इनपुट करेगा और नेक्स्ट बटन पर टैप करेगा। इसके बाद सिस्टम होम.स्क्रीन पर रीडायरेक्ट करेगा।</w:t>
      </w:r>
    </w:p>
    <w:p w14:paraId="110A574D" w14:textId="77777777" w:rsidR="00B633E3" w:rsidRPr="00BE1E6B" w:rsidRDefault="00B633E3" w:rsidP="00BE1E6B">
      <w:pPr>
        <w:pStyle w:val="Heading3"/>
        <w:numPr>
          <w:ilvl w:val="1"/>
          <w:numId w:val="19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13" w:name="_Toc174031507"/>
      <w:r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lastRenderedPageBreak/>
        <w:t>Home Screen/</w:t>
      </w:r>
      <w:r w:rsidRPr="00BE1E6B">
        <w:rPr>
          <w:rFonts w:ascii="Mangal" w:eastAsiaTheme="majorEastAsia" w:hAnsi="Mangal" w:cs="Mangal" w:hint="cs"/>
          <w:color w:val="365F91" w:themeColor="accent1" w:themeShade="BF"/>
          <w:sz w:val="36"/>
          <w:szCs w:val="36"/>
          <w:lang w:val="en"/>
        </w:rPr>
        <w:t xml:space="preserve"> </w:t>
      </w:r>
      <w:r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होम स्क्रीन</w:t>
      </w:r>
      <w:bookmarkEnd w:id="13"/>
      <w:r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 xml:space="preserve">   </w:t>
      </w:r>
    </w:p>
    <w:p w14:paraId="54C3D5FA" w14:textId="77777777" w:rsidR="00B633E3" w:rsidRDefault="00B633E3" w:rsidP="00B633E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2B2D63">
        <w:rPr>
          <w:lang w:val="en"/>
        </w:rPr>
        <w:t>After successfully registration in the Mobile app, by default user can land on home screen where user can follow section-</w:t>
      </w:r>
    </w:p>
    <w:p w14:paraId="77F4A9B7" w14:textId="77777777" w:rsidR="00B633E3" w:rsidRPr="002B2D63" w:rsidRDefault="00B633E3" w:rsidP="00B633E3">
      <w:pPr>
        <w:pStyle w:val="ListParagraph"/>
        <w:spacing w:line="259" w:lineRule="auto"/>
        <w:ind w:left="1080"/>
        <w:rPr>
          <w:lang w:val="en"/>
        </w:rPr>
      </w:pPr>
      <w:r w:rsidRPr="00BD5342">
        <w:rPr>
          <w:rFonts w:ascii="Nirmala UI" w:hAnsi="Nirmala UI" w:cs="Nirmala UI"/>
          <w:lang w:val="en"/>
        </w:rPr>
        <w:t>मोबाइल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ऐप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में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सफलतापूर्वक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पंजीकरण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करने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के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बाद</w:t>
      </w:r>
      <w:r w:rsidRPr="00BD5342">
        <w:rPr>
          <w:lang w:val="en"/>
        </w:rPr>
        <w:t xml:space="preserve">, </w:t>
      </w:r>
      <w:r w:rsidRPr="00BD5342">
        <w:rPr>
          <w:rFonts w:ascii="Nirmala UI" w:hAnsi="Nirmala UI" w:cs="Nirmala UI"/>
          <w:lang w:val="en"/>
        </w:rPr>
        <w:t>उपयोगकर्ता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डिफ़ॉल्ट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रूप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से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होम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स्क्रीन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पर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आ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जाता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है।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यहां</w:t>
      </w:r>
      <w:r w:rsidRPr="00BD5342">
        <w:rPr>
          <w:lang w:val="en"/>
        </w:rPr>
        <w:t xml:space="preserve">, </w:t>
      </w:r>
      <w:r w:rsidRPr="00BD5342">
        <w:rPr>
          <w:rFonts w:ascii="Nirmala UI" w:hAnsi="Nirmala UI" w:cs="Nirmala UI"/>
          <w:lang w:val="en"/>
        </w:rPr>
        <w:t>उपयोगकर्ता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निम्नलिखित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अनुभाग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देख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सकता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है</w:t>
      </w:r>
      <w:r w:rsidRPr="00BD5342">
        <w:rPr>
          <w:lang w:val="en"/>
        </w:rPr>
        <w:t>:</w:t>
      </w:r>
    </w:p>
    <w:p w14:paraId="6F5BE387" w14:textId="77777777" w:rsidR="00C835FD" w:rsidRPr="00BD5342" w:rsidRDefault="00C835FD" w:rsidP="00C835F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Sync Data/</w:t>
      </w:r>
      <w:r w:rsidRPr="00BD5342">
        <w:rPr>
          <w:lang w:val="en"/>
        </w:rPr>
        <w:t xml:space="preserve"> Sync </w:t>
      </w:r>
      <w:r w:rsidRPr="00BD5342">
        <w:rPr>
          <w:rFonts w:ascii="Nirmala UI" w:hAnsi="Nirmala UI" w:cs="Nirmala UI"/>
          <w:lang w:val="en"/>
        </w:rPr>
        <w:t>डाटा</w:t>
      </w:r>
    </w:p>
    <w:p w14:paraId="2C6D1218" w14:textId="5605FDC7" w:rsidR="00C835FD" w:rsidRPr="00C835FD" w:rsidRDefault="00C835FD" w:rsidP="00C835F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Work Monitoring/ </w:t>
      </w:r>
      <w:r w:rsidRPr="00656D65">
        <w:rPr>
          <w:rFonts w:ascii="Mangal" w:hAnsi="Mangal"/>
          <w:lang w:val="en"/>
        </w:rPr>
        <w:t>अनुश्रवण</w:t>
      </w:r>
    </w:p>
    <w:p w14:paraId="001FBFC7" w14:textId="2E64FB80" w:rsidR="00B633E3" w:rsidRPr="00BD5342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Sync Data</w:t>
      </w:r>
      <w:r w:rsidR="003E72CF">
        <w:rPr>
          <w:lang w:val="en"/>
        </w:rPr>
        <w:t xml:space="preserve"> for Daily Inspection </w:t>
      </w:r>
      <w:r>
        <w:rPr>
          <w:lang w:val="en"/>
        </w:rPr>
        <w:t>/</w:t>
      </w:r>
      <w:r w:rsidRPr="00BD5342">
        <w:rPr>
          <w:lang w:val="en"/>
        </w:rPr>
        <w:t xml:space="preserve"> Sync </w:t>
      </w:r>
      <w:r w:rsidRPr="00BD5342">
        <w:rPr>
          <w:rFonts w:ascii="Nirmala UI" w:hAnsi="Nirmala UI" w:cs="Nirmala UI"/>
          <w:lang w:val="en"/>
        </w:rPr>
        <w:t>डाटा</w:t>
      </w:r>
      <w:r w:rsidR="003E72CF">
        <w:rPr>
          <w:rFonts w:ascii="Nirmala UI" w:hAnsi="Nirmala UI" w:cs="Nirmala UI"/>
          <w:lang w:val="en"/>
        </w:rPr>
        <w:t xml:space="preserve"> </w:t>
      </w:r>
      <w:r w:rsidR="003E72CF" w:rsidRPr="00BD5342">
        <w:rPr>
          <w:rFonts w:ascii="Nirmala UI" w:hAnsi="Nirmala UI" w:cs="Nirmala UI"/>
          <w:lang w:val="en"/>
        </w:rPr>
        <w:t>डैली</w:t>
      </w:r>
      <w:r w:rsidR="003E72CF" w:rsidRPr="00BD5342">
        <w:rPr>
          <w:lang w:val="en"/>
        </w:rPr>
        <w:t xml:space="preserve"> </w:t>
      </w:r>
      <w:r w:rsidR="003E72CF" w:rsidRPr="00BD5342">
        <w:rPr>
          <w:rFonts w:ascii="Nirmala UI" w:hAnsi="Nirmala UI" w:cs="Nirmala UI"/>
          <w:lang w:val="en"/>
        </w:rPr>
        <w:t>इंस्पेक्शन</w:t>
      </w:r>
    </w:p>
    <w:p w14:paraId="5D0CF727" w14:textId="77777777" w:rsidR="00B633E3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Daily Inspection/ </w:t>
      </w:r>
      <w:r w:rsidRPr="00BD5342">
        <w:rPr>
          <w:rFonts w:ascii="Nirmala UI" w:hAnsi="Nirmala UI" w:cs="Nirmala UI"/>
          <w:lang w:val="en"/>
        </w:rPr>
        <w:t>डैली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इंस्पेक्शन</w:t>
      </w:r>
    </w:p>
    <w:p w14:paraId="489219C2" w14:textId="0D1E9381" w:rsidR="00C835FD" w:rsidRPr="00C835FD" w:rsidRDefault="00B633E3" w:rsidP="00C835F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DI History/ </w:t>
      </w:r>
      <w:r w:rsidRPr="00BD5342">
        <w:rPr>
          <w:rFonts w:ascii="Nirmala UI" w:hAnsi="Nirmala UI" w:cs="Nirmala UI"/>
          <w:lang w:val="en"/>
        </w:rPr>
        <w:t>डैली</w:t>
      </w:r>
      <w:r w:rsidRPr="00BD5342">
        <w:rPr>
          <w:lang w:val="en"/>
        </w:rPr>
        <w:t xml:space="preserve"> </w:t>
      </w:r>
      <w:r w:rsidRPr="00BD5342">
        <w:rPr>
          <w:rFonts w:ascii="Nirmala UI" w:hAnsi="Nirmala UI" w:cs="Nirmala UI"/>
          <w:lang w:val="en"/>
        </w:rPr>
        <w:t>इंस्पेक्शन</w:t>
      </w:r>
    </w:p>
    <w:p w14:paraId="259B39F2" w14:textId="28934C47" w:rsidR="00B633E3" w:rsidRDefault="00B633E3" w:rsidP="00B633E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 xml:space="preserve">User will tap on any above </w:t>
      </w:r>
      <w:proofErr w:type="gramStart"/>
      <w:r>
        <w:rPr>
          <w:lang w:val="en"/>
        </w:rPr>
        <w:t>option,</w:t>
      </w:r>
      <w:proofErr w:type="gramEnd"/>
      <w:r>
        <w:rPr>
          <w:lang w:val="en"/>
        </w:rPr>
        <w:t xml:space="preserve"> the system will redirect user to the respective screen.</w:t>
      </w:r>
    </w:p>
    <w:p w14:paraId="4F0ABD8C" w14:textId="418EEA23" w:rsidR="00B633E3" w:rsidRDefault="00B633E3" w:rsidP="00B633E3">
      <w:pPr>
        <w:pStyle w:val="ListParagraph"/>
        <w:spacing w:line="259" w:lineRule="auto"/>
        <w:ind w:left="1080"/>
        <w:rPr>
          <w:lang w:val="en"/>
        </w:rPr>
      </w:pPr>
      <w:r w:rsidRPr="000A4311">
        <w:rPr>
          <w:rFonts w:ascii="Nirmala UI" w:hAnsi="Nirmala UI" w:cs="Nirmala UI"/>
          <w:lang w:val="en"/>
        </w:rPr>
        <w:t>उपयोगकर्ता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उपरोक्त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किसी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भी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विकल्प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पर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टैप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करेगा</w:t>
      </w:r>
      <w:r w:rsidRPr="000A4311">
        <w:rPr>
          <w:lang w:val="en"/>
        </w:rPr>
        <w:t xml:space="preserve">,  </w:t>
      </w:r>
      <w:r w:rsidRPr="000A4311">
        <w:rPr>
          <w:rFonts w:ascii="Nirmala UI" w:hAnsi="Nirmala UI" w:cs="Nirmala UI"/>
          <w:lang w:val="en"/>
        </w:rPr>
        <w:t>सिस्टम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उपयोगकर्ता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को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संबंधित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स्क्रीन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पर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रीडायरेक्ट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कर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देगा।</w:t>
      </w:r>
    </w:p>
    <w:p w14:paraId="6A168C62" w14:textId="62D1B67A" w:rsidR="00B633E3" w:rsidRDefault="009775B7" w:rsidP="00B633E3">
      <w:pPr>
        <w:rPr>
          <w:lang w:val="en" w:bidi="hi-IN"/>
        </w:rPr>
      </w:pPr>
      <w:r>
        <w:rPr>
          <w:noProof/>
          <w:lang w:val="en" w:bidi="hi-IN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22525A89" wp14:editId="130B0609">
                <wp:simplePos x="0" y="0"/>
                <wp:positionH relativeFrom="column">
                  <wp:posOffset>1593850</wp:posOffset>
                </wp:positionH>
                <wp:positionV relativeFrom="paragraph">
                  <wp:posOffset>147955</wp:posOffset>
                </wp:positionV>
                <wp:extent cx="2588260" cy="4163695"/>
                <wp:effectExtent l="0" t="0" r="0" b="8255"/>
                <wp:wrapNone/>
                <wp:docPr id="166" name="Group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8260" cy="4163695"/>
                          <a:chOff x="0" y="0"/>
                          <a:chExt cx="2588260" cy="4163695"/>
                        </a:xfrm>
                      </wpg:grpSpPr>
                      <pic:pic xmlns:pic="http://schemas.openxmlformats.org/drawingml/2006/picture">
                        <pic:nvPicPr>
                          <pic:cNvPr id="165" name="Picture 165" descr="C:\Users\MPSEDC-GIS-05\Pictures\2b4ff544-fd16-4fad-b8fb-e5fa2408064f.jpg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450" y="101600"/>
                            <a:ext cx="2184400" cy="392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5" name="Picture 65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07" t="8535" r="25884" b="15702"/>
                          <a:stretch/>
                        </pic:blipFill>
                        <pic:spPr>
                          <a:xfrm>
                            <a:off x="0" y="0"/>
                            <a:ext cx="2588260" cy="41636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9128FC" id="Group 166" o:spid="_x0000_s1026" style="position:absolute;margin-left:125.5pt;margin-top:11.65pt;width:203.8pt;height:327.85pt;z-index:251801600" coordsize="25882,4163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">
                <v:shape id="Picture 165" o:spid="_x0000_s1027" type="#_x0000_t75" style="position:absolute;left:1714;top:1016;width:21844;height:39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">
                  <v:imagedata r:id="rId47" o:title="2b4ff544-fd16-4fad-b8fb-e5fa2408064f"/>
                </v:shape>
                <v:shape id="Picture 65" o:spid="_x0000_s1028" type="#_x0000_t75" style="position:absolute;width:25882;height:4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">
                  <v:imagedata r:id="rId13" o:title="" croptop="5593f" cropbottom="10290f" cropleft="17372f" cropright="16963f"/>
                </v:shape>
              </v:group>
            </w:pict>
          </mc:Fallback>
        </mc:AlternateContent>
      </w:r>
    </w:p>
    <w:p w14:paraId="4A0E1FF4" w14:textId="1F910BA2" w:rsidR="009775B7" w:rsidRPr="009775B7" w:rsidRDefault="009775B7" w:rsidP="009775B7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1A1C498F" w14:textId="73F339D2" w:rsidR="00C0548E" w:rsidRPr="00C0548E" w:rsidRDefault="00C0548E" w:rsidP="00C0548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7E147459" w14:textId="3F96074C" w:rsidR="00B633E3" w:rsidRDefault="00B633E3" w:rsidP="00B633E3">
      <w:pPr>
        <w:rPr>
          <w:lang w:val="en" w:bidi="hi-IN"/>
        </w:rPr>
      </w:pPr>
    </w:p>
    <w:p w14:paraId="71C077FC" w14:textId="20DC6F5A" w:rsidR="00B633E3" w:rsidRDefault="00B633E3" w:rsidP="00B633E3">
      <w:pPr>
        <w:rPr>
          <w:lang w:val="en" w:bidi="hi-IN"/>
        </w:rPr>
      </w:pPr>
    </w:p>
    <w:p w14:paraId="7FC7EFE9" w14:textId="61396CB0" w:rsidR="00B633E3" w:rsidRDefault="00B633E3" w:rsidP="00B633E3">
      <w:pPr>
        <w:rPr>
          <w:lang w:val="en" w:bidi="hi-IN"/>
        </w:rPr>
      </w:pPr>
    </w:p>
    <w:p w14:paraId="344BB71B" w14:textId="55CDB9B8" w:rsidR="00B633E3" w:rsidRDefault="00B633E3" w:rsidP="00B633E3">
      <w:pPr>
        <w:rPr>
          <w:lang w:val="en" w:bidi="hi-IN"/>
        </w:rPr>
      </w:pPr>
    </w:p>
    <w:p w14:paraId="57BC4B38" w14:textId="0801C384" w:rsidR="00B633E3" w:rsidRPr="00232784" w:rsidRDefault="00B633E3" w:rsidP="00B633E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6D9E76F6" w14:textId="2C45F457" w:rsidR="00B633E3" w:rsidRDefault="00B633E3" w:rsidP="00B633E3">
      <w:pPr>
        <w:rPr>
          <w:lang w:val="en" w:bidi="hi-IN"/>
        </w:rPr>
      </w:pPr>
    </w:p>
    <w:p w14:paraId="7346B07A" w14:textId="77777777" w:rsidR="00B633E3" w:rsidRDefault="00B633E3" w:rsidP="00B633E3">
      <w:pPr>
        <w:rPr>
          <w:lang w:val="en" w:bidi="hi-IN"/>
        </w:rPr>
      </w:pPr>
    </w:p>
    <w:p w14:paraId="79ED34EC" w14:textId="77777777" w:rsidR="00B633E3" w:rsidRDefault="00B633E3" w:rsidP="00B633E3">
      <w:pPr>
        <w:rPr>
          <w:lang w:val="en" w:bidi="hi-IN"/>
        </w:rPr>
      </w:pPr>
    </w:p>
    <w:p w14:paraId="1C1444A3" w14:textId="77777777" w:rsidR="00B633E3" w:rsidRDefault="00B633E3" w:rsidP="00B633E3">
      <w:pPr>
        <w:rPr>
          <w:lang w:val="en" w:bidi="hi-IN"/>
        </w:rPr>
      </w:pPr>
    </w:p>
    <w:p w14:paraId="5099E147" w14:textId="77777777" w:rsidR="00B633E3" w:rsidRDefault="00B633E3" w:rsidP="00B633E3">
      <w:pPr>
        <w:rPr>
          <w:lang w:val="en" w:bidi="hi-IN"/>
        </w:rPr>
      </w:pPr>
    </w:p>
    <w:p w14:paraId="3A64463F" w14:textId="77777777" w:rsidR="00B633E3" w:rsidRDefault="00B633E3" w:rsidP="00B633E3">
      <w:pPr>
        <w:rPr>
          <w:lang w:val="en" w:bidi="hi-IN"/>
        </w:rPr>
      </w:pPr>
    </w:p>
    <w:p w14:paraId="33E7B67B" w14:textId="799756DF" w:rsidR="00B633E3" w:rsidRDefault="00B633E3" w:rsidP="00B633E3">
      <w:pPr>
        <w:rPr>
          <w:lang w:val="en" w:bidi="hi-IN"/>
        </w:rPr>
      </w:pPr>
    </w:p>
    <w:p w14:paraId="62FABA14" w14:textId="569969F3" w:rsidR="00B633E3" w:rsidRDefault="00B633E3" w:rsidP="00B633E3">
      <w:pPr>
        <w:rPr>
          <w:lang w:val="en" w:bidi="hi-IN"/>
        </w:rPr>
      </w:pPr>
    </w:p>
    <w:p w14:paraId="568274F4" w14:textId="4CB38C6D" w:rsidR="0067104C" w:rsidRDefault="0067104C" w:rsidP="00B633E3">
      <w:pPr>
        <w:rPr>
          <w:lang w:val="en" w:bidi="hi-IN"/>
        </w:rPr>
      </w:pPr>
    </w:p>
    <w:p w14:paraId="02DEB232" w14:textId="77777777" w:rsidR="0067104C" w:rsidRPr="00BE1E6B" w:rsidRDefault="0067104C" w:rsidP="0067104C">
      <w:pPr>
        <w:pStyle w:val="Heading3"/>
        <w:numPr>
          <w:ilvl w:val="1"/>
          <w:numId w:val="19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14" w:name="_Toc174031508"/>
      <w:r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Sync Data/</w:t>
      </w:r>
      <w:r w:rsidRPr="00BE1E6B">
        <w:rPr>
          <w:rFonts w:ascii="Mangal" w:eastAsiaTheme="majorEastAsia" w:hAnsi="Mangal" w:cs="Mangal" w:hint="cs"/>
          <w:color w:val="365F91" w:themeColor="accent1" w:themeShade="BF"/>
          <w:sz w:val="36"/>
          <w:szCs w:val="36"/>
          <w:lang w:val="en"/>
        </w:rPr>
        <w:t xml:space="preserve"> </w:t>
      </w:r>
      <w:r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सिंक डाटा</w:t>
      </w:r>
      <w:bookmarkEnd w:id="14"/>
    </w:p>
    <w:p w14:paraId="3466CCCE" w14:textId="77777777" w:rsidR="0067104C" w:rsidRDefault="0067104C" w:rsidP="0067104C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 need to tab on Sync data section, the system will sync assign component or task and update so user can fill data of assigned schemes.</w:t>
      </w:r>
    </w:p>
    <w:p w14:paraId="66CBCDDB" w14:textId="77777777" w:rsidR="0067104C" w:rsidRDefault="0067104C" w:rsidP="0067104C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0A4311">
        <w:rPr>
          <w:rFonts w:ascii="Nirmala UI" w:hAnsi="Nirmala UI" w:cs="Nirmala UI"/>
          <w:lang w:val="en"/>
        </w:rPr>
        <w:t>उपयोगकर्ता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को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सिंक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डेटा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अनुभाग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पर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टैब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करना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होगा</w:t>
      </w:r>
      <w:r w:rsidRPr="000A4311">
        <w:rPr>
          <w:lang w:val="en"/>
        </w:rPr>
        <w:t xml:space="preserve">, </w:t>
      </w:r>
      <w:r w:rsidRPr="000A4311">
        <w:rPr>
          <w:rFonts w:ascii="Nirmala UI" w:hAnsi="Nirmala UI" w:cs="Nirmala UI"/>
          <w:lang w:val="en"/>
        </w:rPr>
        <w:t>सिस्टम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असाइन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किए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गए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कार्य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को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सिंक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करेगा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और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अपडेट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करेगा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ताकि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उपयोगकर्ता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निर्दिष्ट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योजनाओं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का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डेटा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भर</w:t>
      </w:r>
      <w:r w:rsidRPr="000A4311">
        <w:rPr>
          <w:lang w:val="en"/>
        </w:rPr>
        <w:t xml:space="preserve"> </w:t>
      </w:r>
      <w:r w:rsidRPr="000A4311">
        <w:rPr>
          <w:rFonts w:ascii="Nirmala UI" w:hAnsi="Nirmala UI" w:cs="Nirmala UI"/>
          <w:lang w:val="en"/>
        </w:rPr>
        <w:t>सके।</w:t>
      </w:r>
    </w:p>
    <w:p w14:paraId="08387F57" w14:textId="1DBFD023" w:rsidR="006A748C" w:rsidRPr="006A748C" w:rsidRDefault="006A748C" w:rsidP="006A748C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63EB028A" w14:textId="5A35F8A6" w:rsidR="009775B7" w:rsidRPr="009775B7" w:rsidRDefault="009775B7" w:rsidP="009775B7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33A5454B" w14:textId="4E13B88E" w:rsidR="0067104C" w:rsidRPr="00E856DB" w:rsidRDefault="009775B7" w:rsidP="0067104C">
      <w:pPr>
        <w:rPr>
          <w:lang w:val="en-IN"/>
        </w:rPr>
      </w:pPr>
      <w:r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380734" behindDoc="0" locked="0" layoutInCell="1" allowOverlap="1" wp14:anchorId="659BFC45" wp14:editId="28F34F47">
                <wp:simplePos x="0" y="0"/>
                <wp:positionH relativeFrom="column">
                  <wp:posOffset>1498600</wp:posOffset>
                </wp:positionH>
                <wp:positionV relativeFrom="paragraph">
                  <wp:posOffset>363220</wp:posOffset>
                </wp:positionV>
                <wp:extent cx="2588260" cy="4163695"/>
                <wp:effectExtent l="114300" t="133350" r="269240" b="313055"/>
                <wp:wrapTopAndBottom/>
                <wp:docPr id="168" name="Group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8260" cy="4163695"/>
                          <a:chOff x="0" y="0"/>
                          <a:chExt cx="2588260" cy="4163695"/>
                        </a:xfrm>
                      </wpg:grpSpPr>
                      <pic:pic xmlns:pic="http://schemas.openxmlformats.org/drawingml/2006/picture">
                        <pic:nvPicPr>
                          <pic:cNvPr id="167" name="Picture 167" descr="C:\Users\MPSEDC-GIS-05\Pictures\a14d87f5-ace0-46ed-8d59-6c15eba46810.jpg"/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2400" y="114300"/>
                            <a:ext cx="2203450" cy="391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" name="Picture 31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07" t="8535" r="25884" b="15702"/>
                          <a:stretch/>
                        </pic:blipFill>
                        <pic:spPr>
                          <a:xfrm>
                            <a:off x="0" y="0"/>
                            <a:ext cx="2588260" cy="4163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BAC11E" id="Group 168" o:spid="_x0000_s1026" style="position:absolute;margin-left:118pt;margin-top:28.6pt;width:203.8pt;height:327.85pt;z-index:251380734" coordsize="25882,4163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">
                <v:shape id="Picture 167" o:spid="_x0000_s1027" type="#_x0000_t75" style="position:absolute;left:1524;top:1143;width:22034;height:39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">
                  <v:imagedata r:id="rId49" o:title="a14d87f5-ace0-46ed-8d59-6c15eba46810"/>
                </v:shape>
                <v:shape id="Picture 31" o:spid="_x0000_s1028" type="#_x0000_t75" style="position:absolute;width:25882;height:4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">
                  <v:imagedata r:id="rId13" o:title="" croptop="5593f" cropbottom="10290f" cropleft="17372f" cropright="16963f"/>
                  <v:shadow on="t" color="#333" opacity="42598f" origin="-.5,-.5" offset="2.74397mm,2.74397mm"/>
                </v:shape>
                <w10:wrap type="topAndBottom"/>
              </v:group>
            </w:pict>
          </mc:Fallback>
        </mc:AlternateContent>
      </w:r>
    </w:p>
    <w:p w14:paraId="666015F3" w14:textId="77777777" w:rsidR="0067104C" w:rsidRPr="00BE1E6B" w:rsidRDefault="0067104C" w:rsidP="0067104C">
      <w:pPr>
        <w:pStyle w:val="Heading3"/>
        <w:numPr>
          <w:ilvl w:val="1"/>
          <w:numId w:val="19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15" w:name="_Toc174031509"/>
      <w:r w:rsidRPr="00BE1E6B">
        <w:rPr>
          <w:rFonts w:ascii="Mangal" w:eastAsiaTheme="majorEastAsia" w:hAnsi="Mangal" w:cs="Mangal" w:hint="cs"/>
          <w:color w:val="365F91" w:themeColor="accent1" w:themeShade="BF"/>
          <w:sz w:val="36"/>
          <w:szCs w:val="36"/>
          <w:cs/>
          <w:lang w:val="en"/>
        </w:rPr>
        <w:lastRenderedPageBreak/>
        <w:t xml:space="preserve">Work Monitoring/ </w:t>
      </w:r>
      <w:r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अनुश्रवण</w:t>
      </w:r>
      <w:bookmarkEnd w:id="15"/>
    </w:p>
    <w:p w14:paraId="0F3704F7" w14:textId="77777777" w:rsidR="0067104C" w:rsidRPr="005E1995" w:rsidRDefault="0067104C" w:rsidP="0067104C">
      <w:pPr>
        <w:pStyle w:val="ListParagraph"/>
        <w:numPr>
          <w:ilvl w:val="0"/>
          <w:numId w:val="2"/>
        </w:numPr>
        <w:spacing w:line="259" w:lineRule="auto"/>
        <w:rPr>
          <w:rFonts w:cstheme="minorHAnsi"/>
          <w:lang w:val="en"/>
        </w:rPr>
      </w:pPr>
      <w:r>
        <w:rPr>
          <w:rFonts w:cstheme="minorHAnsi"/>
          <w:lang w:val="en"/>
        </w:rPr>
        <w:t xml:space="preserve">User </w:t>
      </w:r>
      <w:r w:rsidRPr="005E1995">
        <w:rPr>
          <w:rFonts w:cstheme="minorHAnsi"/>
          <w:lang w:val="en"/>
        </w:rPr>
        <w:t xml:space="preserve">will click on </w:t>
      </w:r>
      <w:r>
        <w:rPr>
          <w:rFonts w:cstheme="minorHAnsi"/>
          <w:lang w:val="en"/>
        </w:rPr>
        <w:t xml:space="preserve"> Work Monitoring/ </w:t>
      </w:r>
      <w:r w:rsidRPr="00656D65">
        <w:rPr>
          <w:rFonts w:ascii="Mangal" w:hAnsi="Mangal"/>
          <w:lang w:val="en"/>
        </w:rPr>
        <w:t>अनुश्रवण</w:t>
      </w:r>
      <w:r>
        <w:rPr>
          <w:rFonts w:cstheme="minorHAnsi"/>
          <w:lang w:val="en"/>
        </w:rPr>
        <w:t xml:space="preserve"> </w:t>
      </w:r>
      <w:r w:rsidRPr="005E1995">
        <w:rPr>
          <w:rFonts w:cstheme="minorHAnsi"/>
          <w:lang w:val="en"/>
        </w:rPr>
        <w:t xml:space="preserve">then </w:t>
      </w:r>
      <w:r>
        <w:rPr>
          <w:rFonts w:cstheme="minorHAnsi"/>
          <w:lang w:val="en"/>
        </w:rPr>
        <w:t xml:space="preserve">User </w:t>
      </w:r>
      <w:r w:rsidRPr="005E1995">
        <w:rPr>
          <w:rFonts w:cstheme="minorHAnsi"/>
          <w:lang w:val="en"/>
        </w:rPr>
        <w:t>can view following options</w:t>
      </w:r>
    </w:p>
    <w:p w14:paraId="4CC62A9B" w14:textId="12F09D45" w:rsidR="0067104C" w:rsidRDefault="0067104C" w:rsidP="0067104C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lang w:val="en"/>
        </w:rPr>
      </w:pPr>
      <w:r>
        <w:rPr>
          <w:rFonts w:cstheme="minorHAnsi"/>
          <w:lang w:val="en"/>
        </w:rPr>
        <w:t>Inspection Request/</w:t>
      </w:r>
      <w:r w:rsidRPr="00A60001">
        <w:rPr>
          <w:rFonts w:hint="cs"/>
        </w:rPr>
        <w:t xml:space="preserve"> </w:t>
      </w:r>
      <w:r w:rsidRPr="00A60001">
        <w:rPr>
          <w:rFonts w:ascii="Nirmala UI" w:hAnsi="Nirmala UI" w:cs="Nirmala UI"/>
          <w:lang w:val="en"/>
        </w:rPr>
        <w:t>इंस्पेक्शन</w:t>
      </w:r>
      <w:r w:rsidRPr="00A60001">
        <w:rPr>
          <w:rFonts w:cstheme="minorHAnsi"/>
          <w:lang w:val="en"/>
        </w:rPr>
        <w:t xml:space="preserve"> </w:t>
      </w:r>
      <w:r w:rsidRPr="00A60001">
        <w:rPr>
          <w:rFonts w:ascii="Nirmala UI" w:hAnsi="Nirmala UI" w:cs="Nirmala UI"/>
          <w:lang w:val="en"/>
        </w:rPr>
        <w:t>रिक्वेस्ट</w:t>
      </w:r>
    </w:p>
    <w:p w14:paraId="695D62F5" w14:textId="77777777" w:rsidR="0067104C" w:rsidRDefault="0067104C" w:rsidP="0067104C">
      <w:pPr>
        <w:pStyle w:val="ListParagraph"/>
        <w:numPr>
          <w:ilvl w:val="0"/>
          <w:numId w:val="4"/>
        </w:numPr>
        <w:spacing w:line="259" w:lineRule="auto"/>
        <w:rPr>
          <w:rFonts w:cstheme="minorHAnsi"/>
          <w:lang w:val="en"/>
        </w:rPr>
      </w:pPr>
      <w:r>
        <w:rPr>
          <w:rFonts w:cstheme="minorHAnsi"/>
          <w:lang w:val="en"/>
        </w:rPr>
        <w:t>Inspection History/</w:t>
      </w:r>
      <w:r w:rsidRPr="00A739D7">
        <w:rPr>
          <w:rFonts w:cstheme="minorHAnsi"/>
          <w:lang w:val="en"/>
        </w:rPr>
        <w:t xml:space="preserve"> </w:t>
      </w:r>
      <w:r w:rsidRPr="00A739D7">
        <w:rPr>
          <w:rFonts w:ascii="Nirmala UI" w:hAnsi="Nirmala UI" w:cs="Nirmala UI"/>
          <w:lang w:val="en"/>
        </w:rPr>
        <w:t>इंस्पेक्शन</w:t>
      </w:r>
      <w:r w:rsidRPr="00A739D7">
        <w:rPr>
          <w:rFonts w:cstheme="minorHAnsi"/>
          <w:lang w:val="en"/>
        </w:rPr>
        <w:t xml:space="preserve"> </w:t>
      </w:r>
      <w:r w:rsidRPr="00A739D7">
        <w:rPr>
          <w:rFonts w:ascii="Nirmala UI" w:hAnsi="Nirmala UI" w:cs="Nirmala UI"/>
          <w:lang w:val="en"/>
        </w:rPr>
        <w:t>हिस्ट्री</w:t>
      </w:r>
    </w:p>
    <w:p w14:paraId="3EAA4B5D" w14:textId="33CE090E" w:rsidR="0067104C" w:rsidRPr="00A739D7" w:rsidRDefault="0090558D" w:rsidP="0067104C">
      <w:pPr>
        <w:rPr>
          <w:lang w:val="en-IN" w:eastAsia="en-IN" w:bidi="ar-SA"/>
        </w:rPr>
      </w:pPr>
      <w:r>
        <w:rPr>
          <w:noProof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1834368" behindDoc="0" locked="0" layoutInCell="1" allowOverlap="1" wp14:anchorId="5A79CF8A" wp14:editId="287E0216">
                <wp:simplePos x="0" y="0"/>
                <wp:positionH relativeFrom="column">
                  <wp:posOffset>1403350</wp:posOffset>
                </wp:positionH>
                <wp:positionV relativeFrom="paragraph">
                  <wp:posOffset>369570</wp:posOffset>
                </wp:positionV>
                <wp:extent cx="2588260" cy="4163695"/>
                <wp:effectExtent l="114300" t="133350" r="269240" b="313055"/>
                <wp:wrapTopAndBottom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8260" cy="4163695"/>
                          <a:chOff x="0" y="0"/>
                          <a:chExt cx="2588260" cy="4163695"/>
                        </a:xfrm>
                      </wpg:grpSpPr>
                      <pic:pic xmlns:pic="http://schemas.openxmlformats.org/drawingml/2006/picture">
                        <pic:nvPicPr>
                          <pic:cNvPr id="46" name="Picture 46" descr="C:\Users\MPSEDC-GIS-05\Pictures\e3fadc6f-148f-44f1-8b66-5c22fa7f372e.jpg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5100" y="101600"/>
                            <a:ext cx="2209800" cy="3937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47" name="Picture 47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07" t="8535" r="25884" b="15702"/>
                          <a:stretch/>
                        </pic:blipFill>
                        <pic:spPr>
                          <a:xfrm>
                            <a:off x="0" y="0"/>
                            <a:ext cx="2588260" cy="4163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EFFE59" id="Group 45" o:spid="_x0000_s1026" style="position:absolute;margin-left:110.5pt;margin-top:29.1pt;width:203.8pt;height:327.85pt;z-index:251834368" coordsize="25882,4163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">
                <v:shape id="Picture 46" o:spid="_x0000_s1027" type="#_x0000_t75" style="position:absolute;left:1651;top:1016;width:22098;height:39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">
                  <v:imagedata r:id="rId25" o:title="e3fadc6f-148f-44f1-8b66-5c22fa7f372e"/>
                  <v:shadow on="t" color="#333" opacity="42598f" origin="-.5,-.5" offset="2.74397mm,2.74397mm"/>
                </v:shape>
                <v:shape id="Picture 47" o:spid="_x0000_s1028" type="#_x0000_t75" style="position:absolute;width:25882;height:4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">
                  <v:imagedata r:id="rId13" o:title="" croptop="5593f" cropbottom="10290f" cropleft="17372f" cropright="16963f"/>
                  <v:shadow on="t" color="#333" opacity="42598f" origin="-.5,-.5" offset="2.74397mm,2.74397mm"/>
                </v:shape>
                <w10:wrap type="topAndBottom"/>
              </v:group>
            </w:pict>
          </mc:Fallback>
        </mc:AlternateContent>
      </w:r>
    </w:p>
    <w:p w14:paraId="2619FA04" w14:textId="77777777" w:rsidR="0067104C" w:rsidRPr="00BE1E6B" w:rsidRDefault="0067104C" w:rsidP="0067104C">
      <w:pPr>
        <w:pStyle w:val="Heading3"/>
        <w:numPr>
          <w:ilvl w:val="2"/>
          <w:numId w:val="19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16" w:name="_Toc174031510"/>
      <w:r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Inspection Request/ इंस्पेक्शन</w:t>
      </w:r>
      <w:r w:rsidRPr="00BE1E6B">
        <w:rPr>
          <w:rFonts w:ascii="Mangal" w:eastAsiaTheme="majorEastAsia" w:hAnsi="Mangal" w:cs="Mangal" w:hint="cs"/>
          <w:color w:val="365F91" w:themeColor="accent1" w:themeShade="BF"/>
          <w:sz w:val="36"/>
          <w:szCs w:val="36"/>
          <w:lang w:val="en"/>
        </w:rPr>
        <w:t xml:space="preserve"> रिक्वेस्ट</w:t>
      </w:r>
      <w:bookmarkEnd w:id="16"/>
    </w:p>
    <w:p w14:paraId="4D992D04" w14:textId="77777777" w:rsidR="0067104C" w:rsidRDefault="0067104C" w:rsidP="0067104C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924B2E">
        <w:t>Successful Sync Data</w:t>
      </w:r>
      <w:r>
        <w:t xml:space="preserve">, </w:t>
      </w: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>can fill RFI form by selecting following field</w:t>
      </w:r>
      <w:r w:rsidRPr="002B6FC3">
        <w:rPr>
          <w:lang w:val="en"/>
        </w:rPr>
        <w:t xml:space="preserve"> </w:t>
      </w:r>
    </w:p>
    <w:p w14:paraId="0860C9D3" w14:textId="77777777" w:rsidR="0067104C" w:rsidRPr="002B6FC3" w:rsidRDefault="0067104C" w:rsidP="0067104C">
      <w:pPr>
        <w:pStyle w:val="ListParagraph"/>
        <w:spacing w:line="259" w:lineRule="auto"/>
        <w:ind w:left="1080"/>
        <w:rPr>
          <w:lang w:val="en"/>
        </w:rPr>
      </w:pPr>
      <w:r w:rsidRPr="00500D6F">
        <w:rPr>
          <w:rFonts w:ascii="Nirmala UI" w:hAnsi="Nirmala UI" w:cs="Nirmala UI"/>
          <w:lang w:val="en"/>
        </w:rPr>
        <w:t>सफलतापूर्वक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डेटा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सिंक</w:t>
      </w:r>
      <w:r w:rsidRPr="00500D6F">
        <w:rPr>
          <w:lang w:val="en"/>
        </w:rPr>
        <w:t xml:space="preserve">, </w:t>
      </w:r>
      <w:r w:rsidRPr="00500D6F">
        <w:rPr>
          <w:rFonts w:ascii="Nirmala UI" w:hAnsi="Nirmala UI" w:cs="Nirmala UI"/>
          <w:lang w:val="en"/>
        </w:rPr>
        <w:t>उपयोगकर्ता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निम्नलिखित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फ़ील्ड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चयन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करके</w:t>
      </w:r>
      <w:r w:rsidRPr="00500D6F">
        <w:rPr>
          <w:lang w:val="en"/>
        </w:rPr>
        <w:t xml:space="preserve"> </w:t>
      </w:r>
      <w:r>
        <w:rPr>
          <w:lang w:val="en"/>
        </w:rPr>
        <w:t>RFI</w:t>
      </w:r>
      <w:r w:rsidRPr="00500D6F">
        <w:rPr>
          <w:rFonts w:ascii="Nirmala UI" w:hAnsi="Nirmala UI" w:cs="Nirmala UI"/>
          <w:lang w:val="en"/>
        </w:rPr>
        <w:t xml:space="preserve"> फॉर्म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भर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सकता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है</w:t>
      </w:r>
    </w:p>
    <w:p w14:paraId="6B566427" w14:textId="77777777" w:rsidR="004A7311" w:rsidRPr="003F2495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Request ID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रिक्वेस्ट</w:t>
      </w:r>
      <w:r>
        <w:rPr>
          <w:lang w:val="en"/>
        </w:rPr>
        <w:t xml:space="preserve"> </w:t>
      </w:r>
      <w:r w:rsidRPr="003F2495">
        <w:rPr>
          <w:lang w:val="en"/>
        </w:rPr>
        <w:t>ID</w:t>
      </w:r>
    </w:p>
    <w:p w14:paraId="6C4D2C38" w14:textId="38A2AB10" w:rsidR="004A7311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Request Date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रिक्वेस्ट</w:t>
      </w:r>
      <w:r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डेट</w:t>
      </w:r>
      <w:r w:rsidRPr="003F2495">
        <w:rPr>
          <w:lang w:val="en"/>
        </w:rPr>
        <w:tab/>
      </w:r>
    </w:p>
    <w:p w14:paraId="53895CED" w14:textId="2154EE07" w:rsidR="004A7311" w:rsidRPr="004A7311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lastRenderedPageBreak/>
        <w:t>Status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स्टेटस</w:t>
      </w:r>
    </w:p>
    <w:p w14:paraId="67A64A84" w14:textId="77777777" w:rsidR="004A7311" w:rsidRPr="003F2495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Scheme Name</w:t>
      </w:r>
      <w:r>
        <w:rPr>
          <w:lang w:val="en"/>
        </w:rPr>
        <w:t xml:space="preserve">/ / </w:t>
      </w:r>
      <w:r w:rsidRPr="00500D6F">
        <w:rPr>
          <w:rFonts w:ascii="Nirmala UI" w:hAnsi="Nirmala UI" w:cs="Nirmala UI"/>
          <w:lang w:val="en"/>
        </w:rPr>
        <w:t>स्कीम</w:t>
      </w:r>
      <w:r w:rsidRPr="00500D6F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78F43088" w14:textId="28FCB3C6" w:rsidR="004A7311" w:rsidRPr="004A7311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Component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कॉम्पोनेन्ट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</w:p>
    <w:p w14:paraId="51D2419C" w14:textId="704E150D" w:rsidR="0067104C" w:rsidRPr="004A7311" w:rsidRDefault="0067104C" w:rsidP="0067104C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Description of Inspection</w:t>
      </w:r>
      <w:r>
        <w:rPr>
          <w:rFonts w:ascii="Nirmala UI" w:hAnsi="Nirmala UI" w:cs="Nirmala UI"/>
          <w:lang w:val="en"/>
        </w:rPr>
        <w:t xml:space="preserve">/ </w:t>
      </w:r>
      <w:r w:rsidRPr="00484AB1">
        <w:rPr>
          <w:rFonts w:ascii="Nirmala UI" w:hAnsi="Nirmala UI" w:cs="Nirmala UI" w:hint="cs"/>
          <w:lang w:val="en"/>
        </w:rPr>
        <w:t>निरीक्षण</w:t>
      </w:r>
      <w:r w:rsidRPr="00484AB1">
        <w:rPr>
          <w:rFonts w:ascii="Nirmala UI" w:hAnsi="Nirmala UI" w:cs="Nirmala UI"/>
          <w:lang w:val="en"/>
        </w:rPr>
        <w:t xml:space="preserve"> </w:t>
      </w:r>
      <w:r w:rsidRPr="00484AB1">
        <w:rPr>
          <w:rFonts w:ascii="Nirmala UI" w:hAnsi="Nirmala UI" w:cs="Nirmala UI" w:hint="cs"/>
          <w:lang w:val="en"/>
        </w:rPr>
        <w:t>का</w:t>
      </w:r>
      <w:r w:rsidRPr="00484AB1">
        <w:rPr>
          <w:rFonts w:ascii="Nirmala UI" w:hAnsi="Nirmala UI" w:cs="Nirmala UI"/>
          <w:lang w:val="en"/>
        </w:rPr>
        <w:t xml:space="preserve"> </w:t>
      </w:r>
      <w:r w:rsidRPr="00484AB1">
        <w:rPr>
          <w:rFonts w:ascii="Nirmala UI" w:hAnsi="Nirmala UI" w:cs="Nirmala UI" w:hint="cs"/>
          <w:lang w:val="en"/>
        </w:rPr>
        <w:t xml:space="preserve">विवरण </w:t>
      </w:r>
    </w:p>
    <w:p w14:paraId="7E8A91F9" w14:textId="13A9E31E" w:rsidR="004A7311" w:rsidRPr="004A7311" w:rsidRDefault="004A7311" w:rsidP="0067104C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Field Engineer Name/</w:t>
      </w:r>
      <w:r w:rsidRPr="004A7311">
        <w:rPr>
          <w:rFonts w:ascii="Nirmala UI" w:hAnsi="Nirmala UI" w:cs="Nirmala UI" w:hint="cs"/>
          <w:lang w:val="en"/>
        </w:rPr>
        <w:t xml:space="preserve"> </w:t>
      </w:r>
      <w:r w:rsidRPr="004C6742">
        <w:rPr>
          <w:rFonts w:ascii="Nirmala UI" w:hAnsi="Nirmala UI" w:cs="Nirmala UI" w:hint="cs"/>
          <w:lang w:val="en"/>
        </w:rPr>
        <w:t>फील्ड</w:t>
      </w:r>
      <w:r w:rsidRPr="004C6742">
        <w:rPr>
          <w:rFonts w:ascii="Nirmala UI" w:hAnsi="Nirmala UI" w:cs="Nirmala UI"/>
          <w:lang w:val="en"/>
        </w:rPr>
        <w:t xml:space="preserve"> </w:t>
      </w:r>
      <w:r w:rsidRPr="004C6742">
        <w:rPr>
          <w:rFonts w:ascii="Nirmala UI" w:hAnsi="Nirmala UI" w:cs="Nirmala UI" w:hint="cs"/>
          <w:lang w:val="en"/>
        </w:rPr>
        <w:t>इंजीनियर</w:t>
      </w:r>
      <w:r w:rsidRPr="004A7311"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72D64FD1" w14:textId="1620C1F1" w:rsidR="004A7311" w:rsidRPr="0090558D" w:rsidRDefault="004A7311" w:rsidP="0090558D">
      <w:pPr>
        <w:pStyle w:val="ListParagraph"/>
        <w:numPr>
          <w:ilvl w:val="0"/>
          <w:numId w:val="4"/>
        </w:numPr>
        <w:spacing w:line="259" w:lineRule="auto"/>
        <w:rPr>
          <w:rFonts w:ascii="Nirmala UI" w:hAnsi="Nirmala UI" w:cs="Nirmala UI"/>
          <w:lang w:val="en"/>
        </w:rPr>
      </w:pPr>
      <w:r w:rsidRPr="003F2495">
        <w:rPr>
          <w:lang w:val="en"/>
        </w:rPr>
        <w:t>Location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लोकेशन</w:t>
      </w:r>
    </w:p>
    <w:p w14:paraId="7068C786" w14:textId="734EC8C1" w:rsidR="004A7311" w:rsidRPr="004A7311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Inspection Date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/>
          <w:lang w:val="en"/>
        </w:rPr>
        <w:t>इंस्पेक्शन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डेट</w:t>
      </w:r>
      <w:r w:rsidRPr="003F2495">
        <w:rPr>
          <w:lang w:val="en"/>
        </w:rPr>
        <w:t xml:space="preserve">     </w:t>
      </w:r>
    </w:p>
    <w:p w14:paraId="51217DC9" w14:textId="167B2433" w:rsidR="0067104C" w:rsidRPr="004A7311" w:rsidRDefault="004A7311" w:rsidP="0067104C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View Details</w:t>
      </w:r>
      <w:r w:rsidR="0067104C">
        <w:rPr>
          <w:lang w:val="en"/>
        </w:rPr>
        <w:t xml:space="preserve"> button/</w:t>
      </w:r>
      <w:r w:rsidRPr="004A7311">
        <w:rPr>
          <w:rFonts w:ascii="Nirmala UI" w:hAnsi="Nirmala UI" w:cs="Nirmala UI" w:hint="cs"/>
          <w:lang w:val="en"/>
        </w:rPr>
        <w:t>व्यू</w:t>
      </w:r>
      <w:r w:rsidRPr="004A7311">
        <w:rPr>
          <w:rFonts w:ascii="Nirmala UI" w:hAnsi="Nirmala UI" w:cs="Nirmala UI"/>
          <w:lang w:val="en"/>
        </w:rPr>
        <w:t xml:space="preserve"> </w:t>
      </w:r>
      <w:r w:rsidRPr="004A7311">
        <w:rPr>
          <w:rFonts w:ascii="Nirmala UI" w:hAnsi="Nirmala UI" w:cs="Nirmala UI" w:hint="cs"/>
          <w:lang w:val="en"/>
        </w:rPr>
        <w:t>डिटेल</w:t>
      </w:r>
      <w:r w:rsidR="0067104C" w:rsidRPr="00484AB1">
        <w:rPr>
          <w:lang w:val="en"/>
        </w:rPr>
        <w:t xml:space="preserve"> </w:t>
      </w:r>
      <w:r w:rsidR="0067104C" w:rsidRPr="00484AB1">
        <w:rPr>
          <w:rFonts w:ascii="Nirmala UI" w:hAnsi="Nirmala UI" w:cs="Nirmala UI"/>
          <w:lang w:val="en"/>
        </w:rPr>
        <w:t>बटन</w:t>
      </w:r>
    </w:p>
    <w:p w14:paraId="0D286BB5" w14:textId="2940A02D" w:rsidR="004A7311" w:rsidRPr="00F614B5" w:rsidRDefault="004A7311" w:rsidP="00F614B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Start Inspection button/</w:t>
      </w:r>
      <w:r w:rsidRPr="004A7311">
        <w:rPr>
          <w:rFonts w:hint="cs"/>
        </w:rPr>
        <w:t xml:space="preserve"> </w:t>
      </w:r>
      <w:r w:rsidRPr="004A7311">
        <w:rPr>
          <w:rFonts w:ascii="Nirmala UI" w:hAnsi="Nirmala UI" w:cs="Nirmala UI" w:hint="cs"/>
          <w:lang w:val="en"/>
        </w:rPr>
        <w:t>स्टार्ट</w:t>
      </w:r>
      <w:r w:rsidRPr="004A7311">
        <w:rPr>
          <w:rFonts w:ascii="Nirmala UI" w:hAnsi="Nirmala UI" w:cs="Nirmala UI"/>
          <w:lang w:val="en"/>
        </w:rPr>
        <w:t xml:space="preserve"> </w:t>
      </w:r>
      <w:r w:rsidRPr="004A7311">
        <w:rPr>
          <w:rFonts w:ascii="Nirmala UI" w:hAnsi="Nirmala UI" w:cs="Nirmala UI" w:hint="cs"/>
          <w:lang w:val="en"/>
        </w:rPr>
        <w:t>इंस्पेक्शन</w:t>
      </w:r>
      <w:r w:rsidRPr="004A7311">
        <w:rPr>
          <w:rFonts w:ascii="Nirmala UI" w:hAnsi="Nirmala UI" w:cs="Nirmala UI"/>
          <w:lang w:val="en"/>
        </w:rPr>
        <w:t xml:space="preserve"> </w:t>
      </w:r>
      <w:r w:rsidRPr="00484AB1">
        <w:rPr>
          <w:rFonts w:ascii="Nirmala UI" w:hAnsi="Nirmala UI" w:cs="Nirmala UI"/>
          <w:lang w:val="en"/>
        </w:rPr>
        <w:t>बटन</w:t>
      </w:r>
    </w:p>
    <w:p w14:paraId="0CE362D6" w14:textId="0DB1FB6F" w:rsidR="0067104C" w:rsidRDefault="0067104C" w:rsidP="0067104C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 xml:space="preserve">will tab on </w:t>
      </w:r>
      <w:r w:rsidR="004A7311">
        <w:rPr>
          <w:lang w:val="en"/>
        </w:rPr>
        <w:t xml:space="preserve">View Details </w:t>
      </w:r>
      <w:proofErr w:type="gramStart"/>
      <w:r w:rsidR="004A7311">
        <w:rPr>
          <w:lang w:val="en"/>
        </w:rPr>
        <w:t>button</w:t>
      </w:r>
      <w:r>
        <w:rPr>
          <w:lang w:val="en"/>
        </w:rPr>
        <w:t>,</w:t>
      </w:r>
      <w:proofErr w:type="gramEnd"/>
      <w:r>
        <w:rPr>
          <w:lang w:val="en"/>
        </w:rPr>
        <w:t xml:space="preserve"> the system will redirect to the </w:t>
      </w:r>
      <w:r w:rsidR="004A7311">
        <w:rPr>
          <w:lang w:val="en"/>
        </w:rPr>
        <w:t>Insepection Details</w:t>
      </w:r>
      <w:r>
        <w:rPr>
          <w:lang w:val="en"/>
        </w:rPr>
        <w:t xml:space="preserve"> screen.</w:t>
      </w:r>
    </w:p>
    <w:p w14:paraId="61F34DB4" w14:textId="77777777" w:rsidR="004A7311" w:rsidRPr="004A7311" w:rsidRDefault="004A7311" w:rsidP="004A7311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4A7311">
        <w:rPr>
          <w:rFonts w:ascii="Nirmala UI" w:hAnsi="Nirmala UI" w:cs="Nirmala UI" w:hint="cs"/>
          <w:cs/>
          <w:lang w:val="en"/>
        </w:rPr>
        <w:t>उपयोगकर्ता विवरण देखें बटन बटन पर टैब करेगा</w:t>
      </w:r>
      <w:r w:rsidRPr="004A7311">
        <w:rPr>
          <w:rFonts w:ascii="Nirmala UI" w:hAnsi="Nirmala UI" w:cs="Nirmala UI" w:hint="cs"/>
          <w:lang w:val="en"/>
        </w:rPr>
        <w:t xml:space="preserve">, </w:t>
      </w:r>
      <w:r w:rsidRPr="004A7311">
        <w:rPr>
          <w:rFonts w:ascii="Nirmala UI" w:hAnsi="Nirmala UI" w:cs="Nirmala UI" w:hint="cs"/>
          <w:cs/>
          <w:lang w:val="en"/>
        </w:rPr>
        <w:t>सिस्टम निरीक्षण विवरण स्क्रीन पर रीडायरेक्ट करेगा।</w:t>
      </w:r>
    </w:p>
    <w:p w14:paraId="192EF4DF" w14:textId="77777777" w:rsidR="004A7311" w:rsidRPr="003F2495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Request ID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रिक्वेस्ट</w:t>
      </w:r>
      <w:r>
        <w:rPr>
          <w:lang w:val="en"/>
        </w:rPr>
        <w:t xml:space="preserve"> </w:t>
      </w:r>
      <w:r w:rsidRPr="003F2495">
        <w:rPr>
          <w:lang w:val="en"/>
        </w:rPr>
        <w:t>ID</w:t>
      </w:r>
    </w:p>
    <w:p w14:paraId="3974CF4D" w14:textId="77777777" w:rsidR="004A7311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Request Date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रिक्वेस्ट</w:t>
      </w:r>
      <w:r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डेट</w:t>
      </w:r>
      <w:r w:rsidRPr="003F2495">
        <w:rPr>
          <w:lang w:val="en"/>
        </w:rPr>
        <w:tab/>
      </w:r>
    </w:p>
    <w:p w14:paraId="5B634552" w14:textId="77777777" w:rsidR="004A7311" w:rsidRPr="003F2495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Scheme Name</w:t>
      </w:r>
      <w:r>
        <w:rPr>
          <w:lang w:val="en"/>
        </w:rPr>
        <w:t xml:space="preserve">/ / </w:t>
      </w:r>
      <w:r w:rsidRPr="00500D6F">
        <w:rPr>
          <w:rFonts w:ascii="Nirmala UI" w:hAnsi="Nirmala UI" w:cs="Nirmala UI"/>
          <w:lang w:val="en"/>
        </w:rPr>
        <w:t>स्कीम</w:t>
      </w:r>
      <w:r w:rsidRPr="00500D6F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0A6742B8" w14:textId="018986EE" w:rsidR="004A7311" w:rsidRPr="004A7311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Component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कॉम्पोनेन्ट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</w:p>
    <w:p w14:paraId="1409FD54" w14:textId="5F5538B2" w:rsidR="004A7311" w:rsidRPr="004A7311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Point Name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 w:hint="cs"/>
          <w:lang w:val="en"/>
        </w:rPr>
        <w:t>पॉइंट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</w:p>
    <w:p w14:paraId="636CDE34" w14:textId="14B9D599" w:rsidR="004A7311" w:rsidRPr="003F2495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Application Type/ </w:t>
      </w:r>
      <w:r w:rsidRPr="00484AB1">
        <w:rPr>
          <w:rFonts w:ascii="Nirmala UI" w:hAnsi="Nirmala UI" w:cs="Nirmala UI"/>
          <w:lang w:val="en"/>
        </w:rPr>
        <w:t>एप्लीकेशन</w:t>
      </w:r>
      <w:r w:rsidRPr="00484AB1">
        <w:rPr>
          <w:lang w:val="en"/>
        </w:rPr>
        <w:t xml:space="preserve"> </w:t>
      </w:r>
      <w:r w:rsidRPr="00484AB1">
        <w:rPr>
          <w:rFonts w:ascii="Nirmala UI" w:hAnsi="Nirmala UI" w:cs="Nirmala UI"/>
          <w:lang w:val="en"/>
        </w:rPr>
        <w:t>टाइप</w:t>
      </w:r>
      <w:r w:rsidRPr="00484AB1">
        <w:rPr>
          <w:rFonts w:ascii="Nirmala UI" w:hAnsi="Nirmala UI" w:cs="Nirmala UI" w:hint="cs"/>
          <w:lang w:val="en"/>
        </w:rPr>
        <w:t xml:space="preserve"> </w:t>
      </w:r>
    </w:p>
    <w:p w14:paraId="36773DD9" w14:textId="77777777" w:rsidR="004A7311" w:rsidRPr="004A7311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Description of Inspection</w:t>
      </w:r>
      <w:r>
        <w:rPr>
          <w:rFonts w:ascii="Nirmala UI" w:hAnsi="Nirmala UI" w:cs="Nirmala UI"/>
          <w:lang w:val="en"/>
        </w:rPr>
        <w:t xml:space="preserve">/ </w:t>
      </w:r>
      <w:r w:rsidRPr="00484AB1">
        <w:rPr>
          <w:rFonts w:ascii="Nirmala UI" w:hAnsi="Nirmala UI" w:cs="Nirmala UI" w:hint="cs"/>
          <w:lang w:val="en"/>
        </w:rPr>
        <w:t>निरीक्षण</w:t>
      </w:r>
      <w:r w:rsidRPr="00484AB1">
        <w:rPr>
          <w:rFonts w:ascii="Nirmala UI" w:hAnsi="Nirmala UI" w:cs="Nirmala UI"/>
          <w:lang w:val="en"/>
        </w:rPr>
        <w:t xml:space="preserve"> </w:t>
      </w:r>
      <w:r w:rsidRPr="00484AB1">
        <w:rPr>
          <w:rFonts w:ascii="Nirmala UI" w:hAnsi="Nirmala UI" w:cs="Nirmala UI" w:hint="cs"/>
          <w:lang w:val="en"/>
        </w:rPr>
        <w:t>का</w:t>
      </w:r>
      <w:r w:rsidRPr="00484AB1">
        <w:rPr>
          <w:rFonts w:ascii="Nirmala UI" w:hAnsi="Nirmala UI" w:cs="Nirmala UI"/>
          <w:lang w:val="en"/>
        </w:rPr>
        <w:t xml:space="preserve"> </w:t>
      </w:r>
      <w:r w:rsidRPr="00484AB1">
        <w:rPr>
          <w:rFonts w:ascii="Nirmala UI" w:hAnsi="Nirmala UI" w:cs="Nirmala UI" w:hint="cs"/>
          <w:lang w:val="en"/>
        </w:rPr>
        <w:t xml:space="preserve">विवरण </w:t>
      </w:r>
    </w:p>
    <w:p w14:paraId="040CF0DE" w14:textId="457BBFC4" w:rsidR="004A7311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rFonts w:ascii="Nirmala UI" w:hAnsi="Nirmala UI" w:cs="Nirmala UI"/>
          <w:lang w:val="en"/>
        </w:rPr>
      </w:pPr>
      <w:r w:rsidRPr="003F2495">
        <w:rPr>
          <w:lang w:val="en"/>
        </w:rPr>
        <w:t>Location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लोकेशन</w:t>
      </w:r>
    </w:p>
    <w:p w14:paraId="2718B9EA" w14:textId="77777777" w:rsidR="004A7311" w:rsidRPr="004A7311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Inspection Date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/>
          <w:lang w:val="en"/>
        </w:rPr>
        <w:t>इंस्पेक्शन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डेट</w:t>
      </w:r>
      <w:r w:rsidRPr="003F2495">
        <w:rPr>
          <w:lang w:val="en"/>
        </w:rPr>
        <w:t xml:space="preserve">     </w:t>
      </w:r>
    </w:p>
    <w:p w14:paraId="0B636D37" w14:textId="77777777" w:rsidR="004A7311" w:rsidRPr="004A7311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Status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स्टेटस</w:t>
      </w:r>
    </w:p>
    <w:p w14:paraId="37788F28" w14:textId="4F4EEB40" w:rsidR="004A7311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rFonts w:ascii="Nirmala UI" w:hAnsi="Nirmala UI" w:cs="Nirmala UI"/>
          <w:lang w:val="en"/>
        </w:rPr>
      </w:pPr>
      <w:r>
        <w:rPr>
          <w:rFonts w:ascii="Nirmala UI" w:hAnsi="Nirmala UI" w:cs="Nirmala UI"/>
          <w:lang w:val="en"/>
        </w:rPr>
        <w:t>QA/QC Comment/</w:t>
      </w:r>
      <w:r w:rsidRPr="004A7311">
        <w:rPr>
          <w:rFonts w:hint="cs"/>
        </w:rPr>
        <w:t xml:space="preserve"> </w:t>
      </w:r>
      <w:r w:rsidRPr="004A7311">
        <w:rPr>
          <w:rFonts w:ascii="Nirmala UI" w:hAnsi="Nirmala UI" w:cs="Nirmala UI" w:hint="cs"/>
          <w:lang w:val="en"/>
        </w:rPr>
        <w:t>कमेंट</w:t>
      </w:r>
    </w:p>
    <w:p w14:paraId="4BD46360" w14:textId="64C50961" w:rsidR="004A7311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rFonts w:ascii="Nirmala UI" w:hAnsi="Nirmala UI" w:cs="Nirmala UI"/>
          <w:lang w:val="en"/>
        </w:rPr>
      </w:pPr>
      <w:r>
        <w:rPr>
          <w:rFonts w:ascii="Nirmala UI" w:hAnsi="Nirmala UI" w:cs="Nirmala UI"/>
          <w:lang w:val="en"/>
        </w:rPr>
        <w:t>QA/QC Review/</w:t>
      </w:r>
      <w:r w:rsidRPr="004A7311">
        <w:rPr>
          <w:rFonts w:hint="cs"/>
        </w:rPr>
        <w:t xml:space="preserve"> </w:t>
      </w:r>
      <w:r w:rsidRPr="004A7311">
        <w:rPr>
          <w:rFonts w:ascii="Nirmala UI" w:hAnsi="Nirmala UI" w:cs="Nirmala UI" w:hint="cs"/>
          <w:lang w:val="en"/>
        </w:rPr>
        <w:t>रिव्यु</w:t>
      </w:r>
      <w:r w:rsidRPr="004A7311">
        <w:rPr>
          <w:rFonts w:ascii="Nirmala UI" w:hAnsi="Nirmala UI" w:cs="Nirmala UI"/>
          <w:lang w:val="en"/>
        </w:rPr>
        <w:t xml:space="preserve">  </w:t>
      </w:r>
    </w:p>
    <w:p w14:paraId="32803D28" w14:textId="381A5378" w:rsidR="004A7311" w:rsidRPr="004A7311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Field Engineer Name/</w:t>
      </w:r>
      <w:r w:rsidRPr="004A7311">
        <w:rPr>
          <w:rFonts w:ascii="Nirmala UI" w:hAnsi="Nirmala UI" w:cs="Nirmala UI" w:hint="cs"/>
          <w:lang w:val="en"/>
        </w:rPr>
        <w:t xml:space="preserve"> </w:t>
      </w:r>
      <w:r w:rsidRPr="004C6742">
        <w:rPr>
          <w:rFonts w:ascii="Nirmala UI" w:hAnsi="Nirmala UI" w:cs="Nirmala UI" w:hint="cs"/>
          <w:lang w:val="en"/>
        </w:rPr>
        <w:t>फील्ड</w:t>
      </w:r>
      <w:r w:rsidRPr="004C6742">
        <w:rPr>
          <w:rFonts w:ascii="Nirmala UI" w:hAnsi="Nirmala UI" w:cs="Nirmala UI"/>
          <w:lang w:val="en"/>
        </w:rPr>
        <w:t xml:space="preserve"> </w:t>
      </w:r>
      <w:r w:rsidRPr="004C6742">
        <w:rPr>
          <w:rFonts w:ascii="Nirmala UI" w:hAnsi="Nirmala UI" w:cs="Nirmala UI" w:hint="cs"/>
          <w:lang w:val="en"/>
        </w:rPr>
        <w:t>इंजीनियर</w:t>
      </w:r>
      <w:r w:rsidRPr="004A7311"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02321932" w14:textId="56FD3F25" w:rsidR="004A7311" w:rsidRPr="004A7311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Mobile Number / </w:t>
      </w:r>
      <w:r w:rsidRPr="000077CE">
        <w:rPr>
          <w:rFonts w:ascii="Nirmala UI" w:hAnsi="Nirmala UI" w:cs="Nirmala UI" w:hint="cs"/>
          <w:lang w:val="en"/>
        </w:rPr>
        <w:t>मोबाइल</w:t>
      </w:r>
      <w:r w:rsidRPr="000077CE">
        <w:rPr>
          <w:rFonts w:ascii="Nirmala UI" w:hAnsi="Nirmala UI" w:cs="Nirmala UI"/>
          <w:lang w:val="en"/>
        </w:rPr>
        <w:t xml:space="preserve"> </w:t>
      </w:r>
      <w:r w:rsidRPr="000077CE">
        <w:rPr>
          <w:rFonts w:ascii="Nirmala UI" w:hAnsi="Nirmala UI" w:cs="Nirmala UI" w:hint="cs"/>
          <w:lang w:val="en"/>
        </w:rPr>
        <w:t>नंबर</w:t>
      </w:r>
    </w:p>
    <w:p w14:paraId="4C6C602F" w14:textId="47A0D9F5" w:rsidR="004A7311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Revisit Insepection Date/</w:t>
      </w:r>
      <w:r w:rsidRPr="004A7311">
        <w:rPr>
          <w:rFonts w:hint="cs"/>
        </w:rPr>
        <w:t xml:space="preserve"> </w:t>
      </w:r>
      <w:r w:rsidRPr="004A7311">
        <w:rPr>
          <w:rFonts w:ascii="Nirmala UI" w:hAnsi="Nirmala UI" w:cs="Nirmala UI"/>
          <w:lang w:val="en"/>
        </w:rPr>
        <w:t>रेविसित</w:t>
      </w:r>
      <w:r w:rsidRPr="004A7311">
        <w:rPr>
          <w:lang w:val="en"/>
        </w:rPr>
        <w:t xml:space="preserve">  </w:t>
      </w:r>
      <w:r w:rsidRPr="004A7311">
        <w:rPr>
          <w:rFonts w:ascii="Nirmala UI" w:hAnsi="Nirmala UI" w:cs="Nirmala UI"/>
          <w:lang w:val="en"/>
        </w:rPr>
        <w:t>इंस्पेक्शन</w:t>
      </w:r>
      <w:r w:rsidRPr="004A7311">
        <w:rPr>
          <w:lang w:val="en"/>
        </w:rPr>
        <w:t xml:space="preserve"> </w:t>
      </w:r>
      <w:r w:rsidRPr="004A7311">
        <w:rPr>
          <w:rFonts w:ascii="Nirmala UI" w:hAnsi="Nirmala UI" w:cs="Nirmala UI"/>
          <w:lang w:val="en"/>
        </w:rPr>
        <w:t>डेट</w:t>
      </w:r>
    </w:p>
    <w:p w14:paraId="71159CE9" w14:textId="1C3C4271" w:rsidR="004A7311" w:rsidRPr="00F614B5" w:rsidRDefault="004A7311" w:rsidP="004A731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Remark/</w:t>
      </w:r>
      <w:r w:rsidRPr="004A7311">
        <w:rPr>
          <w:rFonts w:hint="cs"/>
        </w:rPr>
        <w:t xml:space="preserve"> </w:t>
      </w:r>
      <w:r w:rsidRPr="004A7311">
        <w:rPr>
          <w:rFonts w:ascii="Nirmala UI" w:hAnsi="Nirmala UI" w:cs="Nirmala UI"/>
          <w:lang w:val="en"/>
        </w:rPr>
        <w:t>रिमार्क</w:t>
      </w:r>
    </w:p>
    <w:p w14:paraId="50A1398D" w14:textId="209F2382" w:rsidR="00F614B5" w:rsidRPr="004A7311" w:rsidRDefault="00F614B5" w:rsidP="00F614B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View Encloser button/</w:t>
      </w:r>
      <w:r w:rsidRPr="004A7311">
        <w:rPr>
          <w:rFonts w:ascii="Nirmala UI" w:hAnsi="Nirmala UI" w:cs="Nirmala UI" w:hint="cs"/>
          <w:lang w:val="en"/>
        </w:rPr>
        <w:t>व्यू</w:t>
      </w:r>
      <w:r w:rsidRPr="004A7311">
        <w:rPr>
          <w:rFonts w:ascii="Nirmala UI" w:hAnsi="Nirmala UI" w:cs="Nirmala UI"/>
          <w:lang w:val="en"/>
        </w:rPr>
        <w:t xml:space="preserve"> </w:t>
      </w:r>
      <w:r w:rsidRPr="00F614B5">
        <w:rPr>
          <w:rFonts w:ascii="Nirmala UI" w:hAnsi="Nirmala UI" w:cs="Nirmala UI" w:hint="cs"/>
          <w:lang w:val="en"/>
        </w:rPr>
        <w:t>एन्क्लोज़र</w:t>
      </w:r>
      <w:r w:rsidRPr="00484AB1">
        <w:rPr>
          <w:rFonts w:ascii="Nirmala UI" w:hAnsi="Nirmala UI" w:cs="Nirmala UI"/>
          <w:lang w:val="en"/>
        </w:rPr>
        <w:t>बटन</w:t>
      </w:r>
    </w:p>
    <w:p w14:paraId="40143312" w14:textId="163C18C6" w:rsidR="00F614B5" w:rsidRPr="004A7311" w:rsidRDefault="00F614B5" w:rsidP="00F614B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View Field Image button/</w:t>
      </w:r>
      <w:r w:rsidRPr="004A7311">
        <w:rPr>
          <w:rFonts w:ascii="Nirmala UI" w:hAnsi="Nirmala UI" w:cs="Nirmala UI" w:hint="cs"/>
          <w:lang w:val="en"/>
        </w:rPr>
        <w:t>व्यू</w:t>
      </w:r>
      <w:r w:rsidRPr="00F614B5">
        <w:rPr>
          <w:rFonts w:hint="cs"/>
        </w:rPr>
        <w:t xml:space="preserve"> </w:t>
      </w:r>
      <w:r w:rsidRPr="00F614B5">
        <w:rPr>
          <w:rFonts w:ascii="Nirmala UI" w:hAnsi="Nirmala UI" w:cs="Nirmala UI" w:hint="cs"/>
          <w:lang w:val="en"/>
        </w:rPr>
        <w:t>फील्ड</w:t>
      </w:r>
      <w:r w:rsidRPr="00F614B5">
        <w:rPr>
          <w:rFonts w:ascii="Nirmala UI" w:hAnsi="Nirmala UI" w:cs="Nirmala UI"/>
          <w:lang w:val="en"/>
        </w:rPr>
        <w:t xml:space="preserve"> </w:t>
      </w:r>
      <w:r w:rsidRPr="00F614B5">
        <w:rPr>
          <w:rFonts w:ascii="Nirmala UI" w:hAnsi="Nirmala UI" w:cs="Nirmala UI" w:hint="cs"/>
          <w:lang w:val="en"/>
        </w:rPr>
        <w:t>इमेज</w:t>
      </w:r>
      <w:r w:rsidRPr="00F614B5">
        <w:rPr>
          <w:rFonts w:ascii="Nirmala UI" w:hAnsi="Nirmala UI" w:cs="Nirmala UI"/>
          <w:lang w:val="en"/>
        </w:rPr>
        <w:t xml:space="preserve"> </w:t>
      </w:r>
      <w:r w:rsidRPr="00484AB1">
        <w:rPr>
          <w:rFonts w:ascii="Nirmala UI" w:hAnsi="Nirmala UI" w:cs="Nirmala UI"/>
          <w:lang w:val="en"/>
        </w:rPr>
        <w:t>बटन</w:t>
      </w:r>
    </w:p>
    <w:p w14:paraId="603A4A18" w14:textId="61C8CDEB" w:rsidR="00F614B5" w:rsidRDefault="00F614B5" w:rsidP="00F614B5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>will tab on View Encloser button, the system will Popup where user can view contractor uploaded images.</w:t>
      </w:r>
    </w:p>
    <w:p w14:paraId="0A6A2E44" w14:textId="18BE736E" w:rsidR="00F614B5" w:rsidRPr="00F614B5" w:rsidRDefault="00F614B5" w:rsidP="00F614B5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F614B5">
        <w:rPr>
          <w:rFonts w:ascii="Nirmala UI" w:hAnsi="Nirmala UI" w:cs="Nirmala UI" w:hint="cs"/>
          <w:cs/>
          <w:lang w:val="en"/>
        </w:rPr>
        <w:t>उपयोगकर्ता व्यू एनक्लोजर बटन पर टैब करेगा</w:t>
      </w:r>
      <w:r w:rsidRPr="00F614B5">
        <w:rPr>
          <w:rFonts w:ascii="Nirmala UI" w:hAnsi="Nirmala UI" w:cs="Nirmala UI" w:hint="cs"/>
          <w:lang w:val="en"/>
        </w:rPr>
        <w:t xml:space="preserve">, </w:t>
      </w:r>
      <w:r w:rsidRPr="00F614B5">
        <w:rPr>
          <w:rFonts w:ascii="Nirmala UI" w:hAnsi="Nirmala UI" w:cs="Nirmala UI" w:hint="cs"/>
          <w:cs/>
          <w:lang w:val="en"/>
        </w:rPr>
        <w:t>सिस्टम पॉपअप होगा जहां उपयोगकर्ता ठेकेदार द्वारा अपलोड की गई छवियों को देख सकता है।</w:t>
      </w:r>
    </w:p>
    <w:p w14:paraId="02B2FE6C" w14:textId="43ABDEAF" w:rsidR="00F614B5" w:rsidRDefault="00F614B5" w:rsidP="00F614B5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>will tab on View Field Image button, the system will Popup where user can view Field Image uploaded images.</w:t>
      </w:r>
    </w:p>
    <w:p w14:paraId="7E394C80" w14:textId="75F53B39" w:rsidR="00F614B5" w:rsidRPr="00F614B5" w:rsidRDefault="00F614B5" w:rsidP="00F614B5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F614B5">
        <w:rPr>
          <w:rFonts w:ascii="Nirmala UI" w:hAnsi="Nirmala UI" w:cs="Nirmala UI" w:hint="cs"/>
          <w:cs/>
          <w:lang w:val="en"/>
        </w:rPr>
        <w:lastRenderedPageBreak/>
        <w:t>उपयोगकर्ता फ़ील्ड छवि देखें बटन पर टैब करेगा</w:t>
      </w:r>
      <w:r w:rsidRPr="00F614B5">
        <w:rPr>
          <w:rFonts w:ascii="Nirmala UI" w:hAnsi="Nirmala UI" w:cs="Nirmala UI" w:hint="cs"/>
          <w:lang w:val="en"/>
        </w:rPr>
        <w:t xml:space="preserve">, </w:t>
      </w:r>
      <w:r w:rsidRPr="00F614B5">
        <w:rPr>
          <w:rFonts w:ascii="Nirmala UI" w:hAnsi="Nirmala UI" w:cs="Nirmala UI" w:hint="cs"/>
          <w:cs/>
          <w:lang w:val="en"/>
        </w:rPr>
        <w:t>सिस्टम पॉपअप होगा जहां उपयोगकर्ता फ़ील्ड छवि अपलोड की गई छवियों को देख सकता है।</w:t>
      </w:r>
    </w:p>
    <w:p w14:paraId="70C1358C" w14:textId="0BC584E8" w:rsidR="00F614B5" w:rsidRDefault="00F614B5" w:rsidP="00F614B5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F614B5">
        <w:rPr>
          <w:lang w:val="en"/>
        </w:rPr>
        <w:t xml:space="preserve">User will tab on Start Inspection </w:t>
      </w:r>
      <w:proofErr w:type="gramStart"/>
      <w:r w:rsidRPr="00F614B5">
        <w:rPr>
          <w:lang w:val="en"/>
        </w:rPr>
        <w:t>button,</w:t>
      </w:r>
      <w:proofErr w:type="gramEnd"/>
      <w:r w:rsidRPr="00F614B5">
        <w:rPr>
          <w:lang w:val="en"/>
        </w:rPr>
        <w:t xml:space="preserve"> the system will </w:t>
      </w:r>
      <w:r>
        <w:rPr>
          <w:lang w:val="en"/>
        </w:rPr>
        <w:t>redirect to the Insepection Form screen.</w:t>
      </w:r>
    </w:p>
    <w:p w14:paraId="7F813682" w14:textId="78DACB86" w:rsidR="004A7311" w:rsidRDefault="00F614B5" w:rsidP="00F614B5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F614B5">
        <w:rPr>
          <w:rFonts w:ascii="Nirmala UI" w:hAnsi="Nirmala UI" w:cs="Nirmala UI" w:hint="cs"/>
          <w:cs/>
          <w:lang w:val="en"/>
        </w:rPr>
        <w:t>उपयोगकर्ता निरीक्षण प्रारंभ करें बटन पर टैब करेगा</w:t>
      </w:r>
      <w:r w:rsidRPr="00F614B5">
        <w:rPr>
          <w:rFonts w:ascii="Nirmala UI" w:hAnsi="Nirmala UI" w:cs="Nirmala UI" w:hint="cs"/>
          <w:lang w:val="en"/>
        </w:rPr>
        <w:t xml:space="preserve">, </w:t>
      </w:r>
      <w:r w:rsidRPr="00F614B5">
        <w:rPr>
          <w:rFonts w:ascii="Nirmala UI" w:hAnsi="Nirmala UI" w:cs="Nirmala UI" w:hint="cs"/>
          <w:cs/>
          <w:lang w:val="en"/>
        </w:rPr>
        <w:t>सिस्टम निरीक्षण फॉर्म स्क्रीन पर रीडायरेक्ट करेगा।</w:t>
      </w:r>
    </w:p>
    <w:p w14:paraId="10EF42F3" w14:textId="3A3F0807" w:rsidR="00E01DE7" w:rsidRDefault="003A67F5" w:rsidP="00E01DE7">
      <w:pPr>
        <w:pStyle w:val="NormalWeb"/>
      </w:pPr>
      <w:r>
        <w:rPr>
          <w:noProof/>
          <w:lang w:val="en"/>
        </w:rPr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7DAF5A9D" wp14:editId="260B05E2">
                <wp:simplePos x="0" y="0"/>
                <wp:positionH relativeFrom="column">
                  <wp:posOffset>-730250</wp:posOffset>
                </wp:positionH>
                <wp:positionV relativeFrom="paragraph">
                  <wp:posOffset>274320</wp:posOffset>
                </wp:positionV>
                <wp:extent cx="6838950" cy="3886200"/>
                <wp:effectExtent l="114300" t="133350" r="266700" b="323850"/>
                <wp:wrapNone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8950" cy="3886200"/>
                          <a:chOff x="0" y="0"/>
                          <a:chExt cx="6838950" cy="3886200"/>
                        </a:xfrm>
                      </wpg:grpSpPr>
                      <wpg:grpSp>
                        <wpg:cNvPr id="88" name="Group 88"/>
                        <wpg:cNvGrpSpPr/>
                        <wpg:grpSpPr>
                          <a:xfrm>
                            <a:off x="2305050" y="19050"/>
                            <a:ext cx="2266950" cy="3810000"/>
                            <a:chOff x="0" y="0"/>
                            <a:chExt cx="2266950" cy="3810000"/>
                          </a:xfrm>
                        </wpg:grpSpPr>
                        <pic:pic xmlns:pic="http://schemas.openxmlformats.org/drawingml/2006/picture">
                          <pic:nvPicPr>
                            <pic:cNvPr id="86" name="Picture 86" descr="C:\Users\MPSEDC-GIS-05\Pictures\d0683c03-871d-4689-b182-007628f231de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3350" y="114300"/>
                              <a:ext cx="1936750" cy="3563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2" name="Picture 82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266950" cy="3810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  <wpg:grpSp>
                        <wpg:cNvPr id="91" name="Group 91"/>
                        <wpg:cNvGrpSpPr/>
                        <wpg:grpSpPr>
                          <a:xfrm>
                            <a:off x="4572000" y="0"/>
                            <a:ext cx="2266950" cy="3810000"/>
                            <a:chOff x="0" y="0"/>
                            <a:chExt cx="2266950" cy="3810000"/>
                          </a:xfrm>
                        </wpg:grpSpPr>
                        <pic:pic xmlns:pic="http://schemas.openxmlformats.org/drawingml/2006/picture">
                          <pic:nvPicPr>
                            <pic:cNvPr id="90" name="Picture 90" descr="C:\Users\MPSEDC-GIS-05\Pictures\25048639-3b65-400b-8fc9-c6070f71ca1a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1450" y="101600"/>
                              <a:ext cx="1898650" cy="35953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9" name="Picture 59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266950" cy="38100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  <wpg:grpSp>
                        <wpg:cNvPr id="83" name="Group 83"/>
                        <wpg:cNvGrpSpPr/>
                        <wpg:grpSpPr>
                          <a:xfrm>
                            <a:off x="0" y="19050"/>
                            <a:ext cx="2305050" cy="3867150"/>
                            <a:chOff x="0" y="0"/>
                            <a:chExt cx="2305050" cy="3867150"/>
                          </a:xfrm>
                        </wpg:grpSpPr>
                        <pic:pic xmlns:pic="http://schemas.openxmlformats.org/drawingml/2006/picture">
                          <pic:nvPicPr>
                            <pic:cNvPr id="77" name="Picture 77" descr="C:\Users\MPSEDC-GIS-05\Pictures\f54a08aa-2d30-4f82-9542-ecc610f27218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1450" y="114300"/>
                              <a:ext cx="1955800" cy="3638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9" name="Picture 69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305050" cy="38671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0D0E18" id="Group 95" o:spid="_x0000_s1026" style="position:absolute;margin-left:-57.5pt;margin-top:21.6pt;width:538.5pt;height:306pt;z-index:251851776" coordsize="68389,3886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">
                <v:group id="Group 88" o:spid="_x0000_s1027" style="position:absolute;left:23050;top:190;width:22670;height:38100" coordsize="2266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Picture 86" o:spid="_x0000_s1028" type="#_x0000_t75" style="position:absolute;left:1333;top:1143;width:19368;height:35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">
                    <v:imagedata r:id="rId53" o:title="d0683c03-871d-4689-b182-007628f231de"/>
                  </v:shape>
                  <v:shape id="Picture 82" o:spid="_x0000_s1029" type="#_x0000_t75" style="position:absolute;width:22669;height:38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v:group id="Group 91" o:spid="_x0000_s1030" style="position:absolute;left:45720;width:22669;height:38100" coordsize="2266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Picture 90" o:spid="_x0000_s1031" type="#_x0000_t75" style="position:absolute;left:1714;top:1016;width:18987;height:35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">
                    <v:imagedata r:id="rId54" o:title="25048639-3b65-400b-8fc9-c6070f71ca1a"/>
                  </v:shape>
                  <v:shape id="Picture 59" o:spid="_x0000_s1032" type="#_x0000_t75" style="position:absolute;width:22669;height:38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v:group id="Group 83" o:spid="_x0000_s1033" style="position:absolute;top:190;width:23050;height:38672" coordsize="23050,38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shape id="Picture 77" o:spid="_x0000_s1034" type="#_x0000_t75" style="position:absolute;left:1714;top:1143;width:19558;height:36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">
                    <v:imagedata r:id="rId55" o:title="f54a08aa-2d30-4f82-9542-ecc610f27218"/>
                  </v:shape>
                  <v:shape id="Picture 69" o:spid="_x0000_s1035" type="#_x0000_t75" style="position:absolute;width:23050;height:38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</v:group>
            </w:pict>
          </mc:Fallback>
        </mc:AlternateContent>
      </w:r>
    </w:p>
    <w:p w14:paraId="1068BAD6" w14:textId="7004D8E8" w:rsidR="003A67F5" w:rsidRPr="003A67F5" w:rsidRDefault="003A67F5" w:rsidP="003A67F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3C532F30" w14:textId="5A98FD6C" w:rsidR="0067104C" w:rsidRPr="00F614B5" w:rsidRDefault="0067104C" w:rsidP="00F614B5">
      <w:pPr>
        <w:spacing w:line="259" w:lineRule="auto"/>
        <w:rPr>
          <w:lang w:val="en"/>
        </w:rPr>
      </w:pPr>
    </w:p>
    <w:p w14:paraId="5F9997CF" w14:textId="223CCC44" w:rsidR="00F614B5" w:rsidRPr="00F614B5" w:rsidRDefault="00F614B5" w:rsidP="00F614B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5E461788" w14:textId="0DB9B40E" w:rsidR="0067104C" w:rsidRDefault="0067104C" w:rsidP="0067104C">
      <w:pPr>
        <w:pStyle w:val="NormalWeb"/>
      </w:pPr>
      <w:r>
        <w:rPr>
          <w:noProof/>
          <w:lang w:val="en" w:bidi="hi-IN"/>
        </w:rPr>
        <w:t xml:space="preserve"> </w:t>
      </w:r>
    </w:p>
    <w:p w14:paraId="4201A71B" w14:textId="3B8FD713" w:rsidR="0067104C" w:rsidRDefault="0067104C" w:rsidP="0067104C">
      <w:pPr>
        <w:pStyle w:val="NormalWeb"/>
      </w:pPr>
      <w:r>
        <w:rPr>
          <w:noProof/>
          <w:lang w:val="en" w:bidi="hi-IN"/>
        </w:rPr>
        <w:t xml:space="preserve">   </w:t>
      </w:r>
    </w:p>
    <w:p w14:paraId="54748376" w14:textId="4EA60E52" w:rsidR="0067104C" w:rsidRDefault="0067104C" w:rsidP="0067104C">
      <w:pPr>
        <w:rPr>
          <w:lang w:val="en" w:bidi="hi-IN"/>
        </w:rPr>
      </w:pPr>
      <w:r>
        <w:rPr>
          <w:noProof/>
          <w:lang w:val="en" w:bidi="hi-IN"/>
        </w:rPr>
        <w:t xml:space="preserve"> </w:t>
      </w:r>
    </w:p>
    <w:p w14:paraId="14E418BE" w14:textId="0A74D23A" w:rsidR="0067104C" w:rsidRPr="00EC6310" w:rsidRDefault="0067104C" w:rsidP="0067104C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0D95E075" w14:textId="7EA401C3" w:rsidR="0067104C" w:rsidRPr="00EC6310" w:rsidRDefault="0067104C" w:rsidP="0067104C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49D09B28" w14:textId="37129538" w:rsidR="0067104C" w:rsidRDefault="0067104C" w:rsidP="0067104C">
      <w:pPr>
        <w:rPr>
          <w:lang w:bidi="hi-IN"/>
        </w:rPr>
      </w:pPr>
    </w:p>
    <w:p w14:paraId="62DD1F47" w14:textId="77777777" w:rsidR="0067104C" w:rsidRDefault="0067104C" w:rsidP="0067104C">
      <w:pPr>
        <w:rPr>
          <w:lang w:bidi="hi-IN"/>
        </w:rPr>
      </w:pPr>
    </w:p>
    <w:p w14:paraId="5805C726" w14:textId="77777777" w:rsidR="0067104C" w:rsidRDefault="0067104C" w:rsidP="0067104C">
      <w:pPr>
        <w:rPr>
          <w:lang w:bidi="hi-IN"/>
        </w:rPr>
      </w:pPr>
    </w:p>
    <w:p w14:paraId="70B5ED45" w14:textId="77777777" w:rsidR="0067104C" w:rsidRDefault="0067104C" w:rsidP="0067104C">
      <w:pPr>
        <w:rPr>
          <w:lang w:bidi="hi-IN"/>
        </w:rPr>
      </w:pPr>
    </w:p>
    <w:p w14:paraId="711DC580" w14:textId="77777777" w:rsidR="0067104C" w:rsidRPr="00E856DB" w:rsidRDefault="0067104C" w:rsidP="0067104C">
      <w:pPr>
        <w:rPr>
          <w:rFonts w:cs="Mangal"/>
          <w:lang w:bidi="hi-IN"/>
        </w:rPr>
      </w:pPr>
    </w:p>
    <w:p w14:paraId="1E2EBD02" w14:textId="77777777" w:rsidR="0067104C" w:rsidRPr="00BE1E6B" w:rsidRDefault="0067104C" w:rsidP="0067104C">
      <w:pPr>
        <w:pStyle w:val="Heading3"/>
        <w:numPr>
          <w:ilvl w:val="2"/>
          <w:numId w:val="19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17" w:name="_Toc174031511"/>
      <w:r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Inspection History/ इंस्पेक्शन हिस्ट्री</w:t>
      </w:r>
      <w:bookmarkEnd w:id="17"/>
    </w:p>
    <w:p w14:paraId="0215B2CC" w14:textId="055BF773" w:rsidR="0067104C" w:rsidRPr="00BC3FA6" w:rsidRDefault="0067104C" w:rsidP="0067104C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 xml:space="preserve">User can view list of  Inspection that are </w:t>
      </w:r>
      <w:r w:rsidR="00DF5542">
        <w:rPr>
          <w:lang w:val="en"/>
        </w:rPr>
        <w:t>requested</w:t>
      </w:r>
      <w:r>
        <w:rPr>
          <w:lang w:val="en"/>
        </w:rPr>
        <w:t xml:space="preserve"> by them </w:t>
      </w:r>
      <w:r w:rsidR="00DF5542">
        <w:rPr>
          <w:lang w:val="en"/>
        </w:rPr>
        <w:t>. User can view following in the RFI.</w:t>
      </w:r>
    </w:p>
    <w:p w14:paraId="2F165692" w14:textId="2D78EADA" w:rsidR="00DF5542" w:rsidRDefault="00DF5542" w:rsidP="00DF5542">
      <w:pPr>
        <w:pStyle w:val="ListParagraph"/>
        <w:spacing w:line="259" w:lineRule="auto"/>
        <w:ind w:left="1080"/>
        <w:rPr>
          <w:rFonts w:ascii="Nirmala UI" w:hAnsi="Nirmala UI" w:cs="Nirmala UI"/>
          <w:cs/>
          <w:lang w:val="en"/>
        </w:rPr>
      </w:pPr>
      <w:r w:rsidRPr="00DF5542">
        <w:rPr>
          <w:rFonts w:ascii="Nirmala UI" w:hAnsi="Nirmala UI" w:cs="Nirmala UI" w:hint="cs"/>
          <w:cs/>
          <w:lang w:val="en"/>
        </w:rPr>
        <w:t>उपयोगकर्ता उनके द्वारा अनुरोधित निरीक्षण की सूची देख सकते हैं।</w:t>
      </w:r>
      <w:r>
        <w:rPr>
          <w:rFonts w:ascii="Nirmala UI" w:hAnsi="Nirmala UI" w:cs="Nirmala UI" w:hint="cs"/>
          <w:cs/>
          <w:lang w:val="en"/>
        </w:rPr>
        <w:t xml:space="preserve"> </w:t>
      </w:r>
      <w:r w:rsidRPr="00DF5542">
        <w:rPr>
          <w:rFonts w:ascii="Nirmala UI" w:hAnsi="Nirmala UI" w:cs="Nirmala UI" w:hint="cs"/>
          <w:cs/>
          <w:lang w:val="en"/>
        </w:rPr>
        <w:t>उपयोगकर्ता आरएफआई में निम्नलिखित देख सकते हैं।</w:t>
      </w:r>
    </w:p>
    <w:p w14:paraId="4AE7975D" w14:textId="77777777" w:rsidR="003A67F5" w:rsidRPr="003F2495" w:rsidRDefault="003A67F5" w:rsidP="003A67F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Request ID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रिक्वेस्ट</w:t>
      </w:r>
      <w:r>
        <w:rPr>
          <w:lang w:val="en"/>
        </w:rPr>
        <w:t xml:space="preserve"> </w:t>
      </w:r>
      <w:r w:rsidRPr="003F2495">
        <w:rPr>
          <w:lang w:val="en"/>
        </w:rPr>
        <w:t>ID</w:t>
      </w:r>
    </w:p>
    <w:p w14:paraId="31A6AB25" w14:textId="77777777" w:rsidR="003A67F5" w:rsidRDefault="003A67F5" w:rsidP="003A67F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Request Date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रिक्वेस्ट</w:t>
      </w:r>
      <w:r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डेट</w:t>
      </w:r>
      <w:r w:rsidRPr="003F2495">
        <w:rPr>
          <w:lang w:val="en"/>
        </w:rPr>
        <w:tab/>
      </w:r>
    </w:p>
    <w:p w14:paraId="6200748B" w14:textId="77777777" w:rsidR="003A67F5" w:rsidRPr="004A7311" w:rsidRDefault="003A67F5" w:rsidP="003A67F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Status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स्टेटस</w:t>
      </w:r>
    </w:p>
    <w:p w14:paraId="4683EAFD" w14:textId="77777777" w:rsidR="003A67F5" w:rsidRPr="003F2495" w:rsidRDefault="003A67F5" w:rsidP="003A67F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lastRenderedPageBreak/>
        <w:t>Scheme Name</w:t>
      </w:r>
      <w:r>
        <w:rPr>
          <w:lang w:val="en"/>
        </w:rPr>
        <w:t xml:space="preserve">/ / </w:t>
      </w:r>
      <w:r w:rsidRPr="00500D6F">
        <w:rPr>
          <w:rFonts w:ascii="Nirmala UI" w:hAnsi="Nirmala UI" w:cs="Nirmala UI"/>
          <w:lang w:val="en"/>
        </w:rPr>
        <w:t>स्कीम</w:t>
      </w:r>
      <w:r w:rsidRPr="00500D6F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4DDAB45E" w14:textId="77777777" w:rsidR="003A67F5" w:rsidRPr="004A7311" w:rsidRDefault="003A67F5" w:rsidP="003A67F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Component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कॉम्पोनेन्ट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</w:p>
    <w:p w14:paraId="5A46466D" w14:textId="77777777" w:rsidR="003A67F5" w:rsidRPr="004A7311" w:rsidRDefault="003A67F5" w:rsidP="003A67F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Description of Inspection</w:t>
      </w:r>
      <w:r>
        <w:rPr>
          <w:rFonts w:ascii="Nirmala UI" w:hAnsi="Nirmala UI" w:cs="Nirmala UI"/>
          <w:lang w:val="en"/>
        </w:rPr>
        <w:t xml:space="preserve">/ </w:t>
      </w:r>
      <w:r w:rsidRPr="00484AB1">
        <w:rPr>
          <w:rFonts w:ascii="Nirmala UI" w:hAnsi="Nirmala UI" w:cs="Nirmala UI" w:hint="cs"/>
          <w:lang w:val="en"/>
        </w:rPr>
        <w:t>निरीक्षण</w:t>
      </w:r>
      <w:r w:rsidRPr="00484AB1">
        <w:rPr>
          <w:rFonts w:ascii="Nirmala UI" w:hAnsi="Nirmala UI" w:cs="Nirmala UI"/>
          <w:lang w:val="en"/>
        </w:rPr>
        <w:t xml:space="preserve"> </w:t>
      </w:r>
      <w:r w:rsidRPr="00484AB1">
        <w:rPr>
          <w:rFonts w:ascii="Nirmala UI" w:hAnsi="Nirmala UI" w:cs="Nirmala UI" w:hint="cs"/>
          <w:lang w:val="en"/>
        </w:rPr>
        <w:t>का</w:t>
      </w:r>
      <w:r w:rsidRPr="00484AB1">
        <w:rPr>
          <w:rFonts w:ascii="Nirmala UI" w:hAnsi="Nirmala UI" w:cs="Nirmala UI"/>
          <w:lang w:val="en"/>
        </w:rPr>
        <w:t xml:space="preserve"> </w:t>
      </w:r>
      <w:r w:rsidRPr="00484AB1">
        <w:rPr>
          <w:rFonts w:ascii="Nirmala UI" w:hAnsi="Nirmala UI" w:cs="Nirmala UI" w:hint="cs"/>
          <w:lang w:val="en"/>
        </w:rPr>
        <w:t xml:space="preserve">विवरण </w:t>
      </w:r>
    </w:p>
    <w:p w14:paraId="550899FD" w14:textId="77777777" w:rsidR="003A67F5" w:rsidRPr="004A7311" w:rsidRDefault="003A67F5" w:rsidP="003A67F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Field Engineer Name/</w:t>
      </w:r>
      <w:r w:rsidRPr="004A7311">
        <w:rPr>
          <w:rFonts w:ascii="Nirmala UI" w:hAnsi="Nirmala UI" w:cs="Nirmala UI" w:hint="cs"/>
          <w:lang w:val="en"/>
        </w:rPr>
        <w:t xml:space="preserve"> </w:t>
      </w:r>
      <w:r w:rsidRPr="004C6742">
        <w:rPr>
          <w:rFonts w:ascii="Nirmala UI" w:hAnsi="Nirmala UI" w:cs="Nirmala UI" w:hint="cs"/>
          <w:lang w:val="en"/>
        </w:rPr>
        <w:t>फील्ड</w:t>
      </w:r>
      <w:r w:rsidRPr="004C6742">
        <w:rPr>
          <w:rFonts w:ascii="Nirmala UI" w:hAnsi="Nirmala UI" w:cs="Nirmala UI"/>
          <w:lang w:val="en"/>
        </w:rPr>
        <w:t xml:space="preserve"> </w:t>
      </w:r>
      <w:r w:rsidRPr="004C6742">
        <w:rPr>
          <w:rFonts w:ascii="Nirmala UI" w:hAnsi="Nirmala UI" w:cs="Nirmala UI" w:hint="cs"/>
          <w:lang w:val="en"/>
        </w:rPr>
        <w:t>इंजीनियर</w:t>
      </w:r>
      <w:r w:rsidRPr="004A7311"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4BBCD2D7" w14:textId="05CC6152" w:rsidR="003A67F5" w:rsidRPr="0090558D" w:rsidRDefault="003A67F5" w:rsidP="0090558D">
      <w:pPr>
        <w:pStyle w:val="ListParagraph"/>
        <w:numPr>
          <w:ilvl w:val="0"/>
          <w:numId w:val="4"/>
        </w:numPr>
        <w:spacing w:line="259" w:lineRule="auto"/>
        <w:rPr>
          <w:rFonts w:ascii="Nirmala UI" w:hAnsi="Nirmala UI" w:cs="Nirmala UI"/>
          <w:lang w:val="en"/>
        </w:rPr>
      </w:pPr>
      <w:r w:rsidRPr="003F2495">
        <w:rPr>
          <w:lang w:val="en"/>
        </w:rPr>
        <w:t>Location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लोकेशन</w:t>
      </w:r>
    </w:p>
    <w:p w14:paraId="25F16576" w14:textId="1758F305" w:rsidR="003A67F5" w:rsidRPr="004A7311" w:rsidRDefault="003A67F5" w:rsidP="003A67F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Inspection Date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/>
          <w:lang w:val="en"/>
        </w:rPr>
        <w:t>इंस्पेक्शन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डेट</w:t>
      </w:r>
      <w:r w:rsidRPr="003F2495">
        <w:rPr>
          <w:lang w:val="en"/>
        </w:rPr>
        <w:t xml:space="preserve">     </w:t>
      </w:r>
    </w:p>
    <w:p w14:paraId="38CE342A" w14:textId="41AA6A86" w:rsidR="003A67F5" w:rsidRPr="004A7311" w:rsidRDefault="003A67F5" w:rsidP="003A67F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View Log button/</w:t>
      </w:r>
      <w:r w:rsidRPr="004A7311">
        <w:rPr>
          <w:rFonts w:ascii="Nirmala UI" w:hAnsi="Nirmala UI" w:cs="Nirmala UI" w:hint="cs"/>
          <w:lang w:val="en"/>
        </w:rPr>
        <w:t>व्यू</w:t>
      </w:r>
      <w:r w:rsidRPr="003A67F5">
        <w:rPr>
          <w:rFonts w:ascii="Nirmala UI" w:hAnsi="Nirmala UI" w:cs="Nirmala UI" w:hint="cs"/>
          <w:cs/>
          <w:lang w:val="en"/>
        </w:rPr>
        <w:t xml:space="preserve"> लॉग</w:t>
      </w:r>
      <w:r w:rsidRPr="004A7311">
        <w:rPr>
          <w:rFonts w:ascii="Nirmala UI" w:hAnsi="Nirmala UI" w:cs="Nirmala UI"/>
          <w:lang w:val="en"/>
        </w:rPr>
        <w:t xml:space="preserve"> </w:t>
      </w:r>
      <w:r w:rsidRPr="00484AB1">
        <w:rPr>
          <w:rFonts w:ascii="Nirmala UI" w:hAnsi="Nirmala UI" w:cs="Nirmala UI"/>
          <w:lang w:val="en"/>
        </w:rPr>
        <w:t>बटन</w:t>
      </w:r>
    </w:p>
    <w:p w14:paraId="670AE113" w14:textId="2FD9F7D5" w:rsidR="003A67F5" w:rsidRDefault="003A67F5" w:rsidP="003A67F5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 xml:space="preserve">will tab on View Log </w:t>
      </w:r>
      <w:proofErr w:type="gramStart"/>
      <w:r>
        <w:rPr>
          <w:lang w:val="en"/>
        </w:rPr>
        <w:t>button,</w:t>
      </w:r>
      <w:proofErr w:type="gramEnd"/>
      <w:r>
        <w:rPr>
          <w:lang w:val="en"/>
        </w:rPr>
        <w:t xml:space="preserve"> the system will redirect to the Insepection Details screen.</w:t>
      </w:r>
    </w:p>
    <w:p w14:paraId="5CCE48C0" w14:textId="66F37E99" w:rsidR="009775B7" w:rsidRPr="009775B7" w:rsidRDefault="003A67F5" w:rsidP="009775B7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3A67F5">
        <w:rPr>
          <w:rFonts w:ascii="Nirmala UI" w:hAnsi="Nirmala UI" w:cs="Nirmala UI" w:hint="cs"/>
          <w:cs/>
          <w:lang w:val="en"/>
        </w:rPr>
        <w:t>उपयोगकर्ता व्यू लॉग बटन पर टैब करेगा</w:t>
      </w:r>
      <w:r w:rsidRPr="003A67F5">
        <w:rPr>
          <w:rFonts w:ascii="Nirmala UI" w:hAnsi="Nirmala UI" w:cs="Nirmala UI" w:hint="cs"/>
          <w:lang w:val="en"/>
        </w:rPr>
        <w:t xml:space="preserve">, </w:t>
      </w:r>
      <w:r w:rsidRPr="003A67F5">
        <w:rPr>
          <w:rFonts w:ascii="Nirmala UI" w:hAnsi="Nirmala UI" w:cs="Nirmala UI" w:hint="cs"/>
          <w:cs/>
          <w:lang w:val="en"/>
        </w:rPr>
        <w:t>सिस्टम निरीक्षण विवरण स्क्रीन पर रीडायरेक्ट करेगा।</w:t>
      </w:r>
    </w:p>
    <w:p w14:paraId="407E1EAF" w14:textId="6F215A5F" w:rsidR="003A67F5" w:rsidRPr="004A7311" w:rsidRDefault="009775B7" w:rsidP="003A67F5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>
        <w:rPr>
          <w:rFonts w:ascii="Nirmala UI" w:hAnsi="Nirmala UI" w:cs="Nirmala UI" w:hint="cs"/>
          <w:noProof/>
          <w:lang w:val="en"/>
        </w:rPr>
        <mc:AlternateContent>
          <mc:Choice Requires="wpg">
            <w:drawing>
              <wp:anchor distT="0" distB="0" distL="114300" distR="114300" simplePos="0" relativeHeight="251866112" behindDoc="0" locked="0" layoutInCell="1" allowOverlap="1" wp14:anchorId="6D94E56C" wp14:editId="0FED70E4">
                <wp:simplePos x="0" y="0"/>
                <wp:positionH relativeFrom="column">
                  <wp:posOffset>635000</wp:posOffset>
                </wp:positionH>
                <wp:positionV relativeFrom="paragraph">
                  <wp:posOffset>137160</wp:posOffset>
                </wp:positionV>
                <wp:extent cx="4673600" cy="3867150"/>
                <wp:effectExtent l="0" t="0" r="0" b="0"/>
                <wp:wrapNone/>
                <wp:docPr id="164" name="Group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3600" cy="3867150"/>
                          <a:chOff x="0" y="0"/>
                          <a:chExt cx="4673600" cy="3867150"/>
                        </a:xfrm>
                      </wpg:grpSpPr>
                      <wpg:grpSp>
                        <wpg:cNvPr id="163" name="Group 163"/>
                        <wpg:cNvGrpSpPr/>
                        <wpg:grpSpPr>
                          <a:xfrm>
                            <a:off x="2406650" y="57150"/>
                            <a:ext cx="2266950" cy="3810000"/>
                            <a:chOff x="0" y="0"/>
                            <a:chExt cx="2266950" cy="3810000"/>
                          </a:xfrm>
                        </wpg:grpSpPr>
                        <pic:pic xmlns:pic="http://schemas.openxmlformats.org/drawingml/2006/picture">
                          <pic:nvPicPr>
                            <pic:cNvPr id="162" name="Picture 162" descr="C:\Users\MPSEDC-GIS-05\Pictures\d24fecad-2b00-4b0e-8745-0bfebc0735e3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52400" y="120650"/>
                              <a:ext cx="1936750" cy="3557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59" name="Picture 159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266950" cy="38100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61" name="Group 161"/>
                        <wpg:cNvGrpSpPr/>
                        <wpg:grpSpPr>
                          <a:xfrm>
                            <a:off x="0" y="0"/>
                            <a:ext cx="2305050" cy="3867150"/>
                            <a:chOff x="0" y="0"/>
                            <a:chExt cx="2305050" cy="3867150"/>
                          </a:xfrm>
                        </wpg:grpSpPr>
                        <pic:pic xmlns:pic="http://schemas.openxmlformats.org/drawingml/2006/picture">
                          <pic:nvPicPr>
                            <pic:cNvPr id="160" name="Picture 160" descr="C:\Users\MPSEDC-GIS-05\Pictures\51992e10-729e-4f39-a0c3-abfd23406ca9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52400" y="120650"/>
                              <a:ext cx="1949450" cy="3614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44" name="Picture 144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305050" cy="386715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879EEB" id="Group 164" o:spid="_x0000_s1026" style="position:absolute;margin-left:50pt;margin-top:10.8pt;width:368pt;height:304.5pt;z-index:251866112" coordsize="46736,3867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">
                <v:group id="Group 163" o:spid="_x0000_s1027" style="position:absolute;left:24066;top:571;width:22670;height:38100" coordsize="2266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<v:shape id="Picture 162" o:spid="_x0000_s1028" type="#_x0000_t75" style="position:absolute;left:1524;top:1206;width:19367;height:35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">
                    <v:imagedata r:id="rId58" o:title="d24fecad-2b00-4b0e-8745-0bfebc0735e3"/>
                  </v:shape>
                  <v:shape id="Picture 159" o:spid="_x0000_s1029" type="#_x0000_t75" style="position:absolute;width:22669;height:38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">
                    <v:imagedata r:id="rId13" o:title="" croptop="5593f" cropbottom="10290f" cropleft="17372f" cropright="16963f"/>
                  </v:shape>
                </v:group>
                <v:group id="Group 161" o:spid="_x0000_s1030" style="position:absolute;width:23050;height:38671" coordsize="23050,38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shape id="Picture 160" o:spid="_x0000_s1031" type="#_x0000_t75" style="position:absolute;left:1524;top:1206;width:19494;height:36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">
                    <v:imagedata r:id="rId59" o:title="51992e10-729e-4f39-a0c3-abfd23406ca9"/>
                  </v:shape>
                  <v:shape id="Picture 144" o:spid="_x0000_s1032" type="#_x0000_t75" style="position:absolute;width:23050;height:38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">
                    <v:imagedata r:id="rId13" o:title="" croptop="5593f" cropbottom="10290f" cropleft="17372f" cropright="16963f"/>
                  </v:shape>
                </v:group>
              </v:group>
            </w:pict>
          </mc:Fallback>
        </mc:AlternateContent>
      </w:r>
    </w:p>
    <w:p w14:paraId="12D68637" w14:textId="3D16AF8B" w:rsidR="003A67F5" w:rsidRPr="00DF5542" w:rsidRDefault="003A67F5" w:rsidP="00DF5542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65AF44CF" w14:textId="77777777" w:rsidR="00DF5542" w:rsidRPr="00DF5542" w:rsidRDefault="00DF5542" w:rsidP="00DF5542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13C62B5C" w14:textId="25977497" w:rsidR="00DF5542" w:rsidRDefault="00DF5542" w:rsidP="006A748C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3E609734" w14:textId="357B5B1F" w:rsidR="003A67F5" w:rsidRDefault="003A67F5" w:rsidP="006A748C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58637526" w14:textId="7A92182E" w:rsidR="003A67F5" w:rsidRDefault="003A67F5" w:rsidP="006A748C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51B693B2" w14:textId="644CFE96" w:rsidR="003A67F5" w:rsidRDefault="003A67F5" w:rsidP="006A748C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78CFA20C" w14:textId="5088933B" w:rsidR="003A67F5" w:rsidRDefault="003A67F5" w:rsidP="006A748C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2285156D" w14:textId="6693CC04" w:rsidR="003A67F5" w:rsidRDefault="003A67F5" w:rsidP="006A748C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4F0691FD" w14:textId="4A1B7D43" w:rsidR="003A67F5" w:rsidRDefault="003A67F5" w:rsidP="006A748C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1BA151D4" w14:textId="16CCE75E" w:rsidR="003A67F5" w:rsidRDefault="003A67F5" w:rsidP="006A748C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4DD4C136" w14:textId="76051A11" w:rsidR="003A67F5" w:rsidRDefault="003A67F5" w:rsidP="006A748C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3CC5FC21" w14:textId="126664DE" w:rsidR="003A67F5" w:rsidRDefault="003A67F5" w:rsidP="006A748C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7D385B2E" w14:textId="760EFF4D" w:rsidR="003A67F5" w:rsidRDefault="003A67F5" w:rsidP="006A748C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38651619" w14:textId="190D90EE" w:rsidR="003A67F5" w:rsidRDefault="003A67F5" w:rsidP="006A748C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387DB7C1" w14:textId="49FF30EB" w:rsidR="003A67F5" w:rsidRDefault="003A67F5" w:rsidP="006A748C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5E047DFD" w14:textId="77777777" w:rsidR="003A67F5" w:rsidRPr="006A748C" w:rsidRDefault="003A67F5" w:rsidP="006A748C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6C533938" w14:textId="0AB65E1D" w:rsidR="006A748C" w:rsidRPr="006A748C" w:rsidRDefault="006A748C" w:rsidP="006A748C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</w:p>
    <w:p w14:paraId="544ED89A" w14:textId="7E2F65B4" w:rsidR="00B633E3" w:rsidRPr="006632A0" w:rsidRDefault="00B633E3" w:rsidP="00B633E3">
      <w:pPr>
        <w:spacing w:line="259" w:lineRule="auto"/>
        <w:rPr>
          <w:lang w:val="en"/>
        </w:rPr>
      </w:pPr>
    </w:p>
    <w:p w14:paraId="6FD871EC" w14:textId="77777777" w:rsidR="00B633E3" w:rsidRPr="000A4311" w:rsidRDefault="00B633E3" w:rsidP="00B633E3">
      <w:pPr>
        <w:pStyle w:val="ListParagraph"/>
        <w:spacing w:line="259" w:lineRule="auto"/>
        <w:ind w:left="1080"/>
        <w:rPr>
          <w:lang w:val="en"/>
        </w:rPr>
      </w:pPr>
    </w:p>
    <w:p w14:paraId="5D974CBD" w14:textId="77777777" w:rsidR="00B633E3" w:rsidRPr="00BE1E6B" w:rsidRDefault="00B633E3" w:rsidP="00BE1E6B">
      <w:pPr>
        <w:pStyle w:val="Heading3"/>
        <w:numPr>
          <w:ilvl w:val="1"/>
          <w:numId w:val="19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18" w:name="_Toc174031512"/>
      <w:r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Daily Inspection/डेली इंस्पेक्शन</w:t>
      </w:r>
      <w:bookmarkEnd w:id="18"/>
    </w:p>
    <w:p w14:paraId="1067DEFB" w14:textId="36B59ADB" w:rsidR="00B633E3" w:rsidRDefault="00B633E3" w:rsidP="00B633E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>can fill Daily Inspection form by selecting following field</w:t>
      </w:r>
      <w:r w:rsidRPr="002B6FC3">
        <w:rPr>
          <w:lang w:val="en"/>
        </w:rPr>
        <w:t xml:space="preserve"> </w:t>
      </w:r>
    </w:p>
    <w:p w14:paraId="7BE2015F" w14:textId="77777777" w:rsidR="00B633E3" w:rsidRPr="002B6FC3" w:rsidRDefault="00B633E3" w:rsidP="00B633E3">
      <w:pPr>
        <w:pStyle w:val="ListParagraph"/>
        <w:spacing w:line="259" w:lineRule="auto"/>
        <w:ind w:left="1080"/>
        <w:rPr>
          <w:lang w:val="en"/>
        </w:rPr>
      </w:pPr>
      <w:r w:rsidRPr="00500D6F">
        <w:rPr>
          <w:rFonts w:ascii="Nirmala UI" w:hAnsi="Nirmala UI" w:cs="Nirmala UI"/>
          <w:lang w:val="en"/>
        </w:rPr>
        <w:t>सफलतापूर्वक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डेटा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सिंक</w:t>
      </w:r>
      <w:r w:rsidRPr="00500D6F">
        <w:rPr>
          <w:lang w:val="en"/>
        </w:rPr>
        <w:t xml:space="preserve">, </w:t>
      </w:r>
      <w:r w:rsidRPr="00500D6F">
        <w:rPr>
          <w:rFonts w:ascii="Nirmala UI" w:hAnsi="Nirmala UI" w:cs="Nirmala UI"/>
          <w:lang w:val="en"/>
        </w:rPr>
        <w:t>उपयोगकर्ता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निम्नलिखित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फ़ील्ड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चयन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करके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दैनिक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निरीक्षण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फॉर्म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भर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सकता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है</w:t>
      </w:r>
    </w:p>
    <w:p w14:paraId="285B9093" w14:textId="77777777" w:rsidR="00B633E3" w:rsidRPr="007D52CB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7D52CB">
        <w:rPr>
          <w:lang w:val="en"/>
        </w:rPr>
        <w:t xml:space="preserve">Select </w:t>
      </w:r>
      <w:r>
        <w:rPr>
          <w:lang w:val="en"/>
        </w:rPr>
        <w:t>PIU/</w:t>
      </w:r>
      <w:r w:rsidRPr="007B1BED">
        <w:rPr>
          <w:rFonts w:hint="cs"/>
        </w:rPr>
        <w:t xml:space="preserve"> </w:t>
      </w:r>
      <w:r w:rsidRPr="007B1BED">
        <w:rPr>
          <w:rFonts w:ascii="Nirmala UI" w:hAnsi="Nirmala UI" w:cs="Nirmala UI"/>
          <w:lang w:val="en"/>
        </w:rPr>
        <w:t>सेलेक्ट</w:t>
      </w:r>
      <w:r>
        <w:rPr>
          <w:rFonts w:ascii="Nirmala UI" w:hAnsi="Nirmala UI" w:cs="Nirmala UI"/>
          <w:lang w:val="en"/>
        </w:rPr>
        <w:t xml:space="preserve"> </w:t>
      </w:r>
      <w:r w:rsidRPr="007B1BED">
        <w:rPr>
          <w:rFonts w:ascii="Nirmala UI" w:hAnsi="Nirmala UI" w:cs="Nirmala UI" w:hint="cs"/>
          <w:lang w:val="en"/>
        </w:rPr>
        <w:t>पीआईयू</w:t>
      </w:r>
    </w:p>
    <w:p w14:paraId="5BC62301" w14:textId="77777777" w:rsidR="00B633E3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lastRenderedPageBreak/>
        <w:t xml:space="preserve">Select Scheme/ </w:t>
      </w:r>
      <w:r w:rsidRPr="007B1BED">
        <w:rPr>
          <w:rFonts w:ascii="Nirmala UI" w:hAnsi="Nirmala UI" w:cs="Nirmala UI"/>
          <w:lang w:val="en"/>
        </w:rPr>
        <w:t>सेलेक्ट स्कीम</w:t>
      </w:r>
    </w:p>
    <w:p w14:paraId="5B39C1C4" w14:textId="77777777" w:rsidR="00B633E3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Select Component/ </w:t>
      </w:r>
      <w:r w:rsidRPr="007B1BED">
        <w:rPr>
          <w:rFonts w:ascii="Nirmala UI" w:hAnsi="Nirmala UI" w:cs="Nirmala UI"/>
          <w:lang w:val="en"/>
        </w:rPr>
        <w:t>सेलेक्ट कॉम्पोनेन्ट</w:t>
      </w:r>
    </w:p>
    <w:p w14:paraId="51CB6554" w14:textId="77777777" w:rsidR="00B633E3" w:rsidRPr="00484AB1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Village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विलेज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करें</w:t>
      </w:r>
    </w:p>
    <w:p w14:paraId="02FB1B4A" w14:textId="77777777" w:rsidR="00B633E3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G</w:t>
      </w:r>
      <w:r>
        <w:rPr>
          <w:lang w:val="en"/>
        </w:rPr>
        <w:t xml:space="preserve">ram </w:t>
      </w:r>
      <w:r w:rsidRPr="00F513AD">
        <w:rPr>
          <w:lang w:val="en"/>
        </w:rPr>
        <w:t>P</w:t>
      </w:r>
      <w:r>
        <w:rPr>
          <w:lang w:val="en"/>
        </w:rPr>
        <w:t>anchayat</w:t>
      </w:r>
      <w:r w:rsidRPr="00F513AD">
        <w:rPr>
          <w:lang w:val="en"/>
        </w:rPr>
        <w:t xml:space="preserve">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ग्राम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पंचायत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 w:rsidRPr="00F513AD">
        <w:rPr>
          <w:lang w:val="en"/>
        </w:rPr>
        <w:tab/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करें</w:t>
      </w:r>
    </w:p>
    <w:p w14:paraId="76529C34" w14:textId="77777777" w:rsidR="00B633E3" w:rsidRPr="00484AB1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Block Name</w:t>
      </w:r>
      <w:r>
        <w:rPr>
          <w:lang w:val="en"/>
        </w:rPr>
        <w:t xml:space="preserve"> / </w:t>
      </w:r>
      <w:r w:rsidRPr="00500D6F">
        <w:rPr>
          <w:rFonts w:ascii="Nirmala UI" w:hAnsi="Nirmala UI" w:cs="Nirmala UI"/>
          <w:lang w:val="en"/>
        </w:rPr>
        <w:t>ब्लॉक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करें</w:t>
      </w:r>
    </w:p>
    <w:p w14:paraId="5A3F6B2E" w14:textId="77777777" w:rsidR="00B633E3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Select Application Type/ </w:t>
      </w:r>
      <w:r w:rsidRPr="00484AB1">
        <w:rPr>
          <w:rFonts w:ascii="Nirmala UI" w:hAnsi="Nirmala UI" w:cs="Nirmala UI"/>
          <w:lang w:val="en"/>
        </w:rPr>
        <w:t>एप्लीकेशन</w:t>
      </w:r>
      <w:r w:rsidRPr="00484AB1">
        <w:rPr>
          <w:lang w:val="en"/>
        </w:rPr>
        <w:t xml:space="preserve"> </w:t>
      </w:r>
      <w:r w:rsidRPr="00484AB1">
        <w:rPr>
          <w:rFonts w:ascii="Nirmala UI" w:hAnsi="Nirmala UI" w:cs="Nirmala UI"/>
          <w:lang w:val="en"/>
        </w:rPr>
        <w:t>टाइप</w:t>
      </w:r>
      <w:r w:rsidRPr="00484AB1">
        <w:rPr>
          <w:rFonts w:ascii="Nirmala UI" w:hAnsi="Nirmala UI" w:cs="Nirmala UI" w:hint="cs"/>
          <w:lang w:val="en"/>
        </w:rPr>
        <w:t xml:space="preserve"> </w:t>
      </w:r>
      <w:r w:rsidRPr="0097659F">
        <w:rPr>
          <w:rFonts w:ascii="Nirmala UI" w:hAnsi="Nirmala UI" w:cs="Nirmala UI" w:hint="cs"/>
          <w:lang w:val="en"/>
        </w:rPr>
        <w:t>चुने</w:t>
      </w:r>
    </w:p>
    <w:p w14:paraId="4DFFB108" w14:textId="77777777" w:rsidR="00B633E3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Enter Description of Inspection</w:t>
      </w:r>
      <w:r>
        <w:rPr>
          <w:rFonts w:ascii="Nirmala UI" w:hAnsi="Nirmala UI" w:cs="Nirmala UI"/>
          <w:lang w:val="en"/>
        </w:rPr>
        <w:t xml:space="preserve">/ </w:t>
      </w:r>
      <w:r w:rsidRPr="00484AB1">
        <w:rPr>
          <w:rFonts w:ascii="Nirmala UI" w:hAnsi="Nirmala UI" w:cs="Nirmala UI" w:hint="cs"/>
          <w:lang w:val="en"/>
        </w:rPr>
        <w:t>निरीक्षण</w:t>
      </w:r>
      <w:r w:rsidRPr="00484AB1">
        <w:rPr>
          <w:rFonts w:ascii="Nirmala UI" w:hAnsi="Nirmala UI" w:cs="Nirmala UI"/>
          <w:lang w:val="en"/>
        </w:rPr>
        <w:t xml:space="preserve"> </w:t>
      </w:r>
      <w:r w:rsidRPr="00484AB1">
        <w:rPr>
          <w:rFonts w:ascii="Nirmala UI" w:hAnsi="Nirmala UI" w:cs="Nirmala UI" w:hint="cs"/>
          <w:lang w:val="en"/>
        </w:rPr>
        <w:t>का</w:t>
      </w:r>
      <w:r w:rsidRPr="00484AB1">
        <w:rPr>
          <w:rFonts w:ascii="Nirmala UI" w:hAnsi="Nirmala UI" w:cs="Nirmala UI"/>
          <w:lang w:val="en"/>
        </w:rPr>
        <w:t xml:space="preserve"> </w:t>
      </w:r>
      <w:r w:rsidRPr="00484AB1">
        <w:rPr>
          <w:rFonts w:ascii="Nirmala UI" w:hAnsi="Nirmala UI" w:cs="Nirmala UI" w:hint="cs"/>
          <w:lang w:val="en"/>
        </w:rPr>
        <w:t xml:space="preserve">विवरण </w:t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करें</w:t>
      </w:r>
    </w:p>
    <w:p w14:paraId="65375A45" w14:textId="77777777" w:rsidR="00B633E3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Next button/</w:t>
      </w:r>
      <w:r w:rsidRPr="00484AB1">
        <w:rPr>
          <w:rFonts w:hint="cs"/>
        </w:rPr>
        <w:t xml:space="preserve"> </w:t>
      </w:r>
      <w:r w:rsidRPr="00484AB1">
        <w:rPr>
          <w:rFonts w:ascii="Nirmala UI" w:hAnsi="Nirmala UI" w:cs="Nirmala UI"/>
          <w:lang w:val="en"/>
        </w:rPr>
        <w:t>नेक्स्ट</w:t>
      </w:r>
      <w:r w:rsidRPr="00484AB1">
        <w:rPr>
          <w:lang w:val="en"/>
        </w:rPr>
        <w:t xml:space="preserve"> </w:t>
      </w:r>
      <w:r w:rsidRPr="00484AB1">
        <w:rPr>
          <w:rFonts w:ascii="Nirmala UI" w:hAnsi="Nirmala UI" w:cs="Nirmala UI"/>
          <w:lang w:val="en"/>
        </w:rPr>
        <w:t>बटन</w:t>
      </w:r>
    </w:p>
    <w:p w14:paraId="178EE528" w14:textId="77777777" w:rsidR="00B633E3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Select QA &amp; QC Review/</w:t>
      </w:r>
      <w:r w:rsidRPr="00484AB1">
        <w:rPr>
          <w:lang w:val="en"/>
        </w:rPr>
        <w:t xml:space="preserve"> </w:t>
      </w:r>
      <w:r>
        <w:rPr>
          <w:lang w:val="en"/>
        </w:rPr>
        <w:t>QA &amp; QC</w:t>
      </w:r>
      <w:r w:rsidRPr="00484AB1">
        <w:rPr>
          <w:rFonts w:ascii="Nirmala UI" w:hAnsi="Nirmala UI" w:cs="Nirmala UI"/>
          <w:lang w:val="en"/>
        </w:rPr>
        <w:t xml:space="preserve"> रिव्यु</w:t>
      </w:r>
      <w:r>
        <w:rPr>
          <w:rFonts w:ascii="Nirmala UI" w:hAnsi="Nirmala UI" w:cs="Nirmala UI"/>
          <w:lang w:val="en"/>
        </w:rPr>
        <w:t xml:space="preserve"> </w:t>
      </w:r>
      <w:r w:rsidRPr="0097659F">
        <w:rPr>
          <w:rFonts w:ascii="Nirmala UI" w:hAnsi="Nirmala UI" w:cs="Nirmala UI" w:hint="cs"/>
          <w:lang w:val="en"/>
        </w:rPr>
        <w:t>चुने</w:t>
      </w:r>
    </w:p>
    <w:p w14:paraId="5FF9EC12" w14:textId="77777777" w:rsidR="00B633E3" w:rsidRDefault="00B633E3" w:rsidP="00B633E3">
      <w:pPr>
        <w:pStyle w:val="ListParagraph"/>
        <w:numPr>
          <w:ilvl w:val="1"/>
          <w:numId w:val="4"/>
        </w:numPr>
        <w:spacing w:line="259" w:lineRule="auto"/>
        <w:rPr>
          <w:lang w:val="en"/>
        </w:rPr>
      </w:pPr>
      <w:r>
        <w:rPr>
          <w:lang w:val="en"/>
        </w:rPr>
        <w:t>Accepted/</w:t>
      </w:r>
      <w:r w:rsidRPr="00484AB1">
        <w:rPr>
          <w:rFonts w:hint="cs"/>
        </w:rPr>
        <w:t xml:space="preserve"> </w:t>
      </w:r>
      <w:r w:rsidRPr="00484AB1">
        <w:rPr>
          <w:rFonts w:ascii="Nirmala UI" w:hAnsi="Nirmala UI" w:cs="Nirmala UI"/>
          <w:lang w:val="en"/>
        </w:rPr>
        <w:t>एक्सेप्टेड</w:t>
      </w:r>
      <w:r w:rsidRPr="00484AB1">
        <w:rPr>
          <w:lang w:val="en"/>
        </w:rPr>
        <w:t xml:space="preserve">  </w:t>
      </w:r>
    </w:p>
    <w:p w14:paraId="11E265C1" w14:textId="77777777" w:rsidR="00B633E3" w:rsidRDefault="00B633E3" w:rsidP="00B633E3">
      <w:pPr>
        <w:pStyle w:val="ListParagraph"/>
        <w:numPr>
          <w:ilvl w:val="1"/>
          <w:numId w:val="4"/>
        </w:numPr>
        <w:spacing w:line="259" w:lineRule="auto"/>
        <w:rPr>
          <w:lang w:val="en"/>
        </w:rPr>
      </w:pPr>
      <w:r>
        <w:rPr>
          <w:lang w:val="en"/>
        </w:rPr>
        <w:t>Accepted with Comments/</w:t>
      </w:r>
      <w:r w:rsidRPr="00484AB1">
        <w:rPr>
          <w:lang w:val="en"/>
        </w:rPr>
        <w:t xml:space="preserve"> </w:t>
      </w:r>
      <w:r w:rsidRPr="00484AB1">
        <w:rPr>
          <w:rFonts w:ascii="Nirmala UI" w:hAnsi="Nirmala UI" w:cs="Nirmala UI"/>
          <w:lang w:val="en"/>
        </w:rPr>
        <w:t>एक्सेप्टेड</w:t>
      </w:r>
      <w:r w:rsidRPr="00484AB1">
        <w:rPr>
          <w:lang w:val="en"/>
        </w:rPr>
        <w:t xml:space="preserve"> </w:t>
      </w:r>
      <w:r w:rsidRPr="00484AB1">
        <w:rPr>
          <w:rFonts w:ascii="Nirmala UI" w:hAnsi="Nirmala UI" w:cs="Nirmala UI"/>
          <w:lang w:val="en"/>
        </w:rPr>
        <w:t>विथ</w:t>
      </w:r>
      <w:r w:rsidRPr="00484AB1">
        <w:rPr>
          <w:lang w:val="en"/>
        </w:rPr>
        <w:t xml:space="preserve"> </w:t>
      </w:r>
      <w:r w:rsidRPr="00484AB1">
        <w:rPr>
          <w:rFonts w:ascii="Nirmala UI" w:hAnsi="Nirmala UI" w:cs="Nirmala UI"/>
          <w:lang w:val="en"/>
        </w:rPr>
        <w:t>कमैंट्स</w:t>
      </w:r>
    </w:p>
    <w:p w14:paraId="35665037" w14:textId="77777777" w:rsidR="00B633E3" w:rsidRPr="00484AB1" w:rsidRDefault="00B633E3" w:rsidP="00B633E3">
      <w:pPr>
        <w:pStyle w:val="ListParagraph"/>
        <w:numPr>
          <w:ilvl w:val="1"/>
          <w:numId w:val="4"/>
        </w:numPr>
        <w:spacing w:line="259" w:lineRule="auto"/>
        <w:rPr>
          <w:lang w:val="en"/>
        </w:rPr>
      </w:pPr>
      <w:r>
        <w:rPr>
          <w:lang w:val="en"/>
        </w:rPr>
        <w:t>Rejected/</w:t>
      </w:r>
      <w:r w:rsidRPr="00484AB1">
        <w:rPr>
          <w:rFonts w:hint="cs"/>
        </w:rPr>
        <w:t xml:space="preserve"> </w:t>
      </w:r>
      <w:r w:rsidRPr="00484AB1">
        <w:rPr>
          <w:rFonts w:ascii="Nirmala UI" w:hAnsi="Nirmala UI" w:cs="Nirmala UI"/>
          <w:lang w:val="en"/>
        </w:rPr>
        <w:t>रिजेक्टेड</w:t>
      </w:r>
    </w:p>
    <w:p w14:paraId="3120232D" w14:textId="77777777" w:rsidR="00B633E3" w:rsidRPr="00BF4362" w:rsidRDefault="00B633E3" w:rsidP="00B633E3">
      <w:pPr>
        <w:pStyle w:val="ListParagraph"/>
        <w:numPr>
          <w:ilvl w:val="1"/>
          <w:numId w:val="4"/>
        </w:numPr>
        <w:spacing w:line="259" w:lineRule="auto"/>
        <w:rPr>
          <w:lang w:val="en"/>
        </w:rPr>
      </w:pPr>
      <w:r>
        <w:rPr>
          <w:lang w:val="en"/>
        </w:rPr>
        <w:t>Re-Inspection Required/</w:t>
      </w:r>
      <w:r w:rsidRPr="00484AB1">
        <w:rPr>
          <w:rFonts w:hint="cs"/>
        </w:rPr>
        <w:t xml:space="preserve"> </w:t>
      </w:r>
      <w:r w:rsidRPr="00484AB1">
        <w:rPr>
          <w:rFonts w:ascii="Nirmala UI" w:hAnsi="Nirmala UI" w:cs="Nirmala UI"/>
          <w:lang w:val="en"/>
        </w:rPr>
        <w:t>री</w:t>
      </w:r>
      <w:r w:rsidRPr="00484AB1">
        <w:rPr>
          <w:lang w:val="en"/>
        </w:rPr>
        <w:t>-</w:t>
      </w:r>
      <w:r w:rsidRPr="00484AB1">
        <w:rPr>
          <w:rFonts w:ascii="Nirmala UI" w:hAnsi="Nirmala UI" w:cs="Nirmala UI"/>
          <w:lang w:val="en"/>
        </w:rPr>
        <w:t>इंस्पेक्शन</w:t>
      </w:r>
      <w:r w:rsidRPr="00484AB1">
        <w:rPr>
          <w:lang w:val="en"/>
        </w:rPr>
        <w:t xml:space="preserve">  </w:t>
      </w:r>
      <w:r w:rsidRPr="00484AB1">
        <w:rPr>
          <w:rFonts w:ascii="Nirmala UI" w:hAnsi="Nirmala UI" w:cs="Nirmala UI"/>
          <w:lang w:val="en"/>
        </w:rPr>
        <w:t>रिक्वायर्ड</w:t>
      </w:r>
    </w:p>
    <w:p w14:paraId="38F23CFB" w14:textId="77777777" w:rsidR="00B633E3" w:rsidRPr="00BF4362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Enter QA &amp; QC Comments /</w:t>
      </w:r>
      <w:r w:rsidRPr="00484AB1">
        <w:t xml:space="preserve"> </w:t>
      </w:r>
      <w:r w:rsidRPr="00484AB1">
        <w:rPr>
          <w:lang w:val="en"/>
        </w:rPr>
        <w:t xml:space="preserve">QA &amp; QC </w:t>
      </w:r>
      <w:r w:rsidRPr="00484AB1">
        <w:rPr>
          <w:rFonts w:ascii="Nirmala UI" w:hAnsi="Nirmala UI" w:cs="Nirmala UI"/>
          <w:lang w:val="en"/>
        </w:rPr>
        <w:t>कमैंट्स</w:t>
      </w:r>
      <w:r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दर्ज</w:t>
      </w:r>
      <w:r w:rsidRPr="003675B0">
        <w:rPr>
          <w:rFonts w:ascii="Nirmala UI" w:hAnsi="Nirmala UI" w:cs="Nirmala UI"/>
          <w:lang w:val="en"/>
        </w:rPr>
        <w:t xml:space="preserve"> </w:t>
      </w:r>
      <w:r w:rsidRPr="003675B0">
        <w:rPr>
          <w:rFonts w:ascii="Nirmala UI" w:hAnsi="Nirmala UI" w:cs="Nirmala UI" w:hint="cs"/>
          <w:lang w:val="en"/>
        </w:rPr>
        <w:t>करें</w:t>
      </w:r>
    </w:p>
    <w:p w14:paraId="401A3589" w14:textId="77777777" w:rsidR="00B633E3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Capture or Upload Photo/</w:t>
      </w:r>
      <w:r w:rsidRPr="00484AB1">
        <w:rPr>
          <w:rFonts w:hint="cs"/>
        </w:rPr>
        <w:t xml:space="preserve"> </w:t>
      </w:r>
      <w:r w:rsidRPr="00484AB1">
        <w:rPr>
          <w:rFonts w:ascii="Nirmala UI" w:hAnsi="Nirmala UI" w:cs="Nirmala UI"/>
          <w:lang w:val="en"/>
        </w:rPr>
        <w:t>कैप्चर</w:t>
      </w:r>
      <w:r w:rsidRPr="00484AB1">
        <w:rPr>
          <w:lang w:val="en"/>
        </w:rPr>
        <w:t xml:space="preserve"> </w:t>
      </w:r>
      <w:r w:rsidRPr="00484AB1">
        <w:rPr>
          <w:rFonts w:ascii="Nirmala UI" w:hAnsi="Nirmala UI" w:cs="Nirmala UI"/>
          <w:lang w:val="en"/>
        </w:rPr>
        <w:t>और</w:t>
      </w:r>
      <w:r w:rsidRPr="00484AB1">
        <w:rPr>
          <w:lang w:val="en"/>
        </w:rPr>
        <w:t xml:space="preserve"> </w:t>
      </w:r>
      <w:r w:rsidRPr="00484AB1">
        <w:rPr>
          <w:rFonts w:ascii="Nirmala UI" w:hAnsi="Nirmala UI" w:cs="Nirmala UI"/>
          <w:lang w:val="en"/>
        </w:rPr>
        <w:t>अपलोड</w:t>
      </w:r>
      <w:r w:rsidRPr="00484AB1">
        <w:rPr>
          <w:lang w:val="en"/>
        </w:rPr>
        <w:t xml:space="preserve"> </w:t>
      </w:r>
      <w:r w:rsidRPr="00484AB1">
        <w:rPr>
          <w:rFonts w:ascii="Nirmala UI" w:hAnsi="Nirmala UI" w:cs="Nirmala UI"/>
          <w:lang w:val="en"/>
        </w:rPr>
        <w:t>फटो</w:t>
      </w:r>
    </w:p>
    <w:p w14:paraId="4884A621" w14:textId="77777777" w:rsidR="00B633E3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Address/Location/</w:t>
      </w:r>
      <w:r w:rsidRPr="00484AB1">
        <w:rPr>
          <w:rFonts w:hint="cs"/>
        </w:rPr>
        <w:t xml:space="preserve"> </w:t>
      </w:r>
      <w:r w:rsidRPr="00484AB1">
        <w:rPr>
          <w:rFonts w:ascii="Nirmala UI" w:hAnsi="Nirmala UI" w:cs="Nirmala UI"/>
          <w:lang w:val="en"/>
        </w:rPr>
        <w:t>एड्रेस</w:t>
      </w:r>
      <w:r w:rsidRPr="00484AB1">
        <w:rPr>
          <w:lang w:val="en"/>
        </w:rPr>
        <w:t>/</w:t>
      </w:r>
      <w:r w:rsidRPr="00484AB1">
        <w:rPr>
          <w:rFonts w:ascii="Nirmala UI" w:hAnsi="Nirmala UI" w:cs="Nirmala UI"/>
          <w:lang w:val="en"/>
        </w:rPr>
        <w:t>लोकेशन</w:t>
      </w:r>
    </w:p>
    <w:p w14:paraId="23E62644" w14:textId="77777777" w:rsidR="00B633E3" w:rsidRDefault="00B633E3" w:rsidP="00B633E3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Save button/</w:t>
      </w:r>
      <w:r w:rsidRPr="00484AB1">
        <w:rPr>
          <w:rFonts w:hint="cs"/>
        </w:rPr>
        <w:t xml:space="preserve"> </w:t>
      </w:r>
      <w:r w:rsidRPr="00484AB1">
        <w:rPr>
          <w:rFonts w:ascii="Nirmala UI" w:hAnsi="Nirmala UI" w:cs="Nirmala UI"/>
          <w:lang w:val="en"/>
        </w:rPr>
        <w:t>सेव</w:t>
      </w:r>
      <w:r w:rsidRPr="00484AB1">
        <w:rPr>
          <w:lang w:val="en"/>
        </w:rPr>
        <w:t xml:space="preserve"> </w:t>
      </w:r>
      <w:r w:rsidRPr="00484AB1">
        <w:rPr>
          <w:rFonts w:ascii="Nirmala UI" w:hAnsi="Nirmala UI" w:cs="Nirmala UI"/>
          <w:lang w:val="en"/>
        </w:rPr>
        <w:t>बटन</w:t>
      </w:r>
    </w:p>
    <w:p w14:paraId="4F56D638" w14:textId="77777777" w:rsidR="00B633E3" w:rsidRDefault="00B633E3" w:rsidP="00B633E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>will enter any above field and tab on Save button , the system will redirect to the Asset list screen.</w:t>
      </w:r>
    </w:p>
    <w:p w14:paraId="5165022D" w14:textId="77777777" w:rsidR="00B633E3" w:rsidRPr="00EC6310" w:rsidRDefault="00B633E3" w:rsidP="00B633E3">
      <w:pPr>
        <w:pStyle w:val="ListParagraph"/>
        <w:spacing w:line="259" w:lineRule="auto"/>
        <w:ind w:left="1080"/>
        <w:rPr>
          <w:lang w:val="en"/>
        </w:rPr>
      </w:pPr>
      <w:r w:rsidRPr="00BF4362">
        <w:rPr>
          <w:rFonts w:ascii="Nirmala UI" w:hAnsi="Nirmala UI" w:cs="Nirmala UI"/>
          <w:lang w:val="en"/>
        </w:rPr>
        <w:t>उपयोगकर्ता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किसी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भी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उपरोक्त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फ़ील्ड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में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प्रवेश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करेगा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और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सेव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बटन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पर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टैब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करेगा</w:t>
      </w:r>
      <w:r w:rsidRPr="00BF4362">
        <w:rPr>
          <w:lang w:val="en"/>
        </w:rPr>
        <w:t xml:space="preserve">,  </w:t>
      </w:r>
      <w:r w:rsidRPr="00BF4362">
        <w:rPr>
          <w:rFonts w:ascii="Nirmala UI" w:hAnsi="Nirmala UI" w:cs="Nirmala UI"/>
          <w:lang w:val="en"/>
        </w:rPr>
        <w:t>सिस्टम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एसेट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सूची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स्क्रीन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पर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रीडायरेक्ट</w:t>
      </w:r>
      <w:r w:rsidRPr="00BF4362">
        <w:rPr>
          <w:lang w:val="en"/>
        </w:rPr>
        <w:t xml:space="preserve"> </w:t>
      </w:r>
      <w:r w:rsidRPr="00BF4362">
        <w:rPr>
          <w:rFonts w:ascii="Nirmala UI" w:hAnsi="Nirmala UI" w:cs="Nirmala UI"/>
          <w:lang w:val="en"/>
        </w:rPr>
        <w:t>करेगा।</w:t>
      </w:r>
    </w:p>
    <w:p w14:paraId="2B115E67" w14:textId="77777777" w:rsidR="00B633E3" w:rsidRPr="00EC6310" w:rsidRDefault="00B633E3" w:rsidP="00B633E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  <w:r>
        <w:rPr>
          <w:rFonts w:ascii="Times New Roman" w:hAnsi="Times New Roman" w:cs="Times New Roman"/>
          <w:noProof/>
          <w:color w:val="auto"/>
          <w:kern w:val="0"/>
          <w:sz w:val="24"/>
          <w:szCs w:val="24"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 wp14:anchorId="200751AC" wp14:editId="2310A0BD">
                <wp:simplePos x="0" y="0"/>
                <wp:positionH relativeFrom="column">
                  <wp:posOffset>-730250</wp:posOffset>
                </wp:positionH>
                <wp:positionV relativeFrom="paragraph">
                  <wp:posOffset>201295</wp:posOffset>
                </wp:positionV>
                <wp:extent cx="6896100" cy="3867150"/>
                <wp:effectExtent l="0" t="0" r="0" b="0"/>
                <wp:wrapNone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3867150"/>
                          <a:chOff x="0" y="0"/>
                          <a:chExt cx="6896100" cy="3867150"/>
                        </a:xfrm>
                      </wpg:grpSpPr>
                      <wpg:grpSp>
                        <wpg:cNvPr id="85" name="Group 85"/>
                        <wpg:cNvGrpSpPr/>
                        <wpg:grpSpPr>
                          <a:xfrm>
                            <a:off x="4629150" y="0"/>
                            <a:ext cx="2266950" cy="3810000"/>
                            <a:chOff x="0" y="0"/>
                            <a:chExt cx="2266950" cy="3810000"/>
                          </a:xfrm>
                        </wpg:grpSpPr>
                        <pic:pic xmlns:pic="http://schemas.openxmlformats.org/drawingml/2006/picture">
                          <pic:nvPicPr>
                            <pic:cNvPr id="98" name="Picture 98" descr="C:\Users\MPSEDC-GIS-05\Pictures\89e6ca62-7b3e-46e6-a102-b1c1356fc9f6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52400" y="114300"/>
                              <a:ext cx="1917700" cy="3563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9" name="Picture 99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266950" cy="38100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00" name="Group 100"/>
                        <wpg:cNvGrpSpPr/>
                        <wpg:grpSpPr>
                          <a:xfrm>
                            <a:off x="0" y="0"/>
                            <a:ext cx="2305050" cy="3867150"/>
                            <a:chOff x="0" y="0"/>
                            <a:chExt cx="2588260" cy="4163695"/>
                          </a:xfrm>
                        </wpg:grpSpPr>
                        <wpg:grpSp>
                          <wpg:cNvPr id="101" name="Group 101"/>
                          <wpg:cNvGrpSpPr/>
                          <wpg:grpSpPr>
                            <a:xfrm>
                              <a:off x="209550" y="120650"/>
                              <a:ext cx="2209800" cy="3892550"/>
                              <a:chOff x="0" y="0"/>
                              <a:chExt cx="2184400" cy="3796665"/>
                            </a:xfrm>
                          </wpg:grpSpPr>
                          <pic:pic xmlns:pic="http://schemas.openxmlformats.org/drawingml/2006/picture">
                            <pic:nvPicPr>
                              <pic:cNvPr id="102" name="Picture 102" descr="C:\Users\MPSEDC-GIS-05\Pictures\79abcb02-4003-4396-b695-a7c283178172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b="529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84400" cy="3524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03" name="Picture 103" descr="C:\Users\MPSEDC-GIS-05\Pictures\ba1c38a1-1a8b-4003-88dd-9ca670d47764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87157" b="5990"/>
                              <a:stretch/>
                            </pic:blipFill>
                            <pic:spPr bwMode="auto">
                              <a:xfrm>
                                <a:off x="0" y="3524250"/>
                                <a:ext cx="2184400" cy="272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104" name="Picture 104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588260" cy="41636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05" name="Group 105"/>
                        <wpg:cNvGrpSpPr/>
                        <wpg:grpSpPr>
                          <a:xfrm>
                            <a:off x="2305050" y="0"/>
                            <a:ext cx="2266950" cy="3810000"/>
                            <a:chOff x="0" y="0"/>
                            <a:chExt cx="2588260" cy="4163695"/>
                          </a:xfrm>
                        </wpg:grpSpPr>
                        <pic:pic xmlns:pic="http://schemas.openxmlformats.org/drawingml/2006/picture">
                          <pic:nvPicPr>
                            <pic:cNvPr id="106" name="Picture 106" descr="C:\Users\MPSEDC-GIS-05\Pictures\7f9e0af5-2b2c-4cff-be59-9a961aaf4e3a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9700" y="127000"/>
                              <a:ext cx="2241550" cy="3892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07" name="Picture 107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588260" cy="41636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CFC811F" id="Group 84" o:spid="_x0000_s1026" style="position:absolute;margin-left:-57.5pt;margin-top:15.85pt;width:543pt;height:304.5pt;z-index:251793408" coordsize="68961,3867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">
                <v:group id="Group 85" o:spid="_x0000_s1027" style="position:absolute;left:46291;width:22670;height:38100" coordsize="2266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<v:shape id="Picture 98" o:spid="_x0000_s1028" type="#_x0000_t75" style="position:absolute;left:1524;top:1143;width:19177;height:35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">
                    <v:imagedata r:id="rId64" o:title="89e6ca62-7b3e-46e6-a102-b1c1356fc9f6"/>
                  </v:shape>
                  <v:shape id="Picture 99" o:spid="_x0000_s1029" type="#_x0000_t75" style="position:absolute;width:22669;height:38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">
                    <v:imagedata r:id="rId13" o:title="" croptop="5593f" cropbottom="10290f" cropleft="17372f" cropright="16963f"/>
                  </v:shape>
                </v:group>
                <v:group id="Group 100" o:spid="_x0000_s1030" style="position:absolute;width:23050;height:38671" coordsize="25882,41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group id="Group 101" o:spid="_x0000_s1031" style="position:absolute;left:2095;top:1206;width:22098;height:38926" coordsize="21844,37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<v:shape id="Picture 102" o:spid="_x0000_s1032" type="#_x0000_t75" style="position:absolute;width:21844;height:35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">
                      <v:imagedata r:id="rId65" o:title="79abcb02-4003-4396-b695-a7c283178172" cropbottom="3467f"/>
                    </v:shape>
                    <v:shape id="Picture 103" o:spid="_x0000_s1033" type="#_x0000_t75" style="position:absolute;top:35242;width:21844;height:2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">
                      <v:imagedata r:id="rId66" o:title="ba1c38a1-1a8b-4003-88dd-9ca670d47764" croptop="57119f" cropbottom="3926f"/>
                    </v:shape>
                  </v:group>
                  <v:shape id="Picture 104" o:spid="_x0000_s1034" type="#_x0000_t75" style="position:absolute;width:25882;height:4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">
                    <v:imagedata r:id="rId13" o:title="" croptop="5593f" cropbottom="10290f" cropleft="17372f" cropright="16963f"/>
                  </v:shape>
                </v:group>
                <v:group id="Group 105" o:spid="_x0000_s1035" style="position:absolute;left:23050;width:22670;height:38100" coordsize="25882,41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shape id="Picture 106" o:spid="_x0000_s1036" type="#_x0000_t75" style="position:absolute;left:1397;top:1270;width:22415;height:38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">
                    <v:imagedata r:id="rId67" o:title="7f9e0af5-2b2c-4cff-be59-9a961aaf4e3a"/>
                  </v:shape>
                  <v:shape id="Picture 107" o:spid="_x0000_s1037" type="#_x0000_t75" style="position:absolute;width:25882;height:4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">
                    <v:imagedata r:id="rId13" o:title="" croptop="5593f" cropbottom="10290f" cropleft="17372f" cropright="16963f"/>
                  </v:shape>
                </v:group>
              </v:group>
            </w:pict>
          </mc:Fallback>
        </mc:AlternateContent>
      </w:r>
    </w:p>
    <w:p w14:paraId="545F5807" w14:textId="77777777" w:rsidR="00B633E3" w:rsidRDefault="00B633E3" w:rsidP="00B633E3">
      <w:pPr>
        <w:rPr>
          <w:lang w:val="en" w:bidi="hi-IN"/>
        </w:rPr>
      </w:pPr>
    </w:p>
    <w:p w14:paraId="68C0F0BD" w14:textId="77777777" w:rsidR="00B633E3" w:rsidRPr="00EC6310" w:rsidRDefault="00B633E3" w:rsidP="00B633E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4CE06797" w14:textId="77777777" w:rsidR="00B633E3" w:rsidRPr="00EC6310" w:rsidRDefault="00B633E3" w:rsidP="00B633E3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57F2D908" w14:textId="77777777" w:rsidR="00B633E3" w:rsidRDefault="00B633E3" w:rsidP="00B633E3">
      <w:pPr>
        <w:rPr>
          <w:lang w:bidi="hi-IN"/>
        </w:rPr>
      </w:pPr>
    </w:p>
    <w:p w14:paraId="1A7CE532" w14:textId="77777777" w:rsidR="00B633E3" w:rsidRDefault="00B633E3" w:rsidP="00B633E3">
      <w:pPr>
        <w:rPr>
          <w:lang w:bidi="hi-IN"/>
        </w:rPr>
      </w:pPr>
    </w:p>
    <w:p w14:paraId="4471681C" w14:textId="77777777" w:rsidR="00B633E3" w:rsidRDefault="00B633E3" w:rsidP="00B633E3">
      <w:pPr>
        <w:rPr>
          <w:lang w:bidi="hi-IN"/>
        </w:rPr>
      </w:pPr>
    </w:p>
    <w:p w14:paraId="4DB3D5CF" w14:textId="77777777" w:rsidR="00B633E3" w:rsidRDefault="00B633E3" w:rsidP="00B633E3">
      <w:pPr>
        <w:rPr>
          <w:lang w:bidi="hi-IN"/>
        </w:rPr>
      </w:pPr>
    </w:p>
    <w:p w14:paraId="071E45A9" w14:textId="77777777" w:rsidR="00B633E3" w:rsidRDefault="00B633E3" w:rsidP="00B633E3">
      <w:pPr>
        <w:rPr>
          <w:lang w:bidi="hi-IN"/>
        </w:rPr>
      </w:pPr>
    </w:p>
    <w:p w14:paraId="2F63279B" w14:textId="77777777" w:rsidR="00B633E3" w:rsidRDefault="00B633E3" w:rsidP="00B633E3">
      <w:pPr>
        <w:rPr>
          <w:lang w:bidi="hi-IN"/>
        </w:rPr>
      </w:pPr>
    </w:p>
    <w:p w14:paraId="09F33C87" w14:textId="77777777" w:rsidR="00B633E3" w:rsidRDefault="00B633E3" w:rsidP="00B633E3">
      <w:pPr>
        <w:rPr>
          <w:lang w:bidi="hi-IN"/>
        </w:rPr>
      </w:pPr>
    </w:p>
    <w:p w14:paraId="7226303E" w14:textId="77777777" w:rsidR="00B633E3" w:rsidRDefault="00B633E3" w:rsidP="00B633E3">
      <w:pPr>
        <w:rPr>
          <w:lang w:bidi="hi-IN"/>
        </w:rPr>
      </w:pPr>
    </w:p>
    <w:p w14:paraId="3E15B4CF" w14:textId="77777777" w:rsidR="00B633E3" w:rsidRPr="00BE1E6B" w:rsidRDefault="00B633E3" w:rsidP="00BE1E6B">
      <w:pPr>
        <w:pStyle w:val="Heading3"/>
        <w:numPr>
          <w:ilvl w:val="1"/>
          <w:numId w:val="19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19" w:name="_Toc174031513"/>
      <w:r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lastRenderedPageBreak/>
        <w:t xml:space="preserve">Daily Inspection History/डेली इंस्पेक्शन </w:t>
      </w:r>
      <w:r w:rsidRPr="00BE1E6B">
        <w:rPr>
          <w:rFonts w:ascii="Mangal" w:eastAsiaTheme="majorEastAsia" w:hAnsi="Mangal" w:cs="Mangal" w:hint="cs"/>
          <w:color w:val="365F91" w:themeColor="accent1" w:themeShade="BF"/>
          <w:sz w:val="36"/>
          <w:szCs w:val="36"/>
          <w:lang w:val="en"/>
        </w:rPr>
        <w:t>हिस्ट्री</w:t>
      </w:r>
      <w:bookmarkEnd w:id="19"/>
    </w:p>
    <w:p w14:paraId="61C64489" w14:textId="77777777" w:rsidR="00B633E3" w:rsidRDefault="00B633E3" w:rsidP="00B633E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 can view list of Daily Inspection that are added by them with Upload.</w:t>
      </w:r>
    </w:p>
    <w:p w14:paraId="0E4025B9" w14:textId="782893A4" w:rsidR="00B633E3" w:rsidRPr="006576E7" w:rsidRDefault="009D31A4" w:rsidP="00B633E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</w:t>
      </w:r>
      <w:r w:rsidR="00B633E3">
        <w:rPr>
          <w:lang w:val="en"/>
        </w:rPr>
        <w:t>ser will tap on upload button , the system will submit the data to the concern Authority, state Admin and Admin.</w:t>
      </w:r>
    </w:p>
    <w:p w14:paraId="4DF3D78A" w14:textId="77777777" w:rsidR="00B633E3" w:rsidRPr="00EC6310" w:rsidRDefault="00B633E3" w:rsidP="00B633E3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EC6310">
        <w:rPr>
          <w:rFonts w:ascii="Nirmala UI" w:hAnsi="Nirmala UI" w:cs="Nirmala UI"/>
          <w:lang w:val="en"/>
        </w:rPr>
        <w:t>उपयोगकर्ता अपलोड के साथ उनके द्वारा जोड़े गए दैनिक निरीक्षण की सूची देख सकते हैं।</w:t>
      </w:r>
    </w:p>
    <w:p w14:paraId="493FE5FC" w14:textId="37A74DC7" w:rsidR="009D31A4" w:rsidRPr="0090558D" w:rsidRDefault="00B633E3" w:rsidP="0090558D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>
        <w:rPr>
          <w:rFonts w:ascii="Nirmala UI" w:hAnsi="Nirmala UI" w:cs="Nirmala UI"/>
          <w:noProof/>
          <w:lang w:val="en"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2C8A3C10" wp14:editId="4FF33831">
                <wp:simplePos x="0" y="0"/>
                <wp:positionH relativeFrom="column">
                  <wp:posOffset>-717550</wp:posOffset>
                </wp:positionH>
                <wp:positionV relativeFrom="paragraph">
                  <wp:posOffset>673735</wp:posOffset>
                </wp:positionV>
                <wp:extent cx="7004050" cy="4064000"/>
                <wp:effectExtent l="114300" t="133350" r="254000" b="298450"/>
                <wp:wrapTopAndBottom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4050" cy="4064000"/>
                          <a:chOff x="0" y="0"/>
                          <a:chExt cx="7004050" cy="4064000"/>
                        </a:xfrm>
                      </wpg:grpSpPr>
                      <wpg:grpSp>
                        <wpg:cNvPr id="110" name="Group 110"/>
                        <wpg:cNvGrpSpPr/>
                        <wpg:grpSpPr>
                          <a:xfrm>
                            <a:off x="0" y="0"/>
                            <a:ext cx="2305050" cy="3957384"/>
                            <a:chOff x="0" y="0"/>
                            <a:chExt cx="2305050" cy="3867150"/>
                          </a:xfrm>
                        </wpg:grpSpPr>
                        <pic:pic xmlns:pic="http://schemas.openxmlformats.org/drawingml/2006/picture">
                          <pic:nvPicPr>
                            <pic:cNvPr id="111" name="Picture 111" descr="C:\Users\MPSEDC-GIS-05\Pictures\cab352c3-f61f-4700-983e-6df5c715b75c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14300" y="82550"/>
                              <a:ext cx="1998980" cy="3638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2" name="Picture 112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305050" cy="38671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  <wpg:grpSp>
                        <wpg:cNvPr id="113" name="Group 113"/>
                        <wpg:cNvGrpSpPr/>
                        <wpg:grpSpPr>
                          <a:xfrm>
                            <a:off x="2305050" y="0"/>
                            <a:ext cx="2413000" cy="4019550"/>
                            <a:chOff x="0" y="0"/>
                            <a:chExt cx="2588260" cy="4163695"/>
                          </a:xfrm>
                        </wpg:grpSpPr>
                        <pic:pic xmlns:pic="http://schemas.openxmlformats.org/drawingml/2006/picture">
                          <pic:nvPicPr>
                            <pic:cNvPr id="114" name="Picture 114" descr="C:\Users\MPSEDC-GIS-05\Pictures\7f9e0af5-2b2c-4cff-be59-9a961aaf4e3a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9700" y="127000"/>
                              <a:ext cx="2241550" cy="38925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  <pic:pic xmlns:pic="http://schemas.openxmlformats.org/drawingml/2006/picture">
                          <pic:nvPicPr>
                            <pic:cNvPr id="115" name="Picture 115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588260" cy="416369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  <wpg:grpSp>
                        <wpg:cNvPr id="116" name="Group 116"/>
                        <wpg:cNvGrpSpPr/>
                        <wpg:grpSpPr>
                          <a:xfrm>
                            <a:off x="4686300" y="0"/>
                            <a:ext cx="2317750" cy="4064000"/>
                            <a:chOff x="0" y="0"/>
                            <a:chExt cx="2317750" cy="3810000"/>
                          </a:xfrm>
                        </wpg:grpSpPr>
                        <pic:pic xmlns:pic="http://schemas.openxmlformats.org/drawingml/2006/picture">
                          <pic:nvPicPr>
                            <pic:cNvPr id="117" name="Picture 117" descr="C:\Users\MPSEDC-GIS-05\Pictures\cab352c3-f61f-4700-983e-6df5c715b75c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1450" y="76200"/>
                              <a:ext cx="1936750" cy="3614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18" name="Group 118"/>
                          <wpg:cNvGrpSpPr/>
                          <wpg:grpSpPr>
                            <a:xfrm>
                              <a:off x="0" y="0"/>
                              <a:ext cx="2317750" cy="3810000"/>
                              <a:chOff x="205624" y="374650"/>
                              <a:chExt cx="2266950" cy="3810000"/>
                            </a:xfrm>
                          </wpg:grpSpPr>
                          <pic:pic xmlns:pic="http://schemas.openxmlformats.org/drawingml/2006/picture">
                            <pic:nvPicPr>
                              <pic:cNvPr id="119" name="Picture 119">
                                <a:extLst/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6507" t="8535" r="25884" b="15702"/>
                              <a:stretch/>
                            </pic:blipFill>
                            <pic:spPr>
                              <a:xfrm>
                                <a:off x="205624" y="374650"/>
                                <a:ext cx="2266950" cy="38100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>
                                <a:outerShdw blurRad="292100" dist="139700" dir="2700000" algn="tl" rotWithShape="0">
                                  <a:srgbClr val="333333">
                                    <a:alpha val="65000"/>
                                  </a:srgbClr>
                                </a:outerShdw>
                              </a:effectLst>
                            </pic:spPr>
                          </pic:pic>
                          <pic:pic xmlns:pic="http://schemas.openxmlformats.org/drawingml/2006/picture">
                            <pic:nvPicPr>
                              <pic:cNvPr id="120" name="Picture 120" descr="C:\Users\MPSEDC-GIS-05\Pictures\89e6ca62-7b3e-46e6-a102-b1c1356fc9f6.jp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6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6622" t="39024" r="6622" b="40128"/>
                              <a:stretch/>
                            </pic:blipFill>
                            <pic:spPr bwMode="auto">
                              <a:xfrm>
                                <a:off x="502572" y="1524397"/>
                                <a:ext cx="1663700" cy="971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EA1AC2C" id="Group 109" o:spid="_x0000_s1026" style="position:absolute;margin-left:-56.5pt;margin-top:53.05pt;width:551.5pt;height:320pt;z-index:251794432" coordsize="70040,4064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">
                <v:group id="Group 110" o:spid="_x0000_s1027" style="position:absolute;width:23050;height:39573" coordsize="23050,38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<v:shape id="Picture 111" o:spid="_x0000_s1028" type="#_x0000_t75" style="position:absolute;left:1143;top:825;width:19989;height:36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">
                    <v:imagedata r:id="rId69" o:title="cab352c3-f61f-4700-983e-6df5c715b75c"/>
                  </v:shape>
                  <v:shape id="Picture 112" o:spid="_x0000_s1029" type="#_x0000_t75" style="position:absolute;width:23050;height:38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v:group id="Group 113" o:spid="_x0000_s1030" style="position:absolute;left:23050;width:24130;height:40195" coordsize="25882,41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<v:shape id="Picture 114" o:spid="_x0000_s1031" type="#_x0000_t75" style="position:absolute;left:1397;top:1270;width:22415;height:38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">
                    <v:imagedata r:id="rId67" o:title="7f9e0af5-2b2c-4cff-be59-9a961aaf4e3a"/>
                    <v:shadow on="t" color="#333" opacity="42598f" origin="-.5,-.5" offset="2.74397mm,2.74397mm"/>
                  </v:shape>
                  <v:shape id="Picture 115" o:spid="_x0000_s1032" type="#_x0000_t75" style="position:absolute;width:25882;height:4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v:group id="Group 116" o:spid="_x0000_s1033" style="position:absolute;left:46863;width:23177;height:40640" coordsize="2317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<v:shape id="Picture 117" o:spid="_x0000_s1034" type="#_x0000_t75" style="position:absolute;left:1714;top:762;width:19368;height:36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">
                    <v:imagedata r:id="rId69" o:title="cab352c3-f61f-4700-983e-6df5c715b75c"/>
                  </v:shape>
                  <v:group id="Group 118" o:spid="_x0000_s1035" style="position:absolute;width:23177;height:38100" coordorigin="2056,3746" coordsize="2266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  <v:shape id="Picture 119" o:spid="_x0000_s1036" type="#_x0000_t75" style="position:absolute;left:2056;top:3746;width:22669;height:38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">
                      <v:imagedata r:id="rId13" o:title="" croptop="5593f" cropbottom="10290f" cropleft="17372f" cropright="16963f"/>
                      <v:shadow on="t" color="#333" opacity="42598f" origin="-.5,-.5" offset="2.74397mm,2.74397mm"/>
                    </v:shape>
                    <v:shape id="Picture 120" o:spid="_x0000_s1037" type="#_x0000_t75" style="position:absolute;left:5025;top:15243;width:16637;height:9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">
                      <v:imagedata r:id="rId64" o:title="89e6ca62-7b3e-46e6-a102-b1c1356fc9f6" croptop="25575f" cropbottom="26298f" cropleft="4340f" cropright="4340f"/>
                    </v:shape>
                  </v:group>
                </v:group>
                <w10:wrap type="topAndBottom"/>
              </v:group>
            </w:pict>
          </mc:Fallback>
        </mc:AlternateContent>
      </w:r>
      <w:r w:rsidRPr="00EC6310">
        <w:rPr>
          <w:rFonts w:ascii="Nirmala UI" w:hAnsi="Nirmala UI" w:cs="Nirmala UI"/>
          <w:lang w:val="en"/>
        </w:rPr>
        <w:t xml:space="preserve"> उपयोगकर्ता अपलोड बटन पर टैप करेगा तो सिस्टम डेटा को संबंधित प्राधिकरण, राज्य प्रशासन और एडमिन को सबमिट कर देगा।</w:t>
      </w:r>
    </w:p>
    <w:p w14:paraId="77211D01" w14:textId="2A7E9304" w:rsidR="009D31A4" w:rsidRPr="00BE1E6B" w:rsidRDefault="009D31A4" w:rsidP="009D31A4">
      <w:pPr>
        <w:pStyle w:val="Heading3"/>
        <w:numPr>
          <w:ilvl w:val="1"/>
          <w:numId w:val="19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20" w:name="_Toc174031514"/>
      <w: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Complaint List</w:t>
      </w:r>
      <w:r w:rsidRPr="00BE1E6B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/</w:t>
      </w:r>
      <w:r w:rsidRPr="009D31A4">
        <w:rPr>
          <w:rFonts w:hint="cs"/>
        </w:rPr>
        <w:t xml:space="preserve"> </w:t>
      </w:r>
      <w:r w:rsidRPr="009D31A4">
        <w:rPr>
          <w:rFonts w:ascii="Mangal" w:eastAsiaTheme="majorEastAsia" w:hAnsi="Mangal" w:cs="Mangal" w:hint="cs"/>
          <w:color w:val="365F91" w:themeColor="accent1" w:themeShade="BF"/>
          <w:sz w:val="36"/>
          <w:szCs w:val="36"/>
          <w:lang w:val="en"/>
        </w:rPr>
        <w:t>कंप्लेंट</w:t>
      </w:r>
      <w:r w:rsidRPr="009D31A4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 xml:space="preserve"> </w:t>
      </w:r>
      <w:r w:rsidRPr="009D31A4">
        <w:rPr>
          <w:rFonts w:ascii="Mangal" w:eastAsiaTheme="majorEastAsia" w:hAnsi="Mangal" w:cs="Mangal" w:hint="cs"/>
          <w:color w:val="365F91" w:themeColor="accent1" w:themeShade="BF"/>
          <w:sz w:val="36"/>
          <w:szCs w:val="36"/>
          <w:lang w:val="en"/>
        </w:rPr>
        <w:t>लिस्ट</w:t>
      </w:r>
      <w:bookmarkEnd w:id="20"/>
    </w:p>
    <w:p w14:paraId="5DE6C6FC" w14:textId="796C9FEA" w:rsidR="009D31A4" w:rsidRDefault="009D31A4" w:rsidP="009D31A4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9D31A4">
        <w:rPr>
          <w:lang w:val="en"/>
        </w:rPr>
        <w:t>User can view a list of Complaints that the contractor updates.</w:t>
      </w:r>
    </w:p>
    <w:p w14:paraId="66C2EA4A" w14:textId="6BC35478" w:rsidR="009D31A4" w:rsidRDefault="009D31A4" w:rsidP="009D31A4">
      <w:pPr>
        <w:pStyle w:val="ListParagraph"/>
        <w:spacing w:line="259" w:lineRule="auto"/>
        <w:ind w:left="1080"/>
        <w:rPr>
          <w:rFonts w:ascii="Nirmala UI" w:hAnsi="Nirmala UI" w:cs="Nirmala UI"/>
          <w:cs/>
          <w:lang w:val="en"/>
        </w:rPr>
      </w:pPr>
      <w:r w:rsidRPr="009D31A4">
        <w:rPr>
          <w:rFonts w:ascii="Nirmala UI" w:hAnsi="Nirmala UI" w:cs="Nirmala UI" w:hint="cs"/>
          <w:cs/>
          <w:lang w:val="en"/>
        </w:rPr>
        <w:t xml:space="preserve">उपयोगकर्ता उन शिकायतों की सूची देख सकता है जिन्हें </w:t>
      </w:r>
      <w:r w:rsidRPr="009D31A4">
        <w:rPr>
          <w:rFonts w:ascii="Nirmala UI" w:hAnsi="Nirmala UI" w:cs="Nirmala UI" w:hint="cs"/>
          <w:lang w:val="en"/>
        </w:rPr>
        <w:t>कांट्रेक्टर</w:t>
      </w:r>
      <w:r w:rsidRPr="009D31A4">
        <w:rPr>
          <w:rFonts w:ascii="Nirmala UI" w:hAnsi="Nirmala UI" w:cs="Nirmala UI" w:hint="cs"/>
          <w:cs/>
          <w:lang w:val="en"/>
        </w:rPr>
        <w:t xml:space="preserve"> अपडेट करता है।</w:t>
      </w:r>
    </w:p>
    <w:p w14:paraId="4BD9328D" w14:textId="6CDEF72B" w:rsidR="00DB4109" w:rsidRPr="00DB4109" w:rsidRDefault="00DB4109" w:rsidP="00DB4109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Component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कॉम्पोनेन्ट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</w:p>
    <w:p w14:paraId="40BD130C" w14:textId="19A5111E" w:rsidR="00DB4109" w:rsidRPr="00DB4109" w:rsidRDefault="00DB4109" w:rsidP="00DB4109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lastRenderedPageBreak/>
        <w:t>Scheme Name</w:t>
      </w:r>
      <w:r>
        <w:rPr>
          <w:lang w:val="en"/>
        </w:rPr>
        <w:t xml:space="preserve">/ / </w:t>
      </w:r>
      <w:r w:rsidRPr="00500D6F">
        <w:rPr>
          <w:rFonts w:ascii="Nirmala UI" w:hAnsi="Nirmala UI" w:cs="Nirmala UI"/>
          <w:lang w:val="en"/>
        </w:rPr>
        <w:t>स्कीम</w:t>
      </w:r>
      <w:r w:rsidRPr="00500D6F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3664A1A3" w14:textId="0829DD05" w:rsidR="00DB4109" w:rsidRPr="00E856DB" w:rsidRDefault="00DB4109" w:rsidP="00DB4109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Block Name</w:t>
      </w:r>
      <w:r>
        <w:rPr>
          <w:lang w:val="en"/>
        </w:rPr>
        <w:t xml:space="preserve"> / </w:t>
      </w:r>
      <w:r w:rsidRPr="00500D6F">
        <w:rPr>
          <w:rFonts w:ascii="Nirmala UI" w:hAnsi="Nirmala UI" w:cs="Nirmala UI"/>
          <w:lang w:val="en"/>
        </w:rPr>
        <w:t>ब्लॉक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>
        <w:rPr>
          <w:rFonts w:ascii="Nirmala UI" w:hAnsi="Nirmala UI" w:cs="Nirmala UI"/>
          <w:lang w:val="en"/>
        </w:rPr>
        <w:t xml:space="preserve"> </w:t>
      </w:r>
    </w:p>
    <w:p w14:paraId="4D99BD16" w14:textId="230E6FAB" w:rsidR="00DB4109" w:rsidRPr="00E856DB" w:rsidRDefault="00DB4109" w:rsidP="00DB4109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G</w:t>
      </w:r>
      <w:r>
        <w:rPr>
          <w:lang w:val="en"/>
        </w:rPr>
        <w:t xml:space="preserve">ram </w:t>
      </w:r>
      <w:r w:rsidRPr="00F513AD">
        <w:rPr>
          <w:lang w:val="en"/>
        </w:rPr>
        <w:t>P</w:t>
      </w:r>
      <w:r>
        <w:rPr>
          <w:lang w:val="en"/>
        </w:rPr>
        <w:t>anchayat</w:t>
      </w:r>
      <w:r w:rsidRPr="00F513AD">
        <w:rPr>
          <w:lang w:val="en"/>
        </w:rPr>
        <w:t xml:space="preserve">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ग्राम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पंचायत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>
        <w:rPr>
          <w:lang w:val="en"/>
        </w:rPr>
        <w:t xml:space="preserve"> </w:t>
      </w:r>
    </w:p>
    <w:p w14:paraId="1DF7CACA" w14:textId="2B5BC2B5" w:rsidR="00DB4109" w:rsidRPr="00E856DB" w:rsidRDefault="00DB4109" w:rsidP="00DB4109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Village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विलेज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>
        <w:rPr>
          <w:rFonts w:ascii="Nirmala UI" w:hAnsi="Nirmala UI" w:cs="Nirmala UI"/>
          <w:lang w:val="en"/>
        </w:rPr>
        <w:t xml:space="preserve"> </w:t>
      </w:r>
    </w:p>
    <w:p w14:paraId="2D974FEB" w14:textId="77777777" w:rsidR="00DB4109" w:rsidRPr="00F614B5" w:rsidRDefault="00DB4109" w:rsidP="00DB4109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Remark/</w:t>
      </w:r>
      <w:r w:rsidRPr="004A7311">
        <w:rPr>
          <w:rFonts w:hint="cs"/>
        </w:rPr>
        <w:t xml:space="preserve"> </w:t>
      </w:r>
      <w:r w:rsidRPr="004A7311">
        <w:rPr>
          <w:rFonts w:ascii="Nirmala UI" w:hAnsi="Nirmala UI" w:cs="Nirmala UI"/>
          <w:lang w:val="en"/>
        </w:rPr>
        <w:t>रिमार्क</w:t>
      </w:r>
    </w:p>
    <w:p w14:paraId="51570E9A" w14:textId="6F28787E" w:rsidR="00DB4109" w:rsidRPr="00DB4109" w:rsidRDefault="00DB4109" w:rsidP="00DB4109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View Log button/</w:t>
      </w:r>
      <w:r w:rsidRPr="004A7311">
        <w:rPr>
          <w:rFonts w:ascii="Nirmala UI" w:hAnsi="Nirmala UI" w:cs="Nirmala UI" w:hint="cs"/>
          <w:lang w:val="en"/>
        </w:rPr>
        <w:t>व्यू</w:t>
      </w:r>
      <w:r w:rsidRPr="003A67F5">
        <w:rPr>
          <w:rFonts w:ascii="Nirmala UI" w:hAnsi="Nirmala UI" w:cs="Nirmala UI" w:hint="cs"/>
          <w:cs/>
          <w:lang w:val="en"/>
        </w:rPr>
        <w:t xml:space="preserve"> लॉग</w:t>
      </w:r>
      <w:r w:rsidRPr="004A7311">
        <w:rPr>
          <w:rFonts w:ascii="Nirmala UI" w:hAnsi="Nirmala UI" w:cs="Nirmala UI"/>
          <w:lang w:val="en"/>
        </w:rPr>
        <w:t xml:space="preserve"> </w:t>
      </w:r>
      <w:r w:rsidRPr="00484AB1">
        <w:rPr>
          <w:rFonts w:ascii="Nirmala UI" w:hAnsi="Nirmala UI" w:cs="Nirmala UI"/>
          <w:lang w:val="en"/>
        </w:rPr>
        <w:t>बटन</w:t>
      </w:r>
    </w:p>
    <w:p w14:paraId="7EA36092" w14:textId="70A2F501" w:rsidR="00DB4109" w:rsidRPr="004A7311" w:rsidRDefault="00DB4109" w:rsidP="00DB4109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rFonts w:hint="cs"/>
          <w:cs/>
          <w:lang w:val="en"/>
        </w:rPr>
        <w:t xml:space="preserve">Update </w:t>
      </w:r>
      <w:r>
        <w:rPr>
          <w:lang w:val="en"/>
        </w:rPr>
        <w:t>button/</w:t>
      </w:r>
      <w:r w:rsidRPr="00DB4109">
        <w:rPr>
          <w:rFonts w:hint="cs"/>
        </w:rPr>
        <w:t xml:space="preserve"> </w:t>
      </w:r>
      <w:r w:rsidRPr="00DB4109">
        <w:rPr>
          <w:rFonts w:ascii="Nirmala UI" w:hAnsi="Nirmala UI" w:cs="Nirmala UI" w:hint="cs"/>
          <w:lang w:val="en"/>
        </w:rPr>
        <w:t>अपडेट</w:t>
      </w:r>
      <w:r w:rsidRPr="00DB4109">
        <w:rPr>
          <w:rFonts w:ascii="Nirmala UI" w:hAnsi="Nirmala UI" w:cs="Nirmala UI"/>
          <w:lang w:val="en"/>
        </w:rPr>
        <w:t xml:space="preserve">  बटन</w:t>
      </w:r>
    </w:p>
    <w:p w14:paraId="13D8024A" w14:textId="77777777" w:rsidR="00DB4109" w:rsidRDefault="00DB4109" w:rsidP="00DB4109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 xml:space="preserve">will tab on View Log </w:t>
      </w:r>
      <w:proofErr w:type="gramStart"/>
      <w:r>
        <w:rPr>
          <w:lang w:val="en"/>
        </w:rPr>
        <w:t>button,</w:t>
      </w:r>
      <w:proofErr w:type="gramEnd"/>
      <w:r>
        <w:rPr>
          <w:lang w:val="en"/>
        </w:rPr>
        <w:t xml:space="preserve"> the system will redirect to the Insepection Details screen.</w:t>
      </w:r>
    </w:p>
    <w:p w14:paraId="4FAA6244" w14:textId="3E1490DA" w:rsidR="00DB4109" w:rsidRDefault="00DB4109" w:rsidP="00DB4109">
      <w:pPr>
        <w:pStyle w:val="ListParagraph"/>
        <w:spacing w:line="259" w:lineRule="auto"/>
        <w:ind w:left="1080"/>
        <w:rPr>
          <w:rFonts w:ascii="Nirmala UI" w:hAnsi="Nirmala UI" w:cs="Nirmala UI"/>
          <w:cs/>
          <w:lang w:val="en"/>
        </w:rPr>
      </w:pPr>
      <w:r w:rsidRPr="003A67F5">
        <w:rPr>
          <w:rFonts w:ascii="Nirmala UI" w:hAnsi="Nirmala UI" w:cs="Nirmala UI" w:hint="cs"/>
          <w:cs/>
          <w:lang w:val="en"/>
        </w:rPr>
        <w:t>उपयोगकर्ता व्यू लॉग बटन पर टैब करेगा</w:t>
      </w:r>
      <w:r w:rsidRPr="003A67F5">
        <w:rPr>
          <w:rFonts w:ascii="Nirmala UI" w:hAnsi="Nirmala UI" w:cs="Nirmala UI" w:hint="cs"/>
          <w:lang w:val="en"/>
        </w:rPr>
        <w:t xml:space="preserve">, </w:t>
      </w:r>
      <w:r w:rsidRPr="003A67F5">
        <w:rPr>
          <w:rFonts w:ascii="Nirmala UI" w:hAnsi="Nirmala UI" w:cs="Nirmala UI" w:hint="cs"/>
          <w:cs/>
          <w:lang w:val="en"/>
        </w:rPr>
        <w:t>सिस्टम निरीक्षण विवरण स्क्रीन पर रीडायरेक्ट करेगा।</w:t>
      </w:r>
    </w:p>
    <w:p w14:paraId="1920C810" w14:textId="6CA6FF6E" w:rsidR="00DB4109" w:rsidRDefault="00DB4109" w:rsidP="00DB4109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 xml:space="preserve">will tab on Update </w:t>
      </w:r>
      <w:proofErr w:type="gramStart"/>
      <w:r>
        <w:rPr>
          <w:lang w:val="en"/>
        </w:rPr>
        <w:t>button,</w:t>
      </w:r>
      <w:proofErr w:type="gramEnd"/>
      <w:r>
        <w:rPr>
          <w:lang w:val="en"/>
        </w:rPr>
        <w:t xml:space="preserve"> the system will redirect to the update screen where user can update status as per analysis.</w:t>
      </w:r>
    </w:p>
    <w:p w14:paraId="3F8C5EE7" w14:textId="6A707A61" w:rsidR="00DB4109" w:rsidRPr="00DB4109" w:rsidRDefault="00DB4109" w:rsidP="00DB4109">
      <w:pPr>
        <w:pStyle w:val="ListParagraph"/>
        <w:spacing w:line="259" w:lineRule="auto"/>
        <w:ind w:left="1080"/>
        <w:rPr>
          <w:rFonts w:ascii="Nirmala UI" w:hAnsi="Nirmala UI" w:cs="Nirmala UI"/>
          <w:cs/>
          <w:lang w:val="e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68160" behindDoc="0" locked="0" layoutInCell="1" allowOverlap="1" wp14:anchorId="34EB7607" wp14:editId="40BF9F38">
                <wp:simplePos x="0" y="0"/>
                <wp:positionH relativeFrom="column">
                  <wp:posOffset>-571500</wp:posOffset>
                </wp:positionH>
                <wp:positionV relativeFrom="paragraph">
                  <wp:posOffset>693420</wp:posOffset>
                </wp:positionV>
                <wp:extent cx="6756400" cy="3858260"/>
                <wp:effectExtent l="114300" t="133350" r="273050" b="332740"/>
                <wp:wrapTopAndBottom/>
                <wp:docPr id="194" name="Group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6400" cy="3858260"/>
                          <a:chOff x="0" y="0"/>
                          <a:chExt cx="6756400" cy="3858260"/>
                        </a:xfrm>
                      </wpg:grpSpPr>
                      <wpg:grpSp>
                        <wpg:cNvPr id="183" name="Group 183"/>
                        <wpg:cNvGrpSpPr/>
                        <wpg:grpSpPr>
                          <a:xfrm>
                            <a:off x="0" y="50800"/>
                            <a:ext cx="2190750" cy="3807460"/>
                            <a:chOff x="0" y="0"/>
                            <a:chExt cx="2190750" cy="3807460"/>
                          </a:xfrm>
                        </wpg:grpSpPr>
                        <pic:pic xmlns:pic="http://schemas.openxmlformats.org/drawingml/2006/picture">
                          <pic:nvPicPr>
                            <pic:cNvPr id="182" name="Picture 182" descr="C:\Users\MPSEDC-GIS-05\Pictures\09452824-2075-44b7-ba71-99708305c1aa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27000" y="120650"/>
                              <a:ext cx="1892300" cy="355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73" name="Picture 173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190750" cy="380746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  <wpg:grpSp>
                        <wpg:cNvPr id="188" name="Group 188"/>
                        <wpg:cNvGrpSpPr/>
                        <wpg:grpSpPr>
                          <a:xfrm>
                            <a:off x="2273300" y="0"/>
                            <a:ext cx="2190750" cy="3807460"/>
                            <a:chOff x="0" y="0"/>
                            <a:chExt cx="2190750" cy="3807460"/>
                          </a:xfrm>
                        </wpg:grpSpPr>
                        <pic:pic xmlns:pic="http://schemas.openxmlformats.org/drawingml/2006/picture">
                          <pic:nvPicPr>
                            <pic:cNvPr id="187" name="Picture 187" descr="C:\Users\MPSEDC-GIS-05\Pictures\da72cdf0-986d-499b-a320-d71b80bb1468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52400" y="107950"/>
                              <a:ext cx="1841500" cy="3562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86" name="Picture 186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190750" cy="380746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  <wpg:grpSp>
                        <wpg:cNvPr id="193" name="Group 193"/>
                        <wpg:cNvGrpSpPr/>
                        <wpg:grpSpPr>
                          <a:xfrm>
                            <a:off x="4565650" y="0"/>
                            <a:ext cx="2190750" cy="3807460"/>
                            <a:chOff x="0" y="0"/>
                            <a:chExt cx="2190750" cy="3807460"/>
                          </a:xfrm>
                        </wpg:grpSpPr>
                        <pic:pic xmlns:pic="http://schemas.openxmlformats.org/drawingml/2006/picture">
                          <pic:nvPicPr>
                            <pic:cNvPr id="192" name="Picture 192" descr="C:\Users\MPSEDC-GIS-05\Pictures\637423fb-f536-4c26-b9c8-8dd0f90fbf06.jp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6050" y="107950"/>
                              <a:ext cx="1847850" cy="3562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91" name="Picture 191">
                              <a:extLst/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6507" t="8535" r="25884" b="15702"/>
                            <a:stretch/>
                          </pic:blipFill>
                          <pic:spPr>
                            <a:xfrm>
                              <a:off x="0" y="0"/>
                              <a:ext cx="2190750" cy="380746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outerShdw blurRad="292100" dist="139700" dir="2700000" algn="tl" rotWithShape="0">
                                <a:srgbClr val="333333">
                                  <a:alpha val="65000"/>
                                </a:srgbClr>
                              </a:outerShdw>
                            </a:effec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A0F41C" id="Group 194" o:spid="_x0000_s1026" style="position:absolute;margin-left:-45pt;margin-top:54.6pt;width:532pt;height:303.8pt;z-index:251868160" coordsize="67564,3858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">
                <v:group id="Group 183" o:spid="_x0000_s1027" style="position:absolute;top:508;width:21907;height:38074" coordsize="21907,38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<v:shape id="Picture 182" o:spid="_x0000_s1028" type="#_x0000_t75" style="position:absolute;left:1270;top:1206;width:18923;height:35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">
                    <v:imagedata r:id="rId73" o:title="09452824-2075-44b7-ba71-99708305c1aa"/>
                  </v:shape>
                  <v:shape id="Picture 173" o:spid="_x0000_s1029" type="#_x0000_t75" style="position:absolute;width:21907;height:38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v:group id="Group 188" o:spid="_x0000_s1030" style="position:absolute;left:22733;width:21907;height:38074" coordsize="21907,38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UA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">
                  <v:shape id="Picture 187" o:spid="_x0000_s1031" type="#_x0000_t75" style="position:absolute;left:1524;top:1079;width:18415;height:35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">
                    <v:imagedata r:id="rId74" o:title="da72cdf0-986d-499b-a320-d71b80bb1468"/>
                  </v:shape>
                  <v:shape id="Picture 186" o:spid="_x0000_s1032" type="#_x0000_t75" style="position:absolute;width:21907;height:38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v:group id="Group 193" o:spid="_x0000_s1033" style="position:absolute;left:45656;width:21908;height:38074" coordsize="21907,38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shape id="Picture 192" o:spid="_x0000_s1034" type="#_x0000_t75" style="position:absolute;left:1460;top:1079;width:18479;height:35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">
                    <v:imagedata r:id="rId75" o:title="637423fb-f536-4c26-b9c8-8dd0f90fbf06"/>
                  </v:shape>
                  <v:shape id="Picture 191" o:spid="_x0000_s1035" type="#_x0000_t75" style="position:absolute;width:21907;height:38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">
                    <v:imagedata r:id="rId13" o:title="" croptop="5593f" cropbottom="10290f" cropleft="17372f" cropright="16963f"/>
                    <v:shadow on="t" color="#333" opacity="42598f" origin="-.5,-.5" offset="2.74397mm,2.74397mm"/>
                  </v:shape>
                </v:group>
                <w10:wrap type="topAndBottom"/>
              </v:group>
            </w:pict>
          </mc:Fallback>
        </mc:AlternateContent>
      </w:r>
      <w:r w:rsidRPr="00DB4109">
        <w:rPr>
          <w:rFonts w:ascii="Nirmala UI" w:hAnsi="Nirmala UI" w:cs="Nirmala UI" w:hint="cs"/>
          <w:cs/>
          <w:lang w:val="en"/>
        </w:rPr>
        <w:t>उपयोगकर्ता अपडेट बटन पर टैब करेगा</w:t>
      </w:r>
      <w:r w:rsidRPr="00DB4109">
        <w:rPr>
          <w:rFonts w:ascii="Nirmala UI" w:hAnsi="Nirmala UI" w:cs="Nirmala UI" w:hint="cs"/>
          <w:lang w:val="en"/>
        </w:rPr>
        <w:t xml:space="preserve">, </w:t>
      </w:r>
      <w:r w:rsidRPr="00DB4109">
        <w:rPr>
          <w:rFonts w:ascii="Nirmala UI" w:hAnsi="Nirmala UI" w:cs="Nirmala UI" w:hint="cs"/>
          <w:cs/>
          <w:lang w:val="en"/>
        </w:rPr>
        <w:t>सिस्टम अपडेट स्क्रीन पर रीडायरेक्ट करेगा जहां उपयोगकर्ता विश्लेषण के अनुसार स्थिति अपडेट कर सकता है।</w:t>
      </w:r>
    </w:p>
    <w:p w14:paraId="66962CC8" w14:textId="2A40E247" w:rsidR="00DB4109" w:rsidRDefault="00DB4109" w:rsidP="009D31A4">
      <w:pPr>
        <w:pStyle w:val="ListParagraph"/>
        <w:spacing w:line="259" w:lineRule="auto"/>
        <w:ind w:left="1080"/>
        <w:rPr>
          <w:rFonts w:ascii="Nirmala UI" w:hAnsi="Nirmala UI" w:cs="Nirmala UI"/>
          <w:cs/>
          <w:lang w:val="en"/>
        </w:rPr>
      </w:pPr>
    </w:p>
    <w:p w14:paraId="091148C3" w14:textId="77777777" w:rsidR="009D31A4" w:rsidRPr="00DB4109" w:rsidRDefault="009D31A4" w:rsidP="00DB4109">
      <w:pPr>
        <w:spacing w:line="259" w:lineRule="auto"/>
        <w:rPr>
          <w:rFonts w:ascii="Nirmala UI" w:hAnsi="Nirmala UI" w:cs="Nirmala UI"/>
          <w:lang w:val="en"/>
        </w:rPr>
      </w:pPr>
    </w:p>
    <w:p w14:paraId="5AEC5E88" w14:textId="32260904" w:rsidR="009775B7" w:rsidRPr="009775B7" w:rsidRDefault="009775B7" w:rsidP="009775B7">
      <w:pPr>
        <w:pStyle w:val="Heading3"/>
        <w:numPr>
          <w:ilvl w:val="1"/>
          <w:numId w:val="19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21" w:name="_Toc174031515"/>
      <w: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lastRenderedPageBreak/>
        <w:t>Profile</w:t>
      </w:r>
      <w:bookmarkEnd w:id="21"/>
    </w:p>
    <w:p w14:paraId="6E64A2D9" w14:textId="4807A00A" w:rsidR="009775B7" w:rsidRDefault="009775B7" w:rsidP="009775B7">
      <w:pPr>
        <w:pStyle w:val="ListParagraph"/>
        <w:numPr>
          <w:ilvl w:val="0"/>
          <w:numId w:val="2"/>
        </w:numPr>
        <w:spacing w:line="259" w:lineRule="auto"/>
        <w:rPr>
          <w:rFonts w:cstheme="minorHAnsi"/>
          <w:lang w:val="en"/>
        </w:rPr>
      </w:pPr>
      <w:r w:rsidRPr="005E1995">
        <w:rPr>
          <w:rFonts w:cstheme="minorHAnsi"/>
          <w:lang w:val="en"/>
        </w:rPr>
        <w:t>User can view their profile details. User can view following field-</w:t>
      </w:r>
    </w:p>
    <w:p w14:paraId="6317D3AC" w14:textId="679375CD" w:rsidR="009775B7" w:rsidRPr="00DB4109" w:rsidRDefault="009775B7" w:rsidP="00DB4109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9D31A4">
        <w:rPr>
          <w:rFonts w:ascii="Nirmala UI" w:hAnsi="Nirmala UI" w:cs="Nirmala UI" w:hint="cs"/>
          <w:cs/>
          <w:lang w:val="en"/>
        </w:rPr>
        <w:t>उपयोगकर्ता अपना प्रोफ़ाइल विवरण देख सकते हैं । उपयोगकर्ता निम्नलिखित फ़ील्ड देख सकता है</w:t>
      </w:r>
    </w:p>
    <w:p w14:paraId="7834B5E4" w14:textId="77777777" w:rsidR="009775B7" w:rsidRPr="003F2495" w:rsidRDefault="009775B7" w:rsidP="009775B7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Name</w:t>
      </w:r>
      <w:r>
        <w:rPr>
          <w:lang w:val="en"/>
        </w:rPr>
        <w:t xml:space="preserve">/ </w:t>
      </w:r>
      <w:r w:rsidRPr="009775B7">
        <w:rPr>
          <w:rFonts w:ascii="Nirmala UI" w:hAnsi="Nirmala UI" w:cs="Nirmala UI"/>
          <w:lang w:val="en"/>
        </w:rPr>
        <w:t>नाम</w:t>
      </w:r>
    </w:p>
    <w:p w14:paraId="1932EB0F" w14:textId="77777777" w:rsidR="009775B7" w:rsidRPr="003F2495" w:rsidRDefault="009775B7" w:rsidP="009775B7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Mobile Number / </w:t>
      </w:r>
      <w:r w:rsidRPr="009775B7">
        <w:rPr>
          <w:rFonts w:ascii="Nirmala UI" w:hAnsi="Nirmala UI" w:cs="Nirmala UI"/>
          <w:lang w:val="en"/>
        </w:rPr>
        <w:t>मोबाइल</w:t>
      </w:r>
      <w:r w:rsidRPr="009775B7">
        <w:rPr>
          <w:lang w:val="en"/>
        </w:rPr>
        <w:t xml:space="preserve"> </w:t>
      </w:r>
      <w:r w:rsidRPr="009775B7">
        <w:rPr>
          <w:rFonts w:ascii="Nirmala UI" w:hAnsi="Nirmala UI" w:cs="Nirmala UI"/>
          <w:lang w:val="en"/>
        </w:rPr>
        <w:t>नंबर</w:t>
      </w:r>
    </w:p>
    <w:p w14:paraId="0FEAE1FA" w14:textId="02549B1D" w:rsidR="00DB4109" w:rsidRPr="00DB4109" w:rsidRDefault="009775B7" w:rsidP="00DB4109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Email</w:t>
      </w:r>
      <w:r w:rsidRPr="003F2495">
        <w:rPr>
          <w:lang w:val="en"/>
        </w:rPr>
        <w:t xml:space="preserve"> </w:t>
      </w:r>
      <w:r>
        <w:rPr>
          <w:lang w:val="en"/>
        </w:rPr>
        <w:t xml:space="preserve">Id/ </w:t>
      </w:r>
      <w:r w:rsidRPr="009775B7">
        <w:rPr>
          <w:rFonts w:ascii="Nirmala UI" w:hAnsi="Nirmala UI" w:cs="Nirmala UI"/>
          <w:lang w:val="en"/>
        </w:rPr>
        <w:t>ईमेल</w:t>
      </w:r>
      <w:r w:rsidRPr="000077CE">
        <w:rPr>
          <w:lang w:val="en"/>
        </w:rPr>
        <w:t xml:space="preserve"> </w:t>
      </w:r>
      <w:r>
        <w:rPr>
          <w:lang w:val="en"/>
        </w:rPr>
        <w:t>Id</w:t>
      </w:r>
      <w:r w:rsidRPr="003F2495">
        <w:rPr>
          <w:lang w:val="en"/>
        </w:rPr>
        <w:tab/>
      </w:r>
    </w:p>
    <w:p w14:paraId="6C56A15D" w14:textId="0C4A3E17" w:rsidR="009775B7" w:rsidRPr="003F2495" w:rsidRDefault="00DB4109" w:rsidP="009775B7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noProof/>
          <w:lang w:val="en"/>
        </w:rPr>
        <mc:AlternateContent>
          <mc:Choice Requires="wpg">
            <w:drawing>
              <wp:anchor distT="0" distB="0" distL="114300" distR="114300" simplePos="0" relativeHeight="251873280" behindDoc="0" locked="0" layoutInCell="1" allowOverlap="1" wp14:anchorId="173CB20E" wp14:editId="124C0502">
                <wp:simplePos x="0" y="0"/>
                <wp:positionH relativeFrom="column">
                  <wp:posOffset>1454150</wp:posOffset>
                </wp:positionH>
                <wp:positionV relativeFrom="paragraph">
                  <wp:posOffset>495300</wp:posOffset>
                </wp:positionV>
                <wp:extent cx="2588260" cy="4163695"/>
                <wp:effectExtent l="114300" t="133350" r="269240" b="313055"/>
                <wp:wrapTopAndBottom/>
                <wp:docPr id="199" name="Group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8260" cy="4163695"/>
                          <a:chOff x="0" y="0"/>
                          <a:chExt cx="2588260" cy="4163695"/>
                        </a:xfrm>
                      </wpg:grpSpPr>
                      <pic:pic xmlns:pic="http://schemas.openxmlformats.org/drawingml/2006/picture">
                        <pic:nvPicPr>
                          <pic:cNvPr id="198" name="Picture 198" descr="C:\Users\MPSEDC-GIS-05\Pictures\068e130c-c5a1-4ab2-8777-2dc13f551dda (1).jpg"/>
                          <pic:cNvPicPr>
                            <a:picLocks noChangeAspect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450" y="127000"/>
                            <a:ext cx="2197100" cy="390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7" name="Picture 197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07" t="8535" r="25884" b="15702"/>
                          <a:stretch/>
                        </pic:blipFill>
                        <pic:spPr>
                          <a:xfrm>
                            <a:off x="0" y="0"/>
                            <a:ext cx="2588260" cy="4163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09F950" id="Group 199" o:spid="_x0000_s1026" style="position:absolute;margin-left:114.5pt;margin-top:39pt;width:203.8pt;height:327.85pt;z-index:251873280" coordsize="25882,4163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">
                <v:shape id="Picture 198" o:spid="_x0000_s1027" type="#_x0000_t75" style="position:absolute;left:1714;top:1270;width:21971;height:39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">
                  <v:imagedata r:id="rId77" o:title="068e130c-c5a1-4ab2-8777-2dc13f551dda (1)"/>
                </v:shape>
                <v:shape id="Picture 197" o:spid="_x0000_s1028" type="#_x0000_t75" style="position:absolute;width:25882;height:41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">
                  <v:imagedata r:id="rId13" o:title="" croptop="5593f" cropbottom="10290f" cropleft="17372f" cropright="16963f"/>
                  <v:shadow on="t" color="#333" opacity="42598f" origin="-.5,-.5" offset="2.74397mm,2.74397mm"/>
                </v:shape>
                <w10:wrap type="topAndBottom"/>
              </v:group>
            </w:pict>
          </mc:Fallback>
        </mc:AlternateContent>
      </w:r>
      <w:r w:rsidR="009775B7">
        <w:rPr>
          <w:lang w:val="en"/>
        </w:rPr>
        <w:t>Designation/</w:t>
      </w:r>
      <w:r w:rsidR="009775B7" w:rsidRPr="009775B7">
        <w:rPr>
          <w:rFonts w:hint="cs"/>
        </w:rPr>
        <w:t xml:space="preserve"> </w:t>
      </w:r>
      <w:r w:rsidR="009775B7" w:rsidRPr="009775B7">
        <w:rPr>
          <w:rFonts w:ascii="Nirmala UI" w:hAnsi="Nirmala UI" w:cs="Nirmala UI"/>
          <w:lang w:val="en"/>
        </w:rPr>
        <w:t>डेसिग्नेशन</w:t>
      </w:r>
    </w:p>
    <w:p w14:paraId="27C20D02" w14:textId="27A70E58" w:rsidR="00EC6310" w:rsidRDefault="00EC6310" w:rsidP="00EC631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17EC3FCD" w14:textId="4D823F7C" w:rsidR="007852F4" w:rsidRDefault="007852F4" w:rsidP="00EC6310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auto"/>
          <w:kern w:val="0"/>
          <w:sz w:val="24"/>
          <w:szCs w:val="24"/>
          <w:lang w:val="en-IN" w:eastAsia="en-IN" w:bidi="ar-SA"/>
        </w:rPr>
      </w:pPr>
    </w:p>
    <w:p w14:paraId="366E27CD" w14:textId="5397D7E6" w:rsidR="00500D6F" w:rsidRDefault="00500D6F" w:rsidP="00C319C0">
      <w:pPr>
        <w:rPr>
          <w:lang w:bidi="hi-IN"/>
        </w:rPr>
      </w:pPr>
    </w:p>
    <w:p w14:paraId="1CA19C2D" w14:textId="1D529B3F" w:rsidR="00C319C0" w:rsidRDefault="00511656" w:rsidP="003047A3">
      <w:pPr>
        <w:pStyle w:val="Heading1"/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</w:pPr>
      <w:bookmarkStart w:id="22" w:name="_Toc114219663"/>
      <w:bookmarkStart w:id="23" w:name="_Toc174031516"/>
      <w:r w:rsidRPr="00B11A8F">
        <w:rPr>
          <w:rFonts w:asciiTheme="minorHAnsi" w:hAnsiTheme="minorHAnsi" w:cstheme="minorHAnsi"/>
          <w:b/>
          <w:bCs/>
          <w:smallCaps/>
          <w:sz w:val="40"/>
          <w:szCs w:val="40"/>
          <w:cs/>
          <w:lang w:bidi="hi-IN"/>
        </w:rPr>
        <w:lastRenderedPageBreak/>
        <w:t>Module</w:t>
      </w:r>
      <w:r w:rsidR="00C319C0" w:rsidRPr="00B11A8F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>…………</w:t>
      </w:r>
      <w:r w:rsidR="00797C9C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 xml:space="preserve"> </w:t>
      </w:r>
      <w:r w:rsidR="0049355F" w:rsidRPr="00B11A8F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 xml:space="preserve"> </w:t>
      </w:r>
      <w:r w:rsidR="00ED3235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 xml:space="preserve">Web portal - </w:t>
      </w:r>
      <w:r w:rsidR="00D37454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 xml:space="preserve">PIU </w:t>
      </w:r>
      <w:r w:rsidR="00A445D4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 xml:space="preserve">User </w:t>
      </w:r>
      <w:r w:rsidR="00C319C0" w:rsidRPr="00B11A8F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>…………</w:t>
      </w:r>
      <w:bookmarkEnd w:id="22"/>
      <w:r w:rsidR="00797C9C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>……</w:t>
      </w:r>
      <w:bookmarkEnd w:id="23"/>
    </w:p>
    <w:p w14:paraId="65B754FA" w14:textId="7B05F101" w:rsidR="000F3D99" w:rsidRPr="00C319C0" w:rsidRDefault="000F3D99" w:rsidP="00C319C0">
      <w:pPr>
        <w:rPr>
          <w:lang w:bidi="hi-IN"/>
        </w:rPr>
      </w:pPr>
    </w:p>
    <w:p w14:paraId="094D7273" w14:textId="77CA8450" w:rsidR="00A07212" w:rsidRPr="00D37454" w:rsidRDefault="00511656" w:rsidP="007A2453">
      <w:pPr>
        <w:pStyle w:val="Heading2"/>
        <w:numPr>
          <w:ilvl w:val="0"/>
          <w:numId w:val="23"/>
        </w:numPr>
        <w:rPr>
          <w:rFonts w:asciiTheme="minorHAnsi" w:hAnsiTheme="minorHAnsi" w:cs="Mangal"/>
          <w:b/>
          <w:bCs/>
          <w:sz w:val="36"/>
          <w:szCs w:val="36"/>
          <w:lang w:val="en"/>
        </w:rPr>
      </w:pPr>
      <w:bookmarkStart w:id="24" w:name="_Toc174031517"/>
      <w:bookmarkEnd w:id="0"/>
      <w:r w:rsidRPr="00A60061">
        <w:rPr>
          <w:rFonts w:asciiTheme="minorHAnsi" w:hAnsiTheme="minorHAnsi" w:cstheme="minorHAnsi"/>
          <w:b/>
          <w:bCs/>
          <w:sz w:val="36"/>
          <w:szCs w:val="36"/>
          <w:cs/>
          <w:lang w:val="en" w:bidi="hi-IN"/>
        </w:rPr>
        <w:t>User Login</w:t>
      </w:r>
      <w:r w:rsidR="007B1BED" w:rsidRPr="007A2453">
        <w:rPr>
          <w:rFonts w:asciiTheme="minorHAnsi" w:hAnsiTheme="minorHAnsi" w:cstheme="minorHAnsi" w:hint="cs"/>
          <w:b/>
          <w:bCs/>
          <w:sz w:val="36"/>
          <w:szCs w:val="36"/>
          <w:lang w:val="en" w:bidi="hi-IN"/>
        </w:rPr>
        <w:t xml:space="preserve"> </w:t>
      </w:r>
      <w:r w:rsidR="007B1BED" w:rsidRPr="007A2453">
        <w:rPr>
          <w:rFonts w:ascii="Mangal" w:hAnsi="Mangal" w:cs="Mangal"/>
          <w:b/>
          <w:bCs/>
          <w:sz w:val="36"/>
          <w:szCs w:val="36"/>
          <w:lang w:val="en" w:bidi="hi-IN"/>
        </w:rPr>
        <w:t>यूजर</w:t>
      </w:r>
      <w:r w:rsidR="007B1BED" w:rsidRPr="007B1BED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 </w:t>
      </w:r>
      <w:r w:rsidR="007B1BED" w:rsidRPr="007A2453">
        <w:rPr>
          <w:rFonts w:ascii="Mangal" w:hAnsi="Mangal" w:cs="Mangal"/>
          <w:b/>
          <w:bCs/>
          <w:sz w:val="36"/>
          <w:szCs w:val="36"/>
          <w:lang w:val="en" w:bidi="hi-IN"/>
        </w:rPr>
        <w:t>लॉगिन</w:t>
      </w:r>
      <w:r w:rsidR="00D37454" w:rsidRPr="007A2453">
        <w:rPr>
          <w:rFonts w:asciiTheme="minorHAnsi" w:hAnsiTheme="minorHAnsi" w:cstheme="minorHAnsi" w:hint="cs"/>
          <w:b/>
          <w:bCs/>
          <w:sz w:val="36"/>
          <w:szCs w:val="36"/>
          <w:cs/>
          <w:lang w:val="en" w:bidi="hi-IN"/>
        </w:rPr>
        <w:t xml:space="preserve"> </w:t>
      </w:r>
      <w:r w:rsidR="007B1BED" w:rsidRPr="007A2453">
        <w:rPr>
          <w:rFonts w:asciiTheme="minorHAnsi" w:hAnsiTheme="minorHAnsi" w:cstheme="minorHAnsi"/>
          <w:b/>
          <w:bCs/>
          <w:sz w:val="36"/>
          <w:szCs w:val="36"/>
          <w:cs/>
          <w:lang w:val="en" w:bidi="hi-IN"/>
        </w:rPr>
        <w:t>–</w:t>
      </w:r>
      <w:r w:rsidR="00D37454" w:rsidRPr="007A2453">
        <w:rPr>
          <w:rFonts w:asciiTheme="minorHAnsi" w:hAnsiTheme="minorHAnsi" w:cstheme="minorHAnsi" w:hint="cs"/>
          <w:b/>
          <w:bCs/>
          <w:sz w:val="36"/>
          <w:szCs w:val="36"/>
          <w:cs/>
          <w:lang w:val="en" w:bidi="hi-IN"/>
        </w:rPr>
        <w:t xml:space="preserve"> PIU</w:t>
      </w:r>
      <w:r w:rsidR="007B1BED" w:rsidRPr="007A2453">
        <w:rPr>
          <w:rFonts w:asciiTheme="minorHAnsi" w:hAnsiTheme="minorHAnsi" w:cstheme="minorHAnsi" w:hint="cs"/>
          <w:b/>
          <w:bCs/>
          <w:sz w:val="36"/>
          <w:szCs w:val="36"/>
          <w:cs/>
          <w:lang w:val="en" w:bidi="hi-IN"/>
        </w:rPr>
        <w:t>/</w:t>
      </w:r>
      <w:r w:rsidR="007B1BED" w:rsidRPr="007A2453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</w:t>
      </w:r>
      <w:r w:rsidR="007B1BED" w:rsidRPr="007A2453">
        <w:rPr>
          <w:rFonts w:ascii="Mangal" w:hAnsi="Mangal" w:cs="Mangal"/>
          <w:b/>
          <w:bCs/>
          <w:sz w:val="36"/>
          <w:szCs w:val="36"/>
          <w:lang w:val="en" w:bidi="hi-IN"/>
        </w:rPr>
        <w:t>पीआईयू</w:t>
      </w:r>
      <w:bookmarkEnd w:id="24"/>
    </w:p>
    <w:p w14:paraId="399B6B6D" w14:textId="4A2D885D" w:rsidR="00511656" w:rsidRDefault="00511656" w:rsidP="0051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  <w:r w:rsidRPr="00511656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The web portal can be opened using the </w:t>
      </w:r>
      <w:r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URL </w:t>
      </w:r>
      <w:r w:rsidRPr="00511656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>given below</w:t>
      </w:r>
    </w:p>
    <w:p w14:paraId="4FD52423" w14:textId="1E7BF1C0" w:rsidR="00D37454" w:rsidRDefault="00D37454" w:rsidP="0051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वेब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पोर्टल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को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नीचे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दिए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गए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यूआरएल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का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उपयोग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करके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खोला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जा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सकता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है</w:t>
      </w:r>
    </w:p>
    <w:p w14:paraId="4922E410" w14:textId="3F4206CE" w:rsidR="001C77BB" w:rsidRPr="00D37454" w:rsidRDefault="00EC1B06" w:rsidP="001C7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Style w:val="Hyperlink"/>
          <w:rFonts w:ascii="Times New Roman" w:hAnsi="Times New Roman" w:cs="Mangal"/>
          <w:kern w:val="0"/>
          <w:sz w:val="24"/>
          <w:szCs w:val="21"/>
          <w:u w:val="none"/>
          <w:lang w:val="en" w:eastAsia="en-IN" w:bidi="hi-IN"/>
        </w:rPr>
      </w:pPr>
      <w:r w:rsidRPr="001C77BB">
        <w:rPr>
          <w:rStyle w:val="Hyperlink"/>
          <w:rFonts w:ascii="Times New Roman" w:hAnsi="Times New Roman" w:cs="Mangal"/>
          <w:kern w:val="0"/>
          <w:sz w:val="24"/>
          <w:szCs w:val="21"/>
          <w:lang w:val="en" w:eastAsia="en-IN" w:bidi="hi-IN"/>
        </w:rPr>
        <w:t>https://</w:t>
      </w:r>
      <w:hyperlink r:id="rId78" w:history="1">
        <w:r w:rsidR="001C77BB" w:rsidRPr="001C77BB">
          <w:rPr>
            <w:rStyle w:val="Hyperlink"/>
            <w:rFonts w:ascii="Times New Roman" w:hAnsi="Times New Roman" w:cs="Mangal"/>
            <w:kern w:val="0"/>
            <w:sz w:val="24"/>
            <w:szCs w:val="21"/>
            <w:lang w:val="en" w:eastAsia="en-IN" w:bidi="hi-IN"/>
          </w:rPr>
          <w:t>geoportal.mp.gov.in/MPPHE</w:t>
        </w:r>
      </w:hyperlink>
    </w:p>
    <w:p w14:paraId="54A7D3BC" w14:textId="040C1C51" w:rsidR="00633D3F" w:rsidRDefault="00633D3F" w:rsidP="001C7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Style w:val="Hyperlink"/>
          <w:rFonts w:ascii="Times New Roman" w:hAnsi="Times New Roman" w:cs="Mangal"/>
          <w:kern w:val="0"/>
          <w:sz w:val="24"/>
          <w:szCs w:val="21"/>
          <w:lang w:val="en" w:eastAsia="en-IN" w:bidi="hi-IN"/>
        </w:rPr>
      </w:pPr>
      <w:r w:rsidRPr="00633D3F">
        <w:rPr>
          <w:rFonts w:ascii="Times New Roman" w:hAnsi="Times New Roman" w:cs="Mangal"/>
          <w:noProof/>
          <w:color w:val="0000FF"/>
          <w:kern w:val="0"/>
          <w:sz w:val="24"/>
          <w:szCs w:val="21"/>
          <w:u w:val="single"/>
          <w:lang w:eastAsia="en-IN" w:bidi="hi-IN"/>
        </w:rPr>
        <w:drawing>
          <wp:anchor distT="0" distB="0" distL="114300" distR="114300" simplePos="0" relativeHeight="251546624" behindDoc="0" locked="0" layoutInCell="1" allowOverlap="1" wp14:anchorId="14D8E6BE" wp14:editId="0968D327">
            <wp:simplePos x="0" y="0"/>
            <wp:positionH relativeFrom="column">
              <wp:posOffset>-501650</wp:posOffset>
            </wp:positionH>
            <wp:positionV relativeFrom="paragraph">
              <wp:posOffset>344170</wp:posOffset>
            </wp:positionV>
            <wp:extent cx="6121400" cy="2817834"/>
            <wp:effectExtent l="0" t="0" r="0" b="1905"/>
            <wp:wrapTopAndBottom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75E83ED-8913-4E2B-BF36-795283A0E9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75E83ED-8913-4E2B-BF36-795283A0E9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17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A5AB58B" w14:textId="161ADD43" w:rsidR="00633D3F" w:rsidRPr="001C77BB" w:rsidRDefault="00633D3F" w:rsidP="001C77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Style w:val="Hyperlink"/>
          <w:rFonts w:ascii="Times New Roman" w:hAnsi="Times New Roman" w:cs="Mangal"/>
          <w:kern w:val="0"/>
          <w:sz w:val="24"/>
          <w:szCs w:val="21"/>
          <w:lang w:val="en" w:eastAsia="en-IN" w:bidi="hi-IN"/>
        </w:rPr>
      </w:pPr>
    </w:p>
    <w:p w14:paraId="52F8EAC4" w14:textId="74DC4FAE" w:rsidR="00511656" w:rsidRPr="00511656" w:rsidRDefault="00511656" w:rsidP="005116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</w:p>
    <w:p w14:paraId="1FF6CB3B" w14:textId="5EB5C2EE" w:rsidR="00D37454" w:rsidRDefault="00797C9C" w:rsidP="00F300B8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 xml:space="preserve"> </w:t>
      </w:r>
      <w:r w:rsidR="007B1BED">
        <w:rPr>
          <w:lang w:val="en"/>
        </w:rPr>
        <w:t>U</w:t>
      </w:r>
      <w:r>
        <w:rPr>
          <w:lang w:val="en"/>
        </w:rPr>
        <w:t>ser</w:t>
      </w:r>
      <w:r w:rsidR="00511656" w:rsidRPr="00511656">
        <w:rPr>
          <w:lang w:val="en"/>
        </w:rPr>
        <w:t xml:space="preserve"> can access the web application by using the authorized login credentials.</w:t>
      </w:r>
      <w:r w:rsidR="00D37454">
        <w:rPr>
          <w:lang w:val="en"/>
        </w:rPr>
        <w:t xml:space="preserve"> </w:t>
      </w:r>
    </w:p>
    <w:p w14:paraId="3869DA52" w14:textId="51A7BF78" w:rsidR="00511656" w:rsidRPr="00511656" w:rsidRDefault="00D37454" w:rsidP="00D37454">
      <w:pPr>
        <w:pStyle w:val="ListParagraph"/>
        <w:spacing w:line="259" w:lineRule="auto"/>
        <w:ind w:left="1080"/>
        <w:rPr>
          <w:lang w:val="en"/>
        </w:rPr>
      </w:pPr>
      <w:r w:rsidRPr="00D37454">
        <w:rPr>
          <w:rFonts w:ascii="Nirmala UI" w:hAnsi="Nirmala UI" w:cs="Nirmala UI"/>
          <w:lang w:val="en"/>
        </w:rPr>
        <w:t>उपयोगकर्ता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अधिकृत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लॉगिन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क्रेडेंशियल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का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उपयोग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करके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वेब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एप्लिकेशन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तक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पहुंच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सकता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है।</w:t>
      </w:r>
    </w:p>
    <w:p w14:paraId="3EBDBE54" w14:textId="77777777" w:rsidR="003804B3" w:rsidRPr="00E00786" w:rsidRDefault="003804B3" w:rsidP="003804B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E00786">
        <w:rPr>
          <w:lang w:val="en"/>
        </w:rPr>
        <w:t>Enter the desired details on the login page</w:t>
      </w:r>
      <w:r>
        <w:rPr>
          <w:lang w:val="en"/>
        </w:rPr>
        <w:t xml:space="preserve">/ </w:t>
      </w:r>
      <w:r w:rsidRPr="00E077A3">
        <w:rPr>
          <w:rFonts w:ascii="Nirmala UI" w:hAnsi="Nirmala UI" w:cs="Nirmala UI"/>
          <w:lang w:val="en"/>
        </w:rPr>
        <w:t>लॉगिन</w:t>
      </w:r>
      <w:r w:rsidRPr="00E077A3">
        <w:rPr>
          <w:lang w:val="en"/>
        </w:rPr>
        <w:t xml:space="preserve"> </w:t>
      </w:r>
      <w:r w:rsidRPr="00E077A3">
        <w:rPr>
          <w:rFonts w:ascii="Nirmala UI" w:hAnsi="Nirmala UI" w:cs="Nirmala UI"/>
          <w:lang w:val="en"/>
        </w:rPr>
        <w:t>पेज</w:t>
      </w:r>
      <w:r w:rsidRPr="00E077A3">
        <w:rPr>
          <w:lang w:val="en"/>
        </w:rPr>
        <w:t xml:space="preserve"> </w:t>
      </w:r>
      <w:r w:rsidRPr="00E077A3">
        <w:rPr>
          <w:rFonts w:ascii="Nirmala UI" w:hAnsi="Nirmala UI" w:cs="Nirmala UI"/>
          <w:lang w:val="en"/>
        </w:rPr>
        <w:t>पर</w:t>
      </w:r>
      <w:r w:rsidRPr="00E077A3">
        <w:rPr>
          <w:lang w:val="en"/>
        </w:rPr>
        <w:t xml:space="preserve"> </w:t>
      </w:r>
      <w:r w:rsidRPr="00E077A3">
        <w:rPr>
          <w:rFonts w:ascii="Nirmala UI" w:hAnsi="Nirmala UI" w:cs="Nirmala UI"/>
          <w:lang w:val="en"/>
        </w:rPr>
        <w:t>वांछित</w:t>
      </w:r>
      <w:r w:rsidRPr="00E077A3">
        <w:rPr>
          <w:lang w:val="en"/>
        </w:rPr>
        <w:t xml:space="preserve"> </w:t>
      </w:r>
      <w:r w:rsidRPr="00E077A3">
        <w:rPr>
          <w:rFonts w:ascii="Nirmala UI" w:hAnsi="Nirmala UI" w:cs="Nirmala UI"/>
          <w:lang w:val="en"/>
        </w:rPr>
        <w:t>विवरण</w:t>
      </w:r>
      <w:r w:rsidRPr="00E077A3">
        <w:rPr>
          <w:lang w:val="en"/>
        </w:rPr>
        <w:t xml:space="preserve"> </w:t>
      </w:r>
      <w:r w:rsidRPr="00E077A3">
        <w:rPr>
          <w:rFonts w:ascii="Nirmala UI" w:hAnsi="Nirmala UI" w:cs="Nirmala UI"/>
          <w:lang w:val="en"/>
        </w:rPr>
        <w:t>दर्ज</w:t>
      </w:r>
      <w:r w:rsidRPr="00E077A3">
        <w:rPr>
          <w:lang w:val="en"/>
        </w:rPr>
        <w:t xml:space="preserve"> </w:t>
      </w:r>
      <w:r w:rsidRPr="00E077A3">
        <w:rPr>
          <w:rFonts w:ascii="Nirmala UI" w:hAnsi="Nirmala UI" w:cs="Nirmala UI"/>
          <w:lang w:val="en"/>
        </w:rPr>
        <w:t>करें।</w:t>
      </w:r>
    </w:p>
    <w:p w14:paraId="103B69FF" w14:textId="77777777" w:rsidR="003804B3" w:rsidRPr="00E00786" w:rsidRDefault="003804B3" w:rsidP="003804B3">
      <w:pPr>
        <w:pStyle w:val="ListParagraph"/>
        <w:numPr>
          <w:ilvl w:val="0"/>
          <w:numId w:val="3"/>
        </w:numPr>
        <w:spacing w:line="259" w:lineRule="auto"/>
        <w:rPr>
          <w:lang w:val="en"/>
        </w:rPr>
      </w:pPr>
      <w:r w:rsidRPr="00E00786">
        <w:rPr>
          <w:lang w:val="en"/>
        </w:rPr>
        <w:t>Enter Username</w:t>
      </w:r>
      <w:r>
        <w:rPr>
          <w:lang w:val="en"/>
        </w:rPr>
        <w:t xml:space="preserve">/ </w:t>
      </w:r>
      <w:r w:rsidRPr="009425F4">
        <w:rPr>
          <w:rFonts w:ascii="Nirmala UI" w:hAnsi="Nirmala UI" w:cs="Nirmala UI"/>
          <w:lang w:val="en"/>
        </w:rPr>
        <w:t>यूजरनाम</w:t>
      </w:r>
      <w:r>
        <w:rPr>
          <w:rFonts w:ascii="Nirmala UI" w:hAnsi="Nirmala UI" w:cs="Nirmala UI"/>
          <w:lang w:val="en"/>
        </w:rPr>
        <w:t xml:space="preserve"> </w:t>
      </w:r>
      <w:r w:rsidRPr="009425F4">
        <w:rPr>
          <w:rFonts w:ascii="Nirmala UI" w:hAnsi="Nirmala UI" w:cs="Nirmala UI" w:hint="cs"/>
          <w:lang w:val="en"/>
        </w:rPr>
        <w:t>दर्ज</w:t>
      </w:r>
      <w:r w:rsidRPr="009425F4">
        <w:rPr>
          <w:rFonts w:ascii="Nirmala UI" w:hAnsi="Nirmala UI" w:cs="Nirmala UI"/>
          <w:lang w:val="en"/>
        </w:rPr>
        <w:t xml:space="preserve"> </w:t>
      </w:r>
      <w:r w:rsidRPr="009425F4">
        <w:rPr>
          <w:rFonts w:ascii="Nirmala UI" w:hAnsi="Nirmala UI" w:cs="Nirmala UI" w:hint="cs"/>
          <w:lang w:val="en"/>
        </w:rPr>
        <w:t>करें</w:t>
      </w:r>
    </w:p>
    <w:p w14:paraId="525E0812" w14:textId="77777777" w:rsidR="003804B3" w:rsidRDefault="003804B3" w:rsidP="003804B3">
      <w:pPr>
        <w:pStyle w:val="ListParagraph"/>
        <w:numPr>
          <w:ilvl w:val="0"/>
          <w:numId w:val="3"/>
        </w:numPr>
        <w:spacing w:line="259" w:lineRule="auto"/>
        <w:rPr>
          <w:lang w:val="en"/>
        </w:rPr>
      </w:pPr>
      <w:r w:rsidRPr="00E00786">
        <w:rPr>
          <w:lang w:val="en"/>
        </w:rPr>
        <w:t>Enter Password</w:t>
      </w:r>
      <w:r>
        <w:rPr>
          <w:lang w:val="en"/>
        </w:rPr>
        <w:t xml:space="preserve"> / </w:t>
      </w:r>
      <w:r w:rsidRPr="009425F4">
        <w:rPr>
          <w:rFonts w:ascii="Nirmala UI" w:hAnsi="Nirmala UI" w:cs="Nirmala UI"/>
          <w:lang w:val="en"/>
        </w:rPr>
        <w:t>पासवर्ड</w:t>
      </w:r>
      <w:r w:rsidRPr="009425F4">
        <w:rPr>
          <w:rFonts w:ascii="Nirmala UI" w:hAnsi="Nirmala UI" w:cs="Nirmala UI" w:hint="cs"/>
          <w:lang w:val="en"/>
        </w:rPr>
        <w:t xml:space="preserve"> दर्ज</w:t>
      </w:r>
      <w:r w:rsidRPr="009425F4">
        <w:rPr>
          <w:rFonts w:ascii="Nirmala UI" w:hAnsi="Nirmala UI" w:cs="Nirmala UI"/>
          <w:lang w:val="en"/>
        </w:rPr>
        <w:t xml:space="preserve"> </w:t>
      </w:r>
      <w:r w:rsidRPr="009425F4">
        <w:rPr>
          <w:rFonts w:ascii="Nirmala UI" w:hAnsi="Nirmala UI" w:cs="Nirmala UI" w:hint="cs"/>
          <w:lang w:val="en"/>
        </w:rPr>
        <w:t>करें</w:t>
      </w:r>
    </w:p>
    <w:p w14:paraId="4C9EF1EC" w14:textId="77777777" w:rsidR="003804B3" w:rsidRDefault="003804B3" w:rsidP="003804B3">
      <w:pPr>
        <w:pStyle w:val="ListParagraph"/>
        <w:numPr>
          <w:ilvl w:val="0"/>
          <w:numId w:val="3"/>
        </w:numPr>
        <w:spacing w:line="259" w:lineRule="auto"/>
        <w:rPr>
          <w:lang w:val="en"/>
        </w:rPr>
      </w:pPr>
      <w:r w:rsidRPr="00E00786">
        <w:rPr>
          <w:lang w:val="en"/>
        </w:rPr>
        <w:t>Click on the Login button.</w:t>
      </w:r>
    </w:p>
    <w:p w14:paraId="08B3BC2F" w14:textId="77777777" w:rsidR="003804B3" w:rsidRDefault="003804B3" w:rsidP="003804B3">
      <w:pPr>
        <w:pStyle w:val="ListParagraph"/>
        <w:spacing w:line="259" w:lineRule="auto"/>
        <w:ind w:left="1440"/>
        <w:rPr>
          <w:lang w:val="en"/>
        </w:rPr>
      </w:pPr>
      <w:r w:rsidRPr="009425F4">
        <w:rPr>
          <w:rFonts w:ascii="Nirmala UI" w:hAnsi="Nirmala UI" w:cs="Nirmala UI"/>
          <w:lang w:val="en"/>
        </w:rPr>
        <w:t>लॉगिन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बटन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पर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क्लिक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करें।</w:t>
      </w:r>
    </w:p>
    <w:p w14:paraId="08E63EF5" w14:textId="77777777" w:rsidR="00797C9C" w:rsidRPr="00797C9C" w:rsidRDefault="00797C9C" w:rsidP="00797C9C">
      <w:pPr>
        <w:pStyle w:val="ListParagraph"/>
        <w:spacing w:line="259" w:lineRule="auto"/>
        <w:ind w:left="1440"/>
        <w:rPr>
          <w:lang w:val="en"/>
        </w:rPr>
      </w:pPr>
    </w:p>
    <w:p w14:paraId="6AA827E3" w14:textId="6B08D3D6" w:rsidR="003804B3" w:rsidRPr="00797C9C" w:rsidRDefault="00232784" w:rsidP="003804B3">
      <w:pPr>
        <w:spacing w:line="259" w:lineRule="auto"/>
        <w:rPr>
          <w:lang w:val="en"/>
        </w:rPr>
      </w:pPr>
      <w:r w:rsidRPr="00232784">
        <w:rPr>
          <w:noProof/>
          <w:lang w:val="en"/>
        </w:rPr>
        <w:lastRenderedPageBreak/>
        <w:drawing>
          <wp:inline distT="0" distB="0" distL="0" distR="0" wp14:anchorId="096F5726" wp14:editId="15794634">
            <wp:extent cx="5486400" cy="244475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0F4C" w14:textId="77777777" w:rsidR="003804B3" w:rsidRDefault="003804B3" w:rsidP="003804B3">
      <w:pPr>
        <w:spacing w:line="259" w:lineRule="auto"/>
        <w:rPr>
          <w:lang w:val="en"/>
        </w:rPr>
      </w:pPr>
    </w:p>
    <w:p w14:paraId="6CCABCA9" w14:textId="19C8405A" w:rsidR="003804B3" w:rsidRDefault="003804B3" w:rsidP="003804B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 xml:space="preserve">If  User will enter wrong Username and Password </w:t>
      </w:r>
      <w:r w:rsidR="00690B5E">
        <w:rPr>
          <w:lang w:val="en"/>
        </w:rPr>
        <w:t>,</w:t>
      </w:r>
      <w:r>
        <w:rPr>
          <w:lang w:val="en"/>
        </w:rPr>
        <w:t xml:space="preserve"> the system will display Error Message “</w:t>
      </w:r>
      <w:r>
        <w:rPr>
          <w:rFonts w:ascii="Montserrat-SemiBold" w:hAnsi="Montserrat-SemiBold"/>
          <w:color w:val="FF0000"/>
          <w:shd w:val="clear" w:color="auto" w:fill="FFFFFF"/>
        </w:rPr>
        <w:t>Please ensure the captcha is entered correctly!</w:t>
      </w:r>
      <w:r>
        <w:rPr>
          <w:lang w:val="en"/>
        </w:rPr>
        <w:t>”.</w:t>
      </w:r>
    </w:p>
    <w:p w14:paraId="38B4885F" w14:textId="77777777" w:rsidR="003804B3" w:rsidRDefault="003804B3" w:rsidP="003804B3">
      <w:pPr>
        <w:pStyle w:val="ListParagraph"/>
        <w:spacing w:line="259" w:lineRule="auto"/>
        <w:ind w:left="1080"/>
        <w:rPr>
          <w:lang w:val="en"/>
        </w:rPr>
      </w:pPr>
      <w:r w:rsidRPr="009425F4">
        <w:rPr>
          <w:rFonts w:ascii="Nirmala UI" w:hAnsi="Nirmala UI" w:cs="Nirmala UI"/>
          <w:lang w:val="en"/>
        </w:rPr>
        <w:t>गलत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यूजरनाम</w:t>
      </w:r>
      <w:r>
        <w:rPr>
          <w:rFonts w:ascii="Nirmala UI" w:hAnsi="Nirmala UI" w:cs="Nirmala UI"/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और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पासवर्ड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दर्ज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करेगा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तो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सिस्टम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त्रुटि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संदेश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प्रदर्शित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करेगा</w:t>
      </w:r>
      <w:r w:rsidRPr="009425F4">
        <w:rPr>
          <w:lang w:val="en"/>
        </w:rPr>
        <w:t xml:space="preserve"> “</w:t>
      </w:r>
      <w:r w:rsidRPr="009425F4">
        <w:rPr>
          <w:rFonts w:ascii="Nirmala UI" w:hAnsi="Nirmala UI" w:cs="Nirmala UI"/>
          <w:lang w:val="en"/>
        </w:rPr>
        <w:t>कृपया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सुनिश्चित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करें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कि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कैप्चा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सही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ढंग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से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दर्ज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किया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गया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है।</w:t>
      </w:r>
    </w:p>
    <w:p w14:paraId="00E06A6D" w14:textId="77777777" w:rsidR="003804B3" w:rsidRDefault="003804B3" w:rsidP="003804B3">
      <w:pPr>
        <w:spacing w:line="259" w:lineRule="auto"/>
        <w:rPr>
          <w:lang w:val="en"/>
        </w:rPr>
      </w:pPr>
    </w:p>
    <w:p w14:paraId="3C5F76C5" w14:textId="086BA230" w:rsidR="003804B3" w:rsidRPr="00742169" w:rsidRDefault="00D37454" w:rsidP="003804B3">
      <w:pPr>
        <w:spacing w:line="259" w:lineRule="auto"/>
        <w:rPr>
          <w:lang w:val="en"/>
        </w:rPr>
      </w:pPr>
      <w:r w:rsidRPr="00D37454">
        <w:rPr>
          <w:noProof/>
          <w:lang w:val="en"/>
        </w:rPr>
        <w:drawing>
          <wp:inline distT="0" distB="0" distL="0" distR="0" wp14:anchorId="2439B3FA" wp14:editId="6886F3DB">
            <wp:extent cx="5486400" cy="24745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2CA0" w14:textId="6D15803F" w:rsidR="003804B3" w:rsidRDefault="003804B3" w:rsidP="003804B3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CB7701">
        <w:rPr>
          <w:lang w:val="en"/>
        </w:rPr>
        <w:t xml:space="preserve">After </w:t>
      </w:r>
      <w:r>
        <w:rPr>
          <w:lang w:val="en"/>
        </w:rPr>
        <w:t xml:space="preserve">successfully </w:t>
      </w:r>
      <w:r w:rsidRPr="00CB7701">
        <w:rPr>
          <w:lang w:val="en"/>
        </w:rPr>
        <w:t>lo</w:t>
      </w:r>
      <w:r>
        <w:rPr>
          <w:lang w:val="en"/>
        </w:rPr>
        <w:t>gin,  user</w:t>
      </w:r>
      <w:r w:rsidRPr="00511656">
        <w:rPr>
          <w:lang w:val="en"/>
        </w:rPr>
        <w:t xml:space="preserve"> </w:t>
      </w:r>
      <w:r>
        <w:rPr>
          <w:lang w:val="en"/>
        </w:rPr>
        <w:t xml:space="preserve">will land on Home page. User can view a menu in header </w:t>
      </w:r>
    </w:p>
    <w:p w14:paraId="2C28B8E3" w14:textId="57B05A25" w:rsidR="003804B3" w:rsidRDefault="003804B3" w:rsidP="003804B3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9425F4">
        <w:rPr>
          <w:rFonts w:ascii="Nirmala UI" w:hAnsi="Nirmala UI" w:cs="Nirmala UI"/>
          <w:lang w:val="en"/>
        </w:rPr>
        <w:t>सफलतापूर्वक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लॉगिन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करने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के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बाद</w:t>
      </w:r>
      <w:r w:rsidRPr="009425F4">
        <w:rPr>
          <w:lang w:val="en"/>
        </w:rPr>
        <w:t xml:space="preserve">, </w:t>
      </w:r>
      <w:r w:rsidRPr="009425F4">
        <w:rPr>
          <w:rFonts w:ascii="Nirmala UI" w:hAnsi="Nirmala UI" w:cs="Nirmala UI"/>
          <w:lang w:val="en"/>
        </w:rPr>
        <w:t>होम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पेज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पर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आ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जाएगा।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उपयोगकर्ता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 w:hint="cs"/>
          <w:lang w:val="en"/>
        </w:rPr>
        <w:t>साइड</w:t>
      </w:r>
      <w:r w:rsidRPr="009425F4">
        <w:rPr>
          <w:rFonts w:ascii="Nirmala UI" w:hAnsi="Nirmala UI" w:cs="Nirmala UI"/>
          <w:lang w:val="en"/>
        </w:rPr>
        <w:t xml:space="preserve"> </w:t>
      </w:r>
      <w:r w:rsidRPr="009425F4">
        <w:rPr>
          <w:rFonts w:ascii="Nirmala UI" w:hAnsi="Nirmala UI" w:cs="Nirmala UI" w:hint="cs"/>
          <w:lang w:val="en"/>
        </w:rPr>
        <w:t>मेनू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में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मेनू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देख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सकता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ह</w:t>
      </w:r>
    </w:p>
    <w:p w14:paraId="3149B03C" w14:textId="77777777" w:rsidR="003804B3" w:rsidRDefault="003804B3" w:rsidP="003804B3">
      <w:pPr>
        <w:pStyle w:val="ListParagraph"/>
        <w:spacing w:line="259" w:lineRule="auto"/>
        <w:ind w:left="1080"/>
        <w:rPr>
          <w:lang w:val="en"/>
        </w:rPr>
      </w:pPr>
    </w:p>
    <w:p w14:paraId="644423C4" w14:textId="6D8F4B39" w:rsidR="00D37454" w:rsidRPr="00797C9C" w:rsidRDefault="00D37454" w:rsidP="00D37454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User Management</w:t>
      </w:r>
      <w:r w:rsidR="007B1BED">
        <w:rPr>
          <w:lang w:val="en"/>
        </w:rPr>
        <w:t>/</w:t>
      </w:r>
      <w:r w:rsidR="007B1BED" w:rsidRPr="007B1BED">
        <w:rPr>
          <w:rFonts w:hint="cs"/>
        </w:rPr>
        <w:t xml:space="preserve"> </w:t>
      </w:r>
      <w:r w:rsidR="007B1BED" w:rsidRPr="007B1BED">
        <w:rPr>
          <w:rFonts w:ascii="Nirmala UI" w:hAnsi="Nirmala UI" w:cs="Nirmala UI"/>
          <w:lang w:val="en"/>
        </w:rPr>
        <w:t>यूजर</w:t>
      </w:r>
      <w:r w:rsidR="007B1BED" w:rsidRPr="007B1BED">
        <w:rPr>
          <w:lang w:val="en"/>
        </w:rPr>
        <w:t xml:space="preserve"> </w:t>
      </w:r>
      <w:r w:rsidR="007B1BED" w:rsidRPr="007B1BED">
        <w:rPr>
          <w:rFonts w:ascii="Nirmala UI" w:hAnsi="Nirmala UI" w:cs="Nirmala UI"/>
          <w:lang w:val="en"/>
        </w:rPr>
        <w:t>मैनेजमेंट</w:t>
      </w:r>
    </w:p>
    <w:p w14:paraId="251D1150" w14:textId="635D6705" w:rsidR="00D37454" w:rsidRDefault="00D37454" w:rsidP="00D37454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Data Visualization</w:t>
      </w:r>
      <w:r w:rsidR="007B1BED">
        <w:rPr>
          <w:lang w:val="en"/>
        </w:rPr>
        <w:t xml:space="preserve">/ </w:t>
      </w:r>
      <w:r w:rsidR="007B1BED" w:rsidRPr="007B1BED">
        <w:rPr>
          <w:rFonts w:ascii="Nirmala UI" w:hAnsi="Nirmala UI" w:cs="Nirmala UI"/>
          <w:lang w:val="en"/>
        </w:rPr>
        <w:t>डाटा</w:t>
      </w:r>
      <w:r w:rsidR="007B1BED" w:rsidRPr="007B1BED">
        <w:rPr>
          <w:lang w:val="en"/>
        </w:rPr>
        <w:t xml:space="preserve"> </w:t>
      </w:r>
      <w:r w:rsidR="007B1BED" w:rsidRPr="007B1BED">
        <w:rPr>
          <w:rFonts w:ascii="Nirmala UI" w:hAnsi="Nirmala UI" w:cs="Nirmala UI"/>
          <w:lang w:val="en"/>
        </w:rPr>
        <w:t>विसुअलिज़शन</w:t>
      </w:r>
    </w:p>
    <w:p w14:paraId="3EFE2B3D" w14:textId="486A6AE5" w:rsidR="00797C9C" w:rsidRPr="00E127FD" w:rsidRDefault="00D37454" w:rsidP="004517B8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Report</w:t>
      </w:r>
      <w:r w:rsidR="007B1BED">
        <w:rPr>
          <w:lang w:val="en"/>
        </w:rPr>
        <w:t xml:space="preserve">/ </w:t>
      </w:r>
      <w:r w:rsidR="007B1BED" w:rsidRPr="007B1BED">
        <w:rPr>
          <w:rFonts w:ascii="Nirmala UI" w:hAnsi="Nirmala UI" w:cs="Nirmala UI"/>
          <w:lang w:val="en"/>
        </w:rPr>
        <w:t>रिपोर्ट</w:t>
      </w:r>
    </w:p>
    <w:p w14:paraId="35939DD2" w14:textId="050696A7" w:rsidR="00E127FD" w:rsidRPr="00E127FD" w:rsidRDefault="00E127FD" w:rsidP="004517B8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lastRenderedPageBreak/>
        <w:t xml:space="preserve">Inspection/ </w:t>
      </w:r>
      <w:r w:rsidRPr="00E127FD">
        <w:rPr>
          <w:rFonts w:ascii="Nirmala UI" w:hAnsi="Nirmala UI" w:cs="Nirmala UI"/>
          <w:lang w:val="en"/>
        </w:rPr>
        <w:t>इंस्पेक्शन</w:t>
      </w:r>
    </w:p>
    <w:p w14:paraId="68CE3837" w14:textId="751E7FC0" w:rsidR="00E127FD" w:rsidRPr="0090558D" w:rsidRDefault="00E127FD" w:rsidP="004517B8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Anushravan/</w:t>
      </w:r>
      <w:r w:rsidRPr="00E127FD">
        <w:t xml:space="preserve"> </w:t>
      </w:r>
      <w:r w:rsidRPr="00E127FD">
        <w:rPr>
          <w:rFonts w:ascii="Nirmala UI" w:hAnsi="Nirmala UI" w:cs="Nirmala UI"/>
          <w:lang w:val="en"/>
        </w:rPr>
        <w:t>अनुश्रवण</w:t>
      </w:r>
    </w:p>
    <w:p w14:paraId="2E17D59F" w14:textId="38D1AD31" w:rsidR="0090558D" w:rsidRPr="0090558D" w:rsidRDefault="0090558D" w:rsidP="0090558D">
      <w:pPr>
        <w:spacing w:line="259" w:lineRule="auto"/>
        <w:rPr>
          <w:lang w:val="en"/>
        </w:rPr>
      </w:pPr>
      <w:r w:rsidRPr="0090558D">
        <w:rPr>
          <w:noProof/>
          <w:lang w:val="en"/>
        </w:rPr>
        <w:drawing>
          <wp:inline distT="0" distB="0" distL="0" distR="0" wp14:anchorId="5EEDF4AF" wp14:editId="575C7B79">
            <wp:extent cx="5486400" cy="2481580"/>
            <wp:effectExtent l="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6411" w14:textId="65CAC687" w:rsidR="00E127FD" w:rsidRPr="00E127FD" w:rsidRDefault="00E127FD" w:rsidP="00E127FD">
      <w:pPr>
        <w:pStyle w:val="Heading2"/>
        <w:numPr>
          <w:ilvl w:val="0"/>
          <w:numId w:val="23"/>
        </w:numPr>
        <w:rPr>
          <w:rFonts w:asciiTheme="minorHAnsi" w:hAnsiTheme="minorHAnsi" w:cstheme="minorHAnsi"/>
          <w:b/>
          <w:bCs/>
          <w:sz w:val="36"/>
          <w:szCs w:val="36"/>
          <w:lang w:val="en"/>
        </w:rPr>
      </w:pPr>
      <w:bookmarkStart w:id="25" w:name="_Toc174031518"/>
      <w:r w:rsidRPr="00E127FD">
        <w:rPr>
          <w:rFonts w:asciiTheme="minorHAnsi" w:hAnsiTheme="minorHAnsi" w:cstheme="minorHAnsi"/>
          <w:b/>
          <w:bCs/>
          <w:sz w:val="36"/>
          <w:szCs w:val="36"/>
          <w:lang w:val="en"/>
        </w:rPr>
        <w:t xml:space="preserve">Anushravan/ </w:t>
      </w:r>
      <w:r w:rsidRPr="00E127FD">
        <w:rPr>
          <w:rFonts w:ascii="Mangal" w:hAnsi="Mangal" w:cs="Mangal"/>
          <w:b/>
          <w:bCs/>
          <w:sz w:val="36"/>
          <w:szCs w:val="36"/>
          <w:lang w:val="en"/>
        </w:rPr>
        <w:t>अनुश्रवण</w:t>
      </w:r>
      <w:bookmarkEnd w:id="25"/>
    </w:p>
    <w:p w14:paraId="0EE0AA75" w14:textId="1A2F000B" w:rsidR="00E127FD" w:rsidRPr="00E127FD" w:rsidRDefault="0067534B" w:rsidP="00E127FD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 xml:space="preserve"> </w:t>
      </w:r>
      <w:r w:rsidR="007B1BED">
        <w:rPr>
          <w:lang w:val="en"/>
        </w:rPr>
        <w:t>U</w:t>
      </w:r>
      <w:r>
        <w:rPr>
          <w:lang w:val="en"/>
        </w:rPr>
        <w:t>ser</w:t>
      </w:r>
      <w:r w:rsidRPr="00511656">
        <w:rPr>
          <w:lang w:val="en"/>
        </w:rPr>
        <w:t xml:space="preserve"> </w:t>
      </w:r>
      <w:r w:rsidR="004517B8">
        <w:rPr>
          <w:lang w:val="en"/>
        </w:rPr>
        <w:t xml:space="preserve">will </w:t>
      </w:r>
      <w:r w:rsidR="00797C9C">
        <w:rPr>
          <w:lang w:val="en"/>
        </w:rPr>
        <w:t>click</w:t>
      </w:r>
      <w:r w:rsidR="004517B8">
        <w:rPr>
          <w:lang w:val="en"/>
        </w:rPr>
        <w:t xml:space="preserve"> on </w:t>
      </w:r>
      <w:r w:rsidR="00E127FD" w:rsidRPr="00E127FD">
        <w:rPr>
          <w:lang w:val="en"/>
        </w:rPr>
        <w:t xml:space="preserve">Anushravan/ </w:t>
      </w:r>
      <w:r w:rsidR="00E127FD" w:rsidRPr="00E127FD">
        <w:rPr>
          <w:rFonts w:ascii="Nirmala UI" w:hAnsi="Nirmala UI" w:cs="Nirmala UI"/>
          <w:lang w:val="en"/>
        </w:rPr>
        <w:t>अनुश्रवण</w:t>
      </w:r>
      <w:r w:rsidR="00E127FD">
        <w:rPr>
          <w:rFonts w:ascii="Nirmala UI" w:hAnsi="Nirmala UI" w:cs="Nirmala UI"/>
          <w:lang w:val="en"/>
        </w:rPr>
        <w:t xml:space="preserve"> </w:t>
      </w:r>
      <w:r w:rsidR="00F513AD" w:rsidRPr="00E127FD">
        <w:rPr>
          <w:lang w:val="en"/>
        </w:rPr>
        <w:t xml:space="preserve">in the side panel, and </w:t>
      </w:r>
      <w:r w:rsidR="00690B5E" w:rsidRPr="00E127FD">
        <w:rPr>
          <w:lang w:val="en"/>
        </w:rPr>
        <w:t>,</w:t>
      </w:r>
      <w:r w:rsidR="00F513AD" w:rsidRPr="00E127FD">
        <w:rPr>
          <w:lang w:val="en"/>
        </w:rPr>
        <w:t xml:space="preserve"> the system will open a collapsible panel user can open where the </w:t>
      </w:r>
      <w:r w:rsidR="00D37454" w:rsidRPr="00E127FD">
        <w:rPr>
          <w:lang w:val="en"/>
        </w:rPr>
        <w:t>user can view following options</w:t>
      </w:r>
    </w:p>
    <w:p w14:paraId="0C0E811F" w14:textId="0D117722" w:rsidR="007B1BED" w:rsidRDefault="007B1BED" w:rsidP="007B1BED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साइड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पैनल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में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निरीक्षण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पर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क्लिक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करेगा</w:t>
      </w:r>
      <w:r w:rsidRPr="007B1BED">
        <w:rPr>
          <w:lang w:val="en"/>
        </w:rPr>
        <w:t xml:space="preserve">, </w:t>
      </w:r>
      <w:r w:rsidRPr="007B1BED">
        <w:rPr>
          <w:rFonts w:ascii="Nirmala UI" w:hAnsi="Nirmala UI" w:cs="Nirmala UI"/>
          <w:lang w:val="en"/>
        </w:rPr>
        <w:t>और</w:t>
      </w:r>
      <w:r w:rsidRPr="007B1BED">
        <w:rPr>
          <w:lang w:val="en"/>
        </w:rPr>
        <w:t xml:space="preserve">  </w:t>
      </w:r>
      <w:r w:rsidRPr="007B1BED">
        <w:rPr>
          <w:rFonts w:ascii="Nirmala UI" w:hAnsi="Nirmala UI" w:cs="Nirmala UI"/>
          <w:lang w:val="en"/>
        </w:rPr>
        <w:t>सिस्टम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एक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कोलैप्सेबल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पैनल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खोलेगा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जिसे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खोल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सकता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है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जहां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निम्नलिखित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विकल्प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देख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सकता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है</w:t>
      </w:r>
    </w:p>
    <w:p w14:paraId="0207E475" w14:textId="390B334A" w:rsidR="00E127FD" w:rsidRPr="00E127FD" w:rsidRDefault="00E127FD" w:rsidP="00E127F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E127FD">
        <w:rPr>
          <w:lang w:val="en"/>
        </w:rPr>
        <w:t xml:space="preserve">Pending RFI List/ </w:t>
      </w:r>
      <w:r w:rsidRPr="00E127FD">
        <w:rPr>
          <w:rFonts w:ascii="Nirmala UI" w:hAnsi="Nirmala UI" w:cs="Nirmala UI"/>
          <w:lang w:val="en"/>
        </w:rPr>
        <w:t>पेंडिंग</w:t>
      </w:r>
      <w:r w:rsidRPr="00E127FD">
        <w:rPr>
          <w:lang w:val="en"/>
        </w:rPr>
        <w:t xml:space="preserve"> RFI   </w:t>
      </w:r>
      <w:r w:rsidRPr="00E127FD">
        <w:rPr>
          <w:rFonts w:ascii="Nirmala UI" w:hAnsi="Nirmala UI" w:cs="Nirmala UI"/>
          <w:lang w:val="en"/>
        </w:rPr>
        <w:t>लिस्ट</w:t>
      </w:r>
      <w:r w:rsidRPr="00E127FD">
        <w:rPr>
          <w:lang w:val="en"/>
        </w:rPr>
        <w:t xml:space="preserve"> </w:t>
      </w:r>
    </w:p>
    <w:p w14:paraId="03D41800" w14:textId="6887E5FD" w:rsidR="00E127FD" w:rsidRPr="00E127FD" w:rsidRDefault="00E127FD" w:rsidP="00E127F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E127FD">
        <w:rPr>
          <w:lang w:val="en"/>
        </w:rPr>
        <w:t xml:space="preserve">Assigned RFI List/ </w:t>
      </w:r>
      <w:r w:rsidRPr="00E127FD">
        <w:rPr>
          <w:rFonts w:ascii="Nirmala UI" w:hAnsi="Nirmala UI" w:cs="Nirmala UI"/>
          <w:lang w:val="en"/>
        </w:rPr>
        <w:t>एसाइन्ड</w:t>
      </w:r>
      <w:r w:rsidRPr="00E127FD">
        <w:rPr>
          <w:lang w:val="en"/>
        </w:rPr>
        <w:t xml:space="preserve"> RFI </w:t>
      </w:r>
      <w:r w:rsidRPr="00E127FD">
        <w:rPr>
          <w:rFonts w:ascii="Nirmala UI" w:hAnsi="Nirmala UI" w:cs="Nirmala UI"/>
          <w:lang w:val="en"/>
        </w:rPr>
        <w:t>लिस्ट</w:t>
      </w:r>
      <w:r w:rsidRPr="00E127FD">
        <w:rPr>
          <w:lang w:val="en"/>
        </w:rPr>
        <w:t xml:space="preserve"> </w:t>
      </w:r>
    </w:p>
    <w:p w14:paraId="7CCEC6DF" w14:textId="77777777" w:rsidR="00E127FD" w:rsidRDefault="00E127FD" w:rsidP="00E127F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E127FD">
        <w:rPr>
          <w:lang w:val="en"/>
        </w:rPr>
        <w:t>Complete RFI List</w:t>
      </w:r>
      <w:r>
        <w:rPr>
          <w:lang w:val="en"/>
        </w:rPr>
        <w:t xml:space="preserve">/ </w:t>
      </w:r>
      <w:r w:rsidRPr="00E127FD">
        <w:rPr>
          <w:rFonts w:ascii="Nirmala UI" w:hAnsi="Nirmala UI" w:cs="Nirmala UI"/>
          <w:lang w:val="en"/>
        </w:rPr>
        <w:t>कम्पलीट</w:t>
      </w:r>
      <w:r w:rsidRPr="00E127FD">
        <w:rPr>
          <w:lang w:val="en"/>
        </w:rPr>
        <w:t xml:space="preserve"> RFI </w:t>
      </w:r>
      <w:r w:rsidRPr="00E127FD">
        <w:rPr>
          <w:rFonts w:ascii="Nirmala UI" w:hAnsi="Nirmala UI" w:cs="Nirmala UI"/>
          <w:lang w:val="en"/>
        </w:rPr>
        <w:t>लिस्ट</w:t>
      </w:r>
    </w:p>
    <w:p w14:paraId="60AC8411" w14:textId="15F93C80" w:rsidR="00E127FD" w:rsidRPr="0090558D" w:rsidRDefault="0090558D" w:rsidP="0090558D">
      <w:pPr>
        <w:spacing w:line="259" w:lineRule="auto"/>
        <w:rPr>
          <w:lang w:val="en"/>
        </w:rPr>
      </w:pPr>
      <w:r w:rsidRPr="0090558D">
        <w:rPr>
          <w:noProof/>
          <w:lang w:val="en"/>
        </w:rPr>
        <w:drawing>
          <wp:inline distT="0" distB="0" distL="0" distR="0" wp14:anchorId="1592B014" wp14:editId="26EB7C22">
            <wp:extent cx="5486400" cy="2493010"/>
            <wp:effectExtent l="0" t="0" r="0" b="254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4D2E" w14:textId="6BF43929" w:rsidR="00BE1E6B" w:rsidRPr="00BE1E6B" w:rsidRDefault="00E127FD" w:rsidP="00BE1E6B">
      <w:pPr>
        <w:pStyle w:val="Heading3"/>
        <w:numPr>
          <w:ilvl w:val="1"/>
          <w:numId w:val="23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26" w:name="_Toc174031519"/>
      <w:r w:rsidRPr="00E127FD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lastRenderedPageBreak/>
        <w:t>Pending RFI List/ पेंडिंग RFI</w:t>
      </w:r>
      <w: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 xml:space="preserve"> </w:t>
      </w:r>
      <w:r w:rsidRPr="00E127FD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लिस्ट</w:t>
      </w:r>
      <w:bookmarkEnd w:id="26"/>
      <w:r w:rsidRPr="00E127FD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 xml:space="preserve"> </w:t>
      </w:r>
    </w:p>
    <w:p w14:paraId="40760F32" w14:textId="73C78FB3" w:rsidR="00BE1E6B" w:rsidRDefault="00BE1E6B" w:rsidP="00BE1E6B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>will click on</w:t>
      </w:r>
      <w:r w:rsidR="003F2495" w:rsidRPr="003F2495">
        <w:t xml:space="preserve"> </w:t>
      </w:r>
      <w:r w:rsidR="003F2495" w:rsidRPr="003F2495">
        <w:rPr>
          <w:lang w:val="en"/>
        </w:rPr>
        <w:t xml:space="preserve">Pending RFI List </w:t>
      </w:r>
      <w:r>
        <w:rPr>
          <w:lang w:val="en"/>
        </w:rPr>
        <w:t>in the side panel, user</w:t>
      </w:r>
      <w:r w:rsidRPr="00511656">
        <w:rPr>
          <w:lang w:val="en"/>
        </w:rPr>
        <w:t xml:space="preserve"> </w:t>
      </w:r>
      <w:r>
        <w:rPr>
          <w:lang w:val="en"/>
        </w:rPr>
        <w:t>can view following Filter options</w:t>
      </w:r>
    </w:p>
    <w:p w14:paraId="0147347F" w14:textId="77777777" w:rsidR="003F2495" w:rsidRDefault="00BE1E6B" w:rsidP="003F2495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="003F2495" w:rsidRPr="00E127FD">
        <w:rPr>
          <w:rFonts w:ascii="Nirmala UI" w:hAnsi="Nirmala UI" w:cs="Nirmala UI"/>
          <w:lang w:val="en"/>
        </w:rPr>
        <w:t>पेंडिंग</w:t>
      </w:r>
      <w:r w:rsidR="003F2495" w:rsidRPr="00E127FD">
        <w:rPr>
          <w:lang w:val="en"/>
        </w:rPr>
        <w:t xml:space="preserve"> RFI  </w:t>
      </w:r>
      <w:r w:rsidR="003F2495" w:rsidRPr="00E127FD">
        <w:rPr>
          <w:rFonts w:ascii="Nirmala UI" w:hAnsi="Nirmala UI" w:cs="Nirmala UI"/>
          <w:lang w:val="en"/>
        </w:rPr>
        <w:t>लिस्ट</w:t>
      </w:r>
      <w:r w:rsidR="003F2495" w:rsidRPr="00E127F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पर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क्लिक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करेगा</w:t>
      </w:r>
      <w:r w:rsidRPr="007B1BED">
        <w:rPr>
          <w:lang w:val="en"/>
        </w:rPr>
        <w:t xml:space="preserve">, </w:t>
      </w:r>
      <w:r w:rsidRPr="007B1BED">
        <w:rPr>
          <w:rFonts w:ascii="Nirmala UI" w:hAnsi="Nirmala UI" w:cs="Nirmala UI"/>
          <w:lang w:val="en"/>
        </w:rPr>
        <w:t>जहां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="003F2495" w:rsidRPr="00E127FD">
        <w:rPr>
          <w:lang w:val="en"/>
        </w:rPr>
        <w:t>RFI</w:t>
      </w:r>
      <w:r w:rsidR="003F2495" w:rsidRPr="003F2495">
        <w:rPr>
          <w:rFonts w:ascii="Nirmala UI" w:hAnsi="Nirmala UI" w:cs="Nirmala UI"/>
          <w:lang w:val="en"/>
        </w:rPr>
        <w:t xml:space="preserve"> </w:t>
      </w:r>
      <w:r w:rsidR="003F2495" w:rsidRPr="003F2495">
        <w:rPr>
          <w:rFonts w:ascii="Nirmala UI" w:hAnsi="Nirmala UI" w:cs="Nirmala UI" w:hint="cs"/>
          <w:lang w:val="en"/>
        </w:rPr>
        <w:t>असाइन</w:t>
      </w:r>
      <w:r w:rsidR="003F2495" w:rsidRPr="003F2495">
        <w:rPr>
          <w:rFonts w:ascii="Nirmala UI" w:hAnsi="Nirmala UI" w:cs="Nirmala UI"/>
          <w:lang w:val="en"/>
        </w:rPr>
        <w:t xml:space="preserve"> </w:t>
      </w:r>
      <w:r w:rsidR="003F2495" w:rsidRPr="003F2495">
        <w:rPr>
          <w:rFonts w:ascii="Nirmala UI" w:hAnsi="Nirmala UI" w:cs="Nirmala UI" w:hint="cs"/>
          <w:lang w:val="en"/>
        </w:rPr>
        <w:t>कर</w:t>
      </w:r>
      <w:r w:rsidR="003F2495" w:rsidRPr="003F2495">
        <w:rPr>
          <w:rFonts w:ascii="Nirmala UI" w:hAnsi="Nirmala UI" w:cs="Nirmala UI"/>
          <w:lang w:val="en"/>
        </w:rPr>
        <w:t xml:space="preserve"> </w:t>
      </w:r>
      <w:r w:rsidR="003F2495" w:rsidRPr="003F2495">
        <w:rPr>
          <w:rFonts w:ascii="Nirmala UI" w:hAnsi="Nirmala UI" w:cs="Nirmala UI" w:hint="cs"/>
          <w:lang w:val="en"/>
        </w:rPr>
        <w:t>सकता</w:t>
      </w:r>
      <w:r w:rsidR="003F2495" w:rsidRPr="003F2495">
        <w:rPr>
          <w:rFonts w:ascii="Nirmala UI" w:hAnsi="Nirmala UI" w:cs="Nirmala UI"/>
          <w:lang w:val="en"/>
        </w:rPr>
        <w:t xml:space="preserve"> </w:t>
      </w:r>
      <w:r w:rsidR="003F2495" w:rsidRPr="003F2495">
        <w:rPr>
          <w:rFonts w:ascii="Nirmala UI" w:hAnsi="Nirmala UI" w:cs="Nirmala UI" w:hint="cs"/>
          <w:lang w:val="en"/>
        </w:rPr>
        <w:t>है</w:t>
      </w:r>
      <w:r w:rsidR="003F2495" w:rsidRPr="003F2495">
        <w:rPr>
          <w:rFonts w:ascii="Nirmala UI" w:hAnsi="Nirmala UI" w:cs="Nirmala UI"/>
          <w:lang w:val="en"/>
        </w:rPr>
        <w:t xml:space="preserve"> </w:t>
      </w:r>
    </w:p>
    <w:p w14:paraId="5670A41C" w14:textId="73D4C5EA" w:rsidR="00D37454" w:rsidRPr="00A23316" w:rsidRDefault="00D37454" w:rsidP="003F249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7D52CB">
        <w:rPr>
          <w:lang w:val="en"/>
        </w:rPr>
        <w:t xml:space="preserve">Select </w:t>
      </w:r>
      <w:r w:rsidR="003F2495">
        <w:rPr>
          <w:lang w:val="en"/>
        </w:rPr>
        <w:t>SQC</w:t>
      </w:r>
      <w:r w:rsidR="007B1BED">
        <w:rPr>
          <w:lang w:val="en"/>
        </w:rPr>
        <w:t>/</w:t>
      </w:r>
      <w:r w:rsidR="007B1BED" w:rsidRPr="003F2495">
        <w:rPr>
          <w:rFonts w:hint="cs"/>
          <w:lang w:val="en"/>
        </w:rPr>
        <w:t xml:space="preserve"> </w:t>
      </w:r>
      <w:r w:rsidR="007B1BED" w:rsidRPr="003F2495">
        <w:rPr>
          <w:rFonts w:ascii="Nirmala UI" w:hAnsi="Nirmala UI" w:cs="Nirmala UI"/>
          <w:lang w:val="en"/>
        </w:rPr>
        <w:t>सेलेक्ट</w:t>
      </w:r>
      <w:r w:rsidR="007B1BED" w:rsidRPr="003F2495">
        <w:rPr>
          <w:lang w:val="en"/>
        </w:rPr>
        <w:t xml:space="preserve"> </w:t>
      </w:r>
      <w:r w:rsidR="003F2495">
        <w:rPr>
          <w:rFonts w:ascii="Nirmala UI" w:hAnsi="Nirmala UI" w:cs="Nirmala UI"/>
          <w:lang w:val="en"/>
        </w:rPr>
        <w:t>SQC</w:t>
      </w:r>
      <w:r w:rsidR="00A23316">
        <w:rPr>
          <w:rFonts w:ascii="Nirmala UI" w:hAnsi="Nirmala UI" w:cs="Nirmala UI"/>
          <w:lang w:val="en"/>
        </w:rPr>
        <w:t xml:space="preserve"> </w:t>
      </w:r>
    </w:p>
    <w:p w14:paraId="44B9873C" w14:textId="599EBE81" w:rsidR="00A23316" w:rsidRPr="007D52CB" w:rsidRDefault="00A23316" w:rsidP="00A23316">
      <w:pPr>
        <w:pStyle w:val="ListParagraph"/>
        <w:spacing w:line="259" w:lineRule="auto"/>
        <w:ind w:left="1800"/>
        <w:rPr>
          <w:lang w:val="en"/>
        </w:rPr>
      </w:pPr>
      <w:r>
        <w:rPr>
          <w:lang w:val="en"/>
        </w:rPr>
        <w:t>Or</w:t>
      </w:r>
    </w:p>
    <w:p w14:paraId="3A54AABA" w14:textId="39FF378D" w:rsidR="00D37454" w:rsidRDefault="00D37454" w:rsidP="00D37454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Select </w:t>
      </w:r>
      <w:r w:rsidR="003F2495">
        <w:rPr>
          <w:lang w:val="en"/>
        </w:rPr>
        <w:t>TPIA</w:t>
      </w:r>
      <w:r w:rsidR="007B1BED">
        <w:rPr>
          <w:lang w:val="en"/>
        </w:rPr>
        <w:t xml:space="preserve">/ </w:t>
      </w:r>
      <w:r w:rsidR="007B1BED" w:rsidRPr="007B1BED">
        <w:rPr>
          <w:rFonts w:ascii="Nirmala UI" w:hAnsi="Nirmala UI" w:cs="Nirmala UI"/>
          <w:lang w:val="en"/>
        </w:rPr>
        <w:t xml:space="preserve">सेलेक्ट </w:t>
      </w:r>
      <w:r w:rsidR="003F2495">
        <w:rPr>
          <w:lang w:val="en"/>
        </w:rPr>
        <w:t>TPIA</w:t>
      </w:r>
    </w:p>
    <w:p w14:paraId="0F02EA27" w14:textId="3705CAD2" w:rsidR="00A23316" w:rsidRDefault="00A23316" w:rsidP="00A23316">
      <w:pPr>
        <w:pStyle w:val="ListParagraph"/>
        <w:spacing w:line="259" w:lineRule="auto"/>
        <w:ind w:left="1800"/>
        <w:rPr>
          <w:lang w:val="en"/>
        </w:rPr>
      </w:pPr>
      <w:r>
        <w:rPr>
          <w:lang w:val="en"/>
        </w:rPr>
        <w:t>Or</w:t>
      </w:r>
    </w:p>
    <w:p w14:paraId="26FA8C99" w14:textId="79686CCD" w:rsidR="00D37454" w:rsidRDefault="00D37454" w:rsidP="00D37454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Select </w:t>
      </w:r>
      <w:r w:rsidR="003F2495">
        <w:rPr>
          <w:lang w:val="en"/>
        </w:rPr>
        <w:t>Both</w:t>
      </w:r>
      <w:r w:rsidR="007B1BED">
        <w:rPr>
          <w:lang w:val="en"/>
        </w:rPr>
        <w:t xml:space="preserve">/ </w:t>
      </w:r>
      <w:r w:rsidR="007B1BED" w:rsidRPr="007B1BED">
        <w:rPr>
          <w:rFonts w:ascii="Nirmala UI" w:hAnsi="Nirmala UI" w:cs="Nirmala UI"/>
          <w:lang w:val="en"/>
        </w:rPr>
        <w:t>सेलेक्ट कॉम्पोनेन्ट</w:t>
      </w:r>
    </w:p>
    <w:p w14:paraId="74F080A7" w14:textId="0570146F" w:rsidR="00D37454" w:rsidRDefault="00D37454" w:rsidP="00D37454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Search button</w:t>
      </w:r>
      <w:r w:rsidR="007B1BED">
        <w:rPr>
          <w:lang w:val="en"/>
        </w:rPr>
        <w:t>/</w:t>
      </w:r>
      <w:r w:rsidR="007B1BED" w:rsidRPr="007B1BED">
        <w:rPr>
          <w:rFonts w:hint="cs"/>
        </w:rPr>
        <w:t xml:space="preserve"> </w:t>
      </w:r>
      <w:r w:rsidR="007B1BED" w:rsidRPr="007B1BED">
        <w:rPr>
          <w:rFonts w:ascii="Nirmala UI" w:hAnsi="Nirmala UI" w:cs="Nirmala UI"/>
          <w:lang w:val="en"/>
        </w:rPr>
        <w:t>सर्च</w:t>
      </w:r>
      <w:r w:rsidR="007B1BED" w:rsidRPr="007B1BED">
        <w:rPr>
          <w:lang w:val="en"/>
        </w:rPr>
        <w:t xml:space="preserve"> </w:t>
      </w:r>
      <w:r w:rsidR="007B1BED" w:rsidRPr="007B1BED">
        <w:rPr>
          <w:rFonts w:ascii="Nirmala UI" w:hAnsi="Nirmala UI" w:cs="Nirmala UI"/>
          <w:lang w:val="en"/>
        </w:rPr>
        <w:t>बटन</w:t>
      </w:r>
    </w:p>
    <w:p w14:paraId="498473EA" w14:textId="02398811" w:rsidR="00D37454" w:rsidRDefault="00D37454" w:rsidP="00D37454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Reset </w:t>
      </w:r>
      <w:r w:rsidR="007B1BED">
        <w:rPr>
          <w:lang w:val="en"/>
        </w:rPr>
        <w:t>button/</w:t>
      </w:r>
      <w:r w:rsidR="007B1BED" w:rsidRPr="007B1BED">
        <w:rPr>
          <w:rFonts w:hint="cs"/>
        </w:rPr>
        <w:t xml:space="preserve"> </w:t>
      </w:r>
      <w:r w:rsidR="007B1BED" w:rsidRPr="007B1BED">
        <w:rPr>
          <w:rFonts w:ascii="Nirmala UI" w:hAnsi="Nirmala UI" w:cs="Nirmala UI" w:hint="cs"/>
          <w:lang w:val="en"/>
        </w:rPr>
        <w:t>रिसेट</w:t>
      </w:r>
      <w:r w:rsidR="007B1BED" w:rsidRPr="007B1BED">
        <w:rPr>
          <w:lang w:val="en"/>
        </w:rPr>
        <w:t xml:space="preserve"> </w:t>
      </w:r>
      <w:r w:rsidR="007B1BED" w:rsidRPr="007B1BED">
        <w:rPr>
          <w:rFonts w:ascii="Nirmala UI" w:hAnsi="Nirmala UI" w:cs="Nirmala UI"/>
          <w:lang w:val="en"/>
        </w:rPr>
        <w:t>बटन</w:t>
      </w:r>
    </w:p>
    <w:p w14:paraId="617C0A9B" w14:textId="2A34AD10" w:rsidR="00500D6F" w:rsidRDefault="00500D6F" w:rsidP="00D37454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500D6F">
        <w:rPr>
          <w:lang w:val="en"/>
        </w:rPr>
        <w:t xml:space="preserve">User will Select any above filter and click on search </w:t>
      </w:r>
      <w:r w:rsidR="00BC4F05" w:rsidRPr="00500D6F">
        <w:rPr>
          <w:lang w:val="en"/>
        </w:rPr>
        <w:t xml:space="preserve">button </w:t>
      </w:r>
      <w:r w:rsidR="00BC4F05">
        <w:rPr>
          <w:lang w:val="en"/>
        </w:rPr>
        <w:t>;</w:t>
      </w:r>
      <w:r w:rsidRPr="00500D6F">
        <w:rPr>
          <w:lang w:val="en"/>
        </w:rPr>
        <w:t xml:space="preserve"> the system will display the list per selected filter option.  user can view the following details</w:t>
      </w:r>
    </w:p>
    <w:p w14:paraId="00CCC401" w14:textId="61A2E58C" w:rsidR="00500D6F" w:rsidRPr="00D37454" w:rsidRDefault="00500D6F" w:rsidP="00500D6F">
      <w:pPr>
        <w:pStyle w:val="ListParagraph"/>
        <w:spacing w:line="259" w:lineRule="auto"/>
        <w:ind w:left="1080"/>
        <w:rPr>
          <w:lang w:val="en"/>
        </w:rPr>
      </w:pPr>
      <w:r w:rsidRPr="00500D6F">
        <w:rPr>
          <w:rFonts w:ascii="Nirmala UI" w:hAnsi="Nirmala UI" w:cs="Nirmala UI"/>
          <w:lang w:val="en"/>
        </w:rPr>
        <w:t>उपयोगकर्ता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उपरोक्त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किसी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भी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फ़िल्टर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चयन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करेगा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और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खोज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बटन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क्लिक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करेगा</w:t>
      </w:r>
      <w:r w:rsidRPr="00500D6F">
        <w:rPr>
          <w:lang w:val="en"/>
        </w:rPr>
        <w:t xml:space="preserve">,  </w:t>
      </w:r>
      <w:r w:rsidRPr="00500D6F">
        <w:rPr>
          <w:rFonts w:ascii="Nirmala UI" w:hAnsi="Nirmala UI" w:cs="Nirmala UI"/>
          <w:lang w:val="en"/>
        </w:rPr>
        <w:t>सिस्टम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चयनित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फ़िल्टर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विकल्प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के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अनुसार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सूची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प्रदर्शित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करेगा।</w:t>
      </w:r>
      <w:r w:rsidRPr="00500D6F">
        <w:rPr>
          <w:lang w:val="en"/>
        </w:rPr>
        <w:t xml:space="preserve">  </w:t>
      </w:r>
      <w:r w:rsidRPr="00500D6F">
        <w:rPr>
          <w:rFonts w:ascii="Nirmala UI" w:hAnsi="Nirmala UI" w:cs="Nirmala UI"/>
          <w:lang w:val="en"/>
        </w:rPr>
        <w:t>उपयोगकर्ता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निम्नलिखित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विवरण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देख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सकता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है</w:t>
      </w:r>
    </w:p>
    <w:p w14:paraId="3C952973" w14:textId="0F0973E1" w:rsidR="00F513AD" w:rsidRPr="00F513AD" w:rsidRDefault="00F513AD" w:rsidP="00F513AD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Serial No</w:t>
      </w:r>
      <w:r w:rsidR="00500D6F">
        <w:rPr>
          <w:lang w:val="en"/>
        </w:rPr>
        <w:t>/</w:t>
      </w:r>
      <w:r w:rsidR="00500D6F" w:rsidRPr="00500D6F">
        <w:rPr>
          <w:rFonts w:hint="cs"/>
        </w:rPr>
        <w:t xml:space="preserve"> </w:t>
      </w:r>
      <w:r w:rsidR="00500D6F" w:rsidRPr="00500D6F">
        <w:rPr>
          <w:rFonts w:ascii="Nirmala UI" w:hAnsi="Nirmala UI" w:cs="Nirmala UI"/>
          <w:lang w:val="en"/>
        </w:rPr>
        <w:t>सीरियल</w:t>
      </w:r>
      <w:r w:rsidR="00500D6F" w:rsidRPr="00500D6F">
        <w:rPr>
          <w:lang w:val="en"/>
        </w:rPr>
        <w:t xml:space="preserve"> </w:t>
      </w:r>
      <w:r w:rsidR="00500D6F" w:rsidRPr="00500D6F">
        <w:rPr>
          <w:rFonts w:ascii="Nirmala UI" w:hAnsi="Nirmala UI" w:cs="Nirmala UI"/>
          <w:lang w:val="en"/>
        </w:rPr>
        <w:t>नंबर</w:t>
      </w:r>
    </w:p>
    <w:p w14:paraId="538037CB" w14:textId="5692BFF7" w:rsidR="003F2495" w:rsidRPr="003F2495" w:rsidRDefault="003F2495" w:rsidP="003F249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Request ID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रिक्वेस्ट</w:t>
      </w:r>
      <w:r>
        <w:rPr>
          <w:lang w:val="en"/>
        </w:rPr>
        <w:t xml:space="preserve"> </w:t>
      </w:r>
      <w:r w:rsidRPr="003F2495">
        <w:rPr>
          <w:lang w:val="en"/>
        </w:rPr>
        <w:t>ID</w:t>
      </w:r>
    </w:p>
    <w:p w14:paraId="78E936FE" w14:textId="581A8E11" w:rsidR="003F2495" w:rsidRPr="003F2495" w:rsidRDefault="003F2495" w:rsidP="003F249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Request Date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रिक्वेस्ट</w:t>
      </w:r>
      <w:r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डेट</w:t>
      </w:r>
      <w:r w:rsidRPr="003F2495">
        <w:rPr>
          <w:lang w:val="en"/>
        </w:rPr>
        <w:tab/>
      </w:r>
    </w:p>
    <w:p w14:paraId="25EF9CB8" w14:textId="5321C186" w:rsidR="003F2495" w:rsidRPr="003F2495" w:rsidRDefault="003F2495" w:rsidP="003F249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Scheme Name</w:t>
      </w:r>
      <w:r>
        <w:rPr>
          <w:lang w:val="en"/>
        </w:rPr>
        <w:t xml:space="preserve">/ / </w:t>
      </w:r>
      <w:r w:rsidRPr="00500D6F">
        <w:rPr>
          <w:rFonts w:ascii="Nirmala UI" w:hAnsi="Nirmala UI" w:cs="Nirmala UI"/>
          <w:lang w:val="en"/>
        </w:rPr>
        <w:t>स्कीम</w:t>
      </w:r>
      <w:r w:rsidRPr="00500D6F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745C0ECA" w14:textId="40A096C4" w:rsidR="003F2495" w:rsidRPr="003F2495" w:rsidRDefault="003F2495" w:rsidP="003F249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Component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कॉम्पोनेन्ट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</w:p>
    <w:p w14:paraId="0AB05452" w14:textId="2DBF49FA" w:rsidR="003F2495" w:rsidRPr="003F2495" w:rsidRDefault="003F2495" w:rsidP="003F249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Point Name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 w:hint="cs"/>
          <w:lang w:val="en"/>
        </w:rPr>
        <w:t>पॉइंट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 w:rsidRPr="003F2495">
        <w:rPr>
          <w:lang w:val="en"/>
        </w:rPr>
        <w:tab/>
      </w:r>
    </w:p>
    <w:p w14:paraId="0CA56857" w14:textId="77777777" w:rsidR="003F2495" w:rsidRPr="003F2495" w:rsidRDefault="003F2495" w:rsidP="003F249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 xml:space="preserve">Village Name/ </w:t>
      </w:r>
      <w:r w:rsidRPr="003F2495">
        <w:rPr>
          <w:rFonts w:ascii="Nirmala UI" w:hAnsi="Nirmala UI" w:cs="Nirmala UI"/>
          <w:lang w:val="en"/>
        </w:rPr>
        <w:t>विलेज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682BD3FE" w14:textId="71F7A2CD" w:rsidR="003F2495" w:rsidRPr="003F2495" w:rsidRDefault="003F2495" w:rsidP="003F249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Contractor Name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/>
          <w:lang w:val="en"/>
        </w:rPr>
        <w:t>कांट्रेक्टर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  <w:r w:rsidRPr="003F2495">
        <w:rPr>
          <w:lang w:val="en"/>
        </w:rPr>
        <w:t xml:space="preserve"> </w:t>
      </w:r>
      <w:r w:rsidRPr="003F2495">
        <w:rPr>
          <w:lang w:val="en"/>
        </w:rPr>
        <w:tab/>
      </w:r>
    </w:p>
    <w:p w14:paraId="7470A5A4" w14:textId="2FDCA87F" w:rsidR="003F2495" w:rsidRPr="003F2495" w:rsidRDefault="003F2495" w:rsidP="003F249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Inspection Date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/>
          <w:lang w:val="en"/>
        </w:rPr>
        <w:t>इंस्पेक्शन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डेट</w:t>
      </w:r>
      <w:r w:rsidRPr="003F2495">
        <w:rPr>
          <w:lang w:val="en"/>
        </w:rPr>
        <w:t xml:space="preserve">     </w:t>
      </w:r>
    </w:p>
    <w:p w14:paraId="208F73C6" w14:textId="755A47DC" w:rsidR="003F2495" w:rsidRPr="003F2495" w:rsidRDefault="003F2495" w:rsidP="003F249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Location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लोकेशन</w:t>
      </w:r>
    </w:p>
    <w:p w14:paraId="7CE3F57A" w14:textId="5980BD2A" w:rsidR="003F2495" w:rsidRDefault="003F2495" w:rsidP="003F249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Status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स्टेटस</w:t>
      </w:r>
    </w:p>
    <w:p w14:paraId="45578E41" w14:textId="0C5390BA" w:rsidR="003F2495" w:rsidRDefault="003F2495" w:rsidP="003F2495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Search field / </w:t>
      </w:r>
      <w:r w:rsidRPr="007B1BED">
        <w:rPr>
          <w:rFonts w:ascii="Nirmala UI" w:hAnsi="Nirmala UI" w:cs="Nirmala UI"/>
          <w:lang w:val="en"/>
        </w:rPr>
        <w:t>सर्च</w:t>
      </w:r>
      <w:r w:rsidRPr="007B1BED">
        <w:rPr>
          <w:lang w:val="en"/>
        </w:rPr>
        <w:t xml:space="preserve"> </w:t>
      </w:r>
      <w:r w:rsidRPr="00500D6F">
        <w:rPr>
          <w:rFonts w:ascii="Nirmala UI" w:hAnsi="Nirmala UI" w:cs="Nirmala UI" w:hint="cs"/>
          <w:lang w:val="en"/>
        </w:rPr>
        <w:t>फील्ड</w:t>
      </w:r>
      <w:r w:rsidRPr="00500D6F">
        <w:rPr>
          <w:rFonts w:ascii="Nirmala UI" w:hAnsi="Nirmala UI" w:cs="Nirmala UI"/>
          <w:lang w:val="en"/>
        </w:rPr>
        <w:t xml:space="preserve">  </w:t>
      </w:r>
    </w:p>
    <w:p w14:paraId="41B484CD" w14:textId="3EC669DC" w:rsidR="003F2495" w:rsidRPr="00C64801" w:rsidRDefault="003F2495" w:rsidP="00C6480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Excel button/</w:t>
      </w:r>
      <w:r w:rsidRPr="00500D6F">
        <w:rPr>
          <w:rFonts w:hint="cs"/>
        </w:rPr>
        <w:t xml:space="preserve"> </w:t>
      </w:r>
      <w:r w:rsidRPr="00500D6F">
        <w:rPr>
          <w:rFonts w:ascii="Nirmala UI" w:hAnsi="Nirmala UI" w:cs="Nirmala UI"/>
          <w:lang w:val="en"/>
        </w:rPr>
        <w:t>एक्सेल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बटन</w:t>
      </w:r>
    </w:p>
    <w:p w14:paraId="6480AD6D" w14:textId="40E2EE36" w:rsidR="00A23316" w:rsidRDefault="00500D6F" w:rsidP="001C09ED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A23316">
        <w:rPr>
          <w:lang w:val="en"/>
        </w:rPr>
        <w:t>U</w:t>
      </w:r>
      <w:r w:rsidR="0067534B" w:rsidRPr="00A23316">
        <w:rPr>
          <w:lang w:val="en"/>
        </w:rPr>
        <w:t xml:space="preserve">ser </w:t>
      </w:r>
      <w:r w:rsidR="00FD0F98" w:rsidRPr="00A23316">
        <w:rPr>
          <w:lang w:val="en"/>
        </w:rPr>
        <w:t xml:space="preserve">will </w:t>
      </w:r>
      <w:r w:rsidR="00575856" w:rsidRPr="00A23316">
        <w:rPr>
          <w:lang w:val="en"/>
        </w:rPr>
        <w:t xml:space="preserve">tick the checkbox and select the </w:t>
      </w:r>
      <w:r w:rsidR="00A23316" w:rsidRPr="00A23316">
        <w:rPr>
          <w:lang w:val="en"/>
        </w:rPr>
        <w:t xml:space="preserve">Assign type and </w:t>
      </w:r>
      <w:r w:rsidR="00FD0F98" w:rsidRPr="00A23316">
        <w:rPr>
          <w:lang w:val="en"/>
        </w:rPr>
        <w:t xml:space="preserve">click on </w:t>
      </w:r>
      <w:r w:rsidR="00A23316" w:rsidRPr="00A23316">
        <w:rPr>
          <w:lang w:val="en"/>
        </w:rPr>
        <w:t>Assign button</w:t>
      </w:r>
      <w:r w:rsidR="00690B5E" w:rsidRPr="00A23316">
        <w:rPr>
          <w:lang w:val="en"/>
        </w:rPr>
        <w:t>,</w:t>
      </w:r>
      <w:r w:rsidR="00FD0F98" w:rsidRPr="00A23316">
        <w:rPr>
          <w:lang w:val="en"/>
        </w:rPr>
        <w:t xml:space="preserve"> the system will </w:t>
      </w:r>
      <w:r w:rsidR="00A23316">
        <w:rPr>
          <w:lang w:val="en"/>
        </w:rPr>
        <w:t>assign RFI to selected user</w:t>
      </w:r>
    </w:p>
    <w:p w14:paraId="7458D2A3" w14:textId="2C7EF9B2" w:rsidR="00A23316" w:rsidRPr="001C09ED" w:rsidRDefault="00A23316" w:rsidP="001C09ED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A23316">
        <w:rPr>
          <w:rFonts w:ascii="Nirmala UI" w:hAnsi="Nirmala UI" w:cs="Nirmala UI" w:hint="cs"/>
          <w:cs/>
          <w:lang w:val="en"/>
        </w:rPr>
        <w:t>उपयोगकर्ता चेकबॉक्स पर टिक करेगा और असाइन प्रकार का चयन करेगा और असाइन बटन पर क्लिक करेगा</w:t>
      </w:r>
      <w:r w:rsidRPr="00A23316">
        <w:rPr>
          <w:rFonts w:ascii="Nirmala UI" w:hAnsi="Nirmala UI" w:cs="Nirmala UI" w:hint="cs"/>
          <w:lang w:val="en"/>
        </w:rPr>
        <w:t xml:space="preserve">, </w:t>
      </w:r>
      <w:r w:rsidRPr="00A23316">
        <w:rPr>
          <w:rFonts w:ascii="Nirmala UI" w:hAnsi="Nirmala UI" w:cs="Nirmala UI" w:hint="cs"/>
          <w:cs/>
          <w:lang w:val="en"/>
        </w:rPr>
        <w:t>सिस्टम चयनित उपयोगकर्ता को आरएफआई आवंटित करेगा</w:t>
      </w:r>
      <w:r w:rsidRPr="00A23316">
        <w:rPr>
          <w:rFonts w:ascii="Nirmala UI" w:hAnsi="Nirmala UI" w:cs="Nirmala UI"/>
          <w:lang w:val="en"/>
        </w:rPr>
        <w:t>।</w:t>
      </w:r>
    </w:p>
    <w:p w14:paraId="6C2883B9" w14:textId="4038C612" w:rsidR="00D37454" w:rsidRDefault="00D37454" w:rsidP="00D37454">
      <w:pPr>
        <w:pStyle w:val="ListParagraph"/>
        <w:numPr>
          <w:ilvl w:val="0"/>
          <w:numId w:val="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="00500D6F">
        <w:rPr>
          <w:rFonts w:asciiTheme="majorHAnsi" w:hAnsiTheme="majorHAnsi" w:cstheme="majorHAnsi"/>
        </w:rPr>
        <w:t>U</w:t>
      </w:r>
      <w:r w:rsidRPr="00B05E31">
        <w:rPr>
          <w:rFonts w:asciiTheme="majorHAnsi" w:hAnsiTheme="majorHAnsi" w:cstheme="majorHAnsi"/>
        </w:rPr>
        <w:t xml:space="preserve">ser will </w:t>
      </w:r>
      <w:r>
        <w:rPr>
          <w:rFonts w:asciiTheme="majorHAnsi" w:hAnsiTheme="majorHAnsi" w:cstheme="majorHAnsi"/>
        </w:rPr>
        <w:t>enter any keywords on</w:t>
      </w:r>
      <w:r w:rsidRPr="00B05E31">
        <w:rPr>
          <w:rFonts w:asciiTheme="majorHAnsi" w:hAnsiTheme="majorHAnsi" w:cstheme="majorHAnsi"/>
        </w:rPr>
        <w:t xml:space="preserve"> search field and click on the “Search” button</w:t>
      </w:r>
      <w:r>
        <w:rPr>
          <w:rFonts w:asciiTheme="majorHAnsi" w:hAnsiTheme="majorHAnsi" w:cstheme="majorHAnsi"/>
        </w:rPr>
        <w:t xml:space="preserve"> </w:t>
      </w:r>
      <w:r w:rsidR="00690B5E">
        <w:rPr>
          <w:rFonts w:asciiTheme="majorHAnsi" w:hAnsiTheme="majorHAnsi" w:cstheme="majorHAnsi"/>
        </w:rPr>
        <w:t>,</w:t>
      </w:r>
      <w:r>
        <w:rPr>
          <w:rFonts w:asciiTheme="majorHAnsi" w:hAnsiTheme="majorHAnsi" w:cstheme="majorHAnsi"/>
        </w:rPr>
        <w:t xml:space="preserve"> the system will open the popup and display the list of Incident as per the entered keywords.</w:t>
      </w:r>
    </w:p>
    <w:p w14:paraId="69524984" w14:textId="4821B92D" w:rsidR="00D37454" w:rsidRPr="0028399D" w:rsidRDefault="00D37454" w:rsidP="00D37454">
      <w:pPr>
        <w:pStyle w:val="ListParagraph"/>
        <w:spacing w:after="160" w:line="259" w:lineRule="auto"/>
        <w:ind w:left="1080"/>
        <w:rPr>
          <w:rFonts w:asciiTheme="majorHAnsi" w:hAnsiTheme="majorHAnsi" w:cstheme="majorHAnsi"/>
        </w:rPr>
      </w:pPr>
      <w:r w:rsidRPr="00F76CC6">
        <w:rPr>
          <w:rFonts w:ascii="Nirmala UI" w:hAnsi="Nirmala UI" w:cs="Nirmala UI"/>
        </w:rPr>
        <w:lastRenderedPageBreak/>
        <w:t>खोज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फ़ील्ड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कोई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भी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कीवर्ड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दर्ज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और</w:t>
      </w:r>
      <w:r w:rsidRPr="00F76CC6">
        <w:rPr>
          <w:rFonts w:asciiTheme="majorHAnsi" w:hAnsiTheme="majorHAnsi" w:cstheme="majorHAnsi"/>
        </w:rPr>
        <w:t xml:space="preserve"> "</w:t>
      </w:r>
      <w:r w:rsidRPr="00F76CC6">
        <w:rPr>
          <w:rFonts w:ascii="Nirmala UI" w:hAnsi="Nirmala UI" w:cs="Nirmala UI"/>
        </w:rPr>
        <w:t>खोज</w:t>
      </w:r>
      <w:r w:rsidRPr="00F76CC6">
        <w:rPr>
          <w:rFonts w:asciiTheme="majorHAnsi" w:hAnsiTheme="majorHAnsi" w:cstheme="majorHAnsi"/>
        </w:rPr>
        <w:t xml:space="preserve">" </w:t>
      </w:r>
      <w:r w:rsidRPr="00F76CC6">
        <w:rPr>
          <w:rFonts w:ascii="Nirmala UI" w:hAnsi="Nirmala UI" w:cs="Nirmala UI"/>
        </w:rPr>
        <w:t>बटन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क्लिक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,  </w:t>
      </w:r>
      <w:r w:rsidRPr="00F76CC6">
        <w:rPr>
          <w:rFonts w:ascii="Nirmala UI" w:hAnsi="Nirmala UI" w:cs="Nirmala UI"/>
        </w:rPr>
        <w:t>सिस्टम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पॉपअप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खोलेगा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और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दर्ज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किए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गए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कीवर्ड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के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अनुसार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घटना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सूची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प्रदर्शित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करेगा।</w:t>
      </w:r>
    </w:p>
    <w:p w14:paraId="14DB29CB" w14:textId="50F139E6" w:rsidR="00D37454" w:rsidRPr="0028399D" w:rsidRDefault="00D37454" w:rsidP="00D37454">
      <w:pPr>
        <w:pStyle w:val="ListParagraph"/>
        <w:numPr>
          <w:ilvl w:val="0"/>
          <w:numId w:val="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Pr="00147166">
        <w:rPr>
          <w:rFonts w:asciiTheme="majorHAnsi" w:hAnsiTheme="majorHAnsi" w:cstheme="majorHAnsi"/>
        </w:rPr>
        <w:t xml:space="preserve">User </w:t>
      </w:r>
      <w:r>
        <w:rPr>
          <w:rFonts w:asciiTheme="majorHAnsi" w:hAnsiTheme="majorHAnsi" w:cstheme="majorHAnsi"/>
        </w:rPr>
        <w:t xml:space="preserve">will click on excel button </w:t>
      </w:r>
      <w:r w:rsidR="00690B5E">
        <w:rPr>
          <w:rFonts w:asciiTheme="majorHAnsi" w:hAnsiTheme="majorHAnsi" w:cstheme="majorHAnsi"/>
        </w:rPr>
        <w:t>,</w:t>
      </w:r>
      <w:r>
        <w:rPr>
          <w:rFonts w:asciiTheme="majorHAnsi" w:hAnsiTheme="majorHAnsi" w:cstheme="majorHAnsi"/>
        </w:rPr>
        <w:t xml:space="preserve"> the system will </w:t>
      </w:r>
      <w:r w:rsidRPr="00147166">
        <w:rPr>
          <w:rFonts w:asciiTheme="majorHAnsi" w:hAnsiTheme="majorHAnsi" w:cstheme="majorHAnsi"/>
        </w:rPr>
        <w:t xml:space="preserve">download the </w:t>
      </w:r>
      <w:r>
        <w:rPr>
          <w:rFonts w:asciiTheme="majorHAnsi" w:hAnsiTheme="majorHAnsi" w:cstheme="majorHAnsi"/>
        </w:rPr>
        <w:t>report</w:t>
      </w:r>
      <w:r w:rsidRPr="0014716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in</w:t>
      </w:r>
      <w:r w:rsidRPr="0014716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xlsx </w:t>
      </w:r>
      <w:r w:rsidRPr="00147166">
        <w:rPr>
          <w:rFonts w:asciiTheme="majorHAnsi" w:hAnsiTheme="majorHAnsi" w:cstheme="majorHAnsi"/>
        </w:rPr>
        <w:t>format</w:t>
      </w:r>
      <w:r>
        <w:rPr>
          <w:rFonts w:asciiTheme="majorHAnsi" w:hAnsiTheme="majorHAnsi" w:cstheme="majorHAnsi"/>
        </w:rPr>
        <w:t>.</w:t>
      </w:r>
    </w:p>
    <w:p w14:paraId="65D00395" w14:textId="50C9C23F" w:rsidR="00206B5A" w:rsidRPr="00500D6F" w:rsidRDefault="00D37454" w:rsidP="00500D6F">
      <w:pPr>
        <w:pStyle w:val="ListParagraph"/>
        <w:spacing w:after="160" w:line="259" w:lineRule="auto"/>
        <w:ind w:left="1080"/>
        <w:rPr>
          <w:rFonts w:asciiTheme="majorHAnsi" w:hAnsiTheme="majorHAnsi" w:cstheme="majorHAnsi"/>
        </w:rPr>
      </w:pPr>
      <w:r w:rsidRPr="00F76CC6">
        <w:rPr>
          <w:rFonts w:ascii="Nirmala UI" w:hAnsi="Nirmala UI" w:cs="Nirmala UI"/>
        </w:rPr>
        <w:t>एक्सेल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बटन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क्लिक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,  </w:t>
      </w:r>
      <w:r w:rsidRPr="00F76CC6">
        <w:rPr>
          <w:rFonts w:ascii="Nirmala UI" w:hAnsi="Nirmala UI" w:cs="Nirmala UI"/>
        </w:rPr>
        <w:t>सिस्टम</w:t>
      </w:r>
      <w:r w:rsidRPr="00F76CC6">
        <w:rPr>
          <w:rFonts w:asciiTheme="majorHAnsi" w:hAnsiTheme="majorHAnsi" w:cstheme="majorHAnsi"/>
        </w:rPr>
        <w:t xml:space="preserve"> xlsx </w:t>
      </w:r>
      <w:r w:rsidRPr="00F76CC6">
        <w:rPr>
          <w:rFonts w:ascii="Nirmala UI" w:hAnsi="Nirmala UI" w:cs="Nirmala UI"/>
        </w:rPr>
        <w:t>प्रारूप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में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रिपोर्ट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डाउनलोड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करेगा।</w:t>
      </w:r>
    </w:p>
    <w:p w14:paraId="759F52E6" w14:textId="14449B71" w:rsidR="0067534B" w:rsidRDefault="006C444B" w:rsidP="0067534B">
      <w:pPr>
        <w:spacing w:after="200" w:line="276" w:lineRule="auto"/>
        <w:rPr>
          <w:rFonts w:asciiTheme="minorHAnsi" w:hAnsiTheme="minorHAnsi" w:cstheme="minorHAnsi"/>
          <w:smallCaps/>
          <w:sz w:val="32"/>
          <w:szCs w:val="32"/>
        </w:rPr>
      </w:pPr>
      <w:r w:rsidRPr="006C444B">
        <w:rPr>
          <w:rFonts w:asciiTheme="minorHAnsi" w:hAnsiTheme="minorHAnsi" w:cstheme="minorHAnsi"/>
          <w:smallCaps/>
          <w:noProof/>
          <w:sz w:val="32"/>
          <w:szCs w:val="32"/>
        </w:rPr>
        <w:drawing>
          <wp:inline distT="0" distB="0" distL="0" distR="0" wp14:anchorId="270C005D" wp14:editId="1C4616E4">
            <wp:extent cx="5486400" cy="3312160"/>
            <wp:effectExtent l="0" t="0" r="0" b="254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F09B" w14:textId="43E624A3" w:rsidR="00633D3F" w:rsidRPr="00CB5CE6" w:rsidRDefault="00633D3F" w:rsidP="00CB5CE6">
      <w:pPr>
        <w:spacing w:after="200" w:line="276" w:lineRule="auto"/>
        <w:jc w:val="center"/>
        <w:rPr>
          <w:rFonts w:asciiTheme="minorHAnsi" w:hAnsiTheme="minorHAnsi" w:cstheme="minorHAnsi"/>
          <w:smallCaps/>
          <w:sz w:val="32"/>
          <w:szCs w:val="32"/>
          <w:cs/>
        </w:rPr>
      </w:pPr>
    </w:p>
    <w:p w14:paraId="615E18C7" w14:textId="77777777" w:rsidR="00575856" w:rsidRPr="00575856" w:rsidRDefault="00575856" w:rsidP="00575856">
      <w:pPr>
        <w:pStyle w:val="Heading3"/>
        <w:numPr>
          <w:ilvl w:val="1"/>
          <w:numId w:val="23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27" w:name="_Toc174031520"/>
      <w:r w:rsidRPr="00575856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Assigned RFI List/ एसाइन्ड RFI लिस्ट</w:t>
      </w:r>
      <w:bookmarkEnd w:id="27"/>
      <w:r w:rsidRPr="00575856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 xml:space="preserve"> </w:t>
      </w:r>
    </w:p>
    <w:p w14:paraId="0E616700" w14:textId="355C25E7" w:rsidR="00575856" w:rsidRDefault="00575856" w:rsidP="00575856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>will click on</w:t>
      </w:r>
      <w:r w:rsidRPr="003F2495">
        <w:t xml:space="preserve"> </w:t>
      </w:r>
      <w:r w:rsidR="008F39D4">
        <w:rPr>
          <w:lang w:val="en"/>
        </w:rPr>
        <w:t>Assigned</w:t>
      </w:r>
      <w:r w:rsidRPr="003F2495">
        <w:rPr>
          <w:lang w:val="en"/>
        </w:rPr>
        <w:t xml:space="preserve"> RFI List </w:t>
      </w:r>
      <w:r>
        <w:rPr>
          <w:lang w:val="en"/>
        </w:rPr>
        <w:t>in the side panel, user</w:t>
      </w:r>
      <w:r w:rsidRPr="00511656">
        <w:rPr>
          <w:lang w:val="en"/>
        </w:rPr>
        <w:t xml:space="preserve"> </w:t>
      </w:r>
      <w:r>
        <w:rPr>
          <w:lang w:val="en"/>
        </w:rPr>
        <w:t>can view following Filter options</w:t>
      </w:r>
    </w:p>
    <w:p w14:paraId="49B91483" w14:textId="0F149C29" w:rsidR="00575856" w:rsidRDefault="00575856" w:rsidP="00575856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="008F39D4" w:rsidRPr="00E127FD">
        <w:rPr>
          <w:rFonts w:ascii="Nirmala UI" w:hAnsi="Nirmala UI" w:cs="Nirmala UI"/>
          <w:lang w:val="en"/>
        </w:rPr>
        <w:t>एसाइन्ड</w:t>
      </w:r>
      <w:r w:rsidRPr="00E127FD">
        <w:rPr>
          <w:lang w:val="en"/>
        </w:rPr>
        <w:t xml:space="preserve"> RFI  </w:t>
      </w:r>
      <w:r w:rsidRPr="00E127FD">
        <w:rPr>
          <w:rFonts w:ascii="Nirmala UI" w:hAnsi="Nirmala UI" w:cs="Nirmala UI"/>
          <w:lang w:val="en"/>
        </w:rPr>
        <w:t>लिस्ट</w:t>
      </w:r>
      <w:r w:rsidRPr="00E127F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पर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क्लिक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करेगा</w:t>
      </w:r>
      <w:r w:rsidRPr="007B1BED">
        <w:rPr>
          <w:lang w:val="en"/>
        </w:rPr>
        <w:t xml:space="preserve">, </w:t>
      </w:r>
      <w:r w:rsidRPr="007B1BED">
        <w:rPr>
          <w:rFonts w:ascii="Nirmala UI" w:hAnsi="Nirmala UI" w:cs="Nirmala UI"/>
          <w:lang w:val="en"/>
        </w:rPr>
        <w:t>जहां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="008F39D4" w:rsidRPr="003F2495">
        <w:rPr>
          <w:rFonts w:ascii="Nirmala UI" w:hAnsi="Nirmala UI" w:cs="Nirmala UI" w:hint="cs"/>
          <w:lang w:val="en"/>
        </w:rPr>
        <w:t>असाइन</w:t>
      </w:r>
      <w:r w:rsidR="008F39D4" w:rsidRPr="003F2495">
        <w:rPr>
          <w:rFonts w:ascii="Nirmala UI" w:hAnsi="Nirmala UI" w:cs="Nirmala UI"/>
          <w:lang w:val="en"/>
        </w:rPr>
        <w:t xml:space="preserve"> </w:t>
      </w:r>
      <w:r w:rsidRPr="00E127FD">
        <w:rPr>
          <w:lang w:val="en"/>
        </w:rPr>
        <w:t>RFI</w:t>
      </w:r>
      <w:r w:rsidRPr="003F2495">
        <w:rPr>
          <w:rFonts w:ascii="Nirmala UI" w:hAnsi="Nirmala UI" w:cs="Nirmala UI"/>
          <w:lang w:val="en"/>
        </w:rPr>
        <w:t xml:space="preserve"> </w:t>
      </w:r>
      <w:r w:rsidR="008F39D4" w:rsidRPr="00500D6F">
        <w:rPr>
          <w:rFonts w:ascii="Nirmala UI" w:hAnsi="Nirmala UI" w:cs="Nirmala UI"/>
          <w:lang w:val="en"/>
        </w:rPr>
        <w:t>देख</w:t>
      </w:r>
      <w:r w:rsidRPr="003F2495"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सकता</w:t>
      </w:r>
      <w:r w:rsidRPr="003F2495"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है</w:t>
      </w:r>
      <w:r w:rsidRPr="003F2495">
        <w:rPr>
          <w:rFonts w:ascii="Nirmala UI" w:hAnsi="Nirmala UI" w:cs="Nirmala UI"/>
          <w:lang w:val="en"/>
        </w:rPr>
        <w:t xml:space="preserve"> </w:t>
      </w:r>
    </w:p>
    <w:p w14:paraId="5C54B131" w14:textId="76272617" w:rsidR="00575856" w:rsidRPr="007D52CB" w:rsidRDefault="00575856" w:rsidP="0057585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7D52CB">
        <w:rPr>
          <w:lang w:val="en"/>
        </w:rPr>
        <w:t xml:space="preserve">Select </w:t>
      </w:r>
      <w:r w:rsidR="008F39D4">
        <w:rPr>
          <w:lang w:val="en"/>
        </w:rPr>
        <w:t>Scheme</w:t>
      </w:r>
      <w:r>
        <w:rPr>
          <w:lang w:val="en"/>
        </w:rPr>
        <w:t>/</w:t>
      </w:r>
      <w:r w:rsidRPr="003F2495">
        <w:rPr>
          <w:rFonts w:hint="cs"/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सेलेक्ट</w:t>
      </w:r>
      <w:r w:rsidRPr="003F2495">
        <w:rPr>
          <w:lang w:val="en"/>
        </w:rPr>
        <w:t xml:space="preserve"> </w:t>
      </w:r>
      <w:r w:rsidR="008F39D4" w:rsidRPr="00500D6F">
        <w:rPr>
          <w:rFonts w:ascii="Nirmala UI" w:hAnsi="Nirmala UI" w:cs="Nirmala UI"/>
          <w:lang w:val="en"/>
        </w:rPr>
        <w:t>स्कीम</w:t>
      </w:r>
    </w:p>
    <w:p w14:paraId="381E8935" w14:textId="2FF212C8" w:rsidR="00575856" w:rsidRDefault="00575856" w:rsidP="0057585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Select </w:t>
      </w:r>
      <w:r w:rsidR="008F39D4">
        <w:rPr>
          <w:lang w:val="en"/>
        </w:rPr>
        <w:t>Date</w:t>
      </w:r>
      <w:r>
        <w:rPr>
          <w:lang w:val="en"/>
        </w:rPr>
        <w:t xml:space="preserve">/ </w:t>
      </w:r>
      <w:r w:rsidRPr="007B1BED">
        <w:rPr>
          <w:rFonts w:ascii="Nirmala UI" w:hAnsi="Nirmala UI" w:cs="Nirmala UI"/>
          <w:lang w:val="en"/>
        </w:rPr>
        <w:t xml:space="preserve">सेलेक्ट </w:t>
      </w:r>
      <w:r w:rsidR="008F39D4" w:rsidRPr="003F2495">
        <w:rPr>
          <w:rFonts w:ascii="Nirmala UI" w:hAnsi="Nirmala UI" w:cs="Nirmala UI"/>
          <w:lang w:val="en"/>
        </w:rPr>
        <w:t>डेट</w:t>
      </w:r>
    </w:p>
    <w:p w14:paraId="56696239" w14:textId="77777777" w:rsidR="00575856" w:rsidRDefault="00575856" w:rsidP="0057585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Search button/</w:t>
      </w:r>
      <w:r w:rsidRPr="007B1BED">
        <w:rPr>
          <w:rFonts w:hint="cs"/>
        </w:rPr>
        <w:t xml:space="preserve"> </w:t>
      </w:r>
      <w:r w:rsidRPr="007B1BED">
        <w:rPr>
          <w:rFonts w:ascii="Nirmala UI" w:hAnsi="Nirmala UI" w:cs="Nirmala UI"/>
          <w:lang w:val="en"/>
        </w:rPr>
        <w:t>सर्च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बटन</w:t>
      </w:r>
    </w:p>
    <w:p w14:paraId="23EA0165" w14:textId="77777777" w:rsidR="00575856" w:rsidRDefault="00575856" w:rsidP="0057585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Reset button/</w:t>
      </w:r>
      <w:r w:rsidRPr="007B1BED">
        <w:rPr>
          <w:rFonts w:hint="cs"/>
        </w:rPr>
        <w:t xml:space="preserve"> </w:t>
      </w:r>
      <w:r w:rsidRPr="007B1BED">
        <w:rPr>
          <w:rFonts w:ascii="Nirmala UI" w:hAnsi="Nirmala UI" w:cs="Nirmala UI" w:hint="cs"/>
          <w:lang w:val="en"/>
        </w:rPr>
        <w:t>रिसेट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बटन</w:t>
      </w:r>
    </w:p>
    <w:p w14:paraId="32D35A5A" w14:textId="2279D068" w:rsidR="008F39D4" w:rsidRDefault="00575856" w:rsidP="00575856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500D6F">
        <w:rPr>
          <w:lang w:val="en"/>
        </w:rPr>
        <w:t xml:space="preserve">User will Select any above filter and click on search button </w:t>
      </w:r>
      <w:r>
        <w:rPr>
          <w:lang w:val="en"/>
        </w:rPr>
        <w:t>;</w:t>
      </w:r>
      <w:r w:rsidRPr="00500D6F">
        <w:rPr>
          <w:lang w:val="en"/>
        </w:rPr>
        <w:t xml:space="preserve"> the system will display the list per selected filter option. </w:t>
      </w:r>
    </w:p>
    <w:p w14:paraId="363CF62E" w14:textId="5BBD18BA" w:rsidR="008F39D4" w:rsidRDefault="008F39D4" w:rsidP="008F39D4">
      <w:pPr>
        <w:pStyle w:val="ListParagraph"/>
        <w:spacing w:line="259" w:lineRule="auto"/>
        <w:ind w:left="1080"/>
        <w:rPr>
          <w:lang w:val="en"/>
        </w:rPr>
      </w:pPr>
      <w:r w:rsidRPr="00500D6F">
        <w:rPr>
          <w:rFonts w:ascii="Nirmala UI" w:hAnsi="Nirmala UI" w:cs="Nirmala UI"/>
          <w:lang w:val="en"/>
        </w:rPr>
        <w:lastRenderedPageBreak/>
        <w:t>उपयोगकर्ता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उपरोक्त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किसी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भी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फ़िल्टर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चयन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करेगा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और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खोज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बटन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क्लिक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करेगा</w:t>
      </w:r>
      <w:r w:rsidRPr="00500D6F">
        <w:rPr>
          <w:lang w:val="en"/>
        </w:rPr>
        <w:t xml:space="preserve">,  </w:t>
      </w:r>
      <w:r w:rsidRPr="00500D6F">
        <w:rPr>
          <w:rFonts w:ascii="Nirmala UI" w:hAnsi="Nirmala UI" w:cs="Nirmala UI"/>
          <w:lang w:val="en"/>
        </w:rPr>
        <w:t>सिस्टम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चयनित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फ़िल्टर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विकल्प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के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अनुसार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सूची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प्रदर्शित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करेगा।</w:t>
      </w:r>
      <w:r w:rsidRPr="00500D6F">
        <w:rPr>
          <w:lang w:val="en"/>
        </w:rPr>
        <w:t xml:space="preserve">  </w:t>
      </w:r>
    </w:p>
    <w:p w14:paraId="63444D9D" w14:textId="734A87E8" w:rsidR="00575856" w:rsidRDefault="00575856" w:rsidP="00575856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500D6F">
        <w:rPr>
          <w:lang w:val="en"/>
        </w:rPr>
        <w:t xml:space="preserve"> </w:t>
      </w:r>
      <w:r w:rsidR="008F39D4">
        <w:rPr>
          <w:lang w:val="en"/>
        </w:rPr>
        <w:t>U</w:t>
      </w:r>
      <w:r w:rsidRPr="00500D6F">
        <w:rPr>
          <w:lang w:val="en"/>
        </w:rPr>
        <w:t>ser can view the following details</w:t>
      </w:r>
    </w:p>
    <w:p w14:paraId="4E627CA4" w14:textId="6BA134F7" w:rsidR="00575856" w:rsidRPr="00D37454" w:rsidRDefault="00575856" w:rsidP="00575856">
      <w:pPr>
        <w:pStyle w:val="ListParagraph"/>
        <w:spacing w:line="259" w:lineRule="auto"/>
        <w:ind w:left="1080"/>
        <w:rPr>
          <w:lang w:val="en"/>
        </w:rPr>
      </w:pPr>
      <w:r w:rsidRPr="00500D6F">
        <w:rPr>
          <w:rFonts w:ascii="Nirmala UI" w:hAnsi="Nirmala UI" w:cs="Nirmala UI"/>
          <w:lang w:val="en"/>
        </w:rPr>
        <w:t>उपयोगकर्ता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निम्नलिखित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विवरण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देख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सकता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है</w:t>
      </w:r>
    </w:p>
    <w:p w14:paraId="33547C0A" w14:textId="77777777" w:rsidR="00575856" w:rsidRPr="00F513AD" w:rsidRDefault="00575856" w:rsidP="0057585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Serial No</w:t>
      </w:r>
      <w:r>
        <w:rPr>
          <w:lang w:val="en"/>
        </w:rPr>
        <w:t>/</w:t>
      </w:r>
      <w:r w:rsidRPr="00500D6F">
        <w:rPr>
          <w:rFonts w:hint="cs"/>
        </w:rPr>
        <w:t xml:space="preserve"> </w:t>
      </w:r>
      <w:r w:rsidRPr="00500D6F">
        <w:rPr>
          <w:rFonts w:ascii="Nirmala UI" w:hAnsi="Nirmala UI" w:cs="Nirmala UI"/>
          <w:lang w:val="en"/>
        </w:rPr>
        <w:t>सीरियल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नंबर</w:t>
      </w:r>
    </w:p>
    <w:p w14:paraId="4B276B04" w14:textId="77777777" w:rsidR="00575856" w:rsidRPr="003F2495" w:rsidRDefault="00575856" w:rsidP="0057585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Request ID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रिक्वेस्ट</w:t>
      </w:r>
      <w:r>
        <w:rPr>
          <w:lang w:val="en"/>
        </w:rPr>
        <w:t xml:space="preserve"> </w:t>
      </w:r>
      <w:r w:rsidRPr="003F2495">
        <w:rPr>
          <w:lang w:val="en"/>
        </w:rPr>
        <w:t>ID</w:t>
      </w:r>
    </w:p>
    <w:p w14:paraId="42415B0F" w14:textId="77777777" w:rsidR="00575856" w:rsidRPr="003F2495" w:rsidRDefault="00575856" w:rsidP="0057585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Request Date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रिक्वेस्ट</w:t>
      </w:r>
      <w:r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डेट</w:t>
      </w:r>
      <w:r w:rsidRPr="003F2495">
        <w:rPr>
          <w:lang w:val="en"/>
        </w:rPr>
        <w:tab/>
      </w:r>
    </w:p>
    <w:p w14:paraId="604F29C9" w14:textId="77777777" w:rsidR="00575856" w:rsidRPr="003F2495" w:rsidRDefault="00575856" w:rsidP="0057585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Scheme Name</w:t>
      </w:r>
      <w:r>
        <w:rPr>
          <w:lang w:val="en"/>
        </w:rPr>
        <w:t xml:space="preserve">/ / </w:t>
      </w:r>
      <w:r w:rsidRPr="00500D6F">
        <w:rPr>
          <w:rFonts w:ascii="Nirmala UI" w:hAnsi="Nirmala UI" w:cs="Nirmala UI"/>
          <w:lang w:val="en"/>
        </w:rPr>
        <w:t>स्कीम</w:t>
      </w:r>
      <w:r w:rsidRPr="00500D6F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5802EDF8" w14:textId="77777777" w:rsidR="00575856" w:rsidRPr="003F2495" w:rsidRDefault="00575856" w:rsidP="0057585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Component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कॉम्पोनेन्ट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</w:p>
    <w:p w14:paraId="037016CB" w14:textId="77777777" w:rsidR="00575856" w:rsidRPr="003F2495" w:rsidRDefault="00575856" w:rsidP="0057585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Point Name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 w:hint="cs"/>
          <w:lang w:val="en"/>
        </w:rPr>
        <w:t>पॉइंट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 w:rsidRPr="003F2495">
        <w:rPr>
          <w:lang w:val="en"/>
        </w:rPr>
        <w:tab/>
      </w:r>
    </w:p>
    <w:p w14:paraId="7E271919" w14:textId="77777777" w:rsidR="00575856" w:rsidRPr="003F2495" w:rsidRDefault="00575856" w:rsidP="0057585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 xml:space="preserve">Village Name/ </w:t>
      </w:r>
      <w:r w:rsidRPr="003F2495">
        <w:rPr>
          <w:rFonts w:ascii="Nirmala UI" w:hAnsi="Nirmala UI" w:cs="Nirmala UI"/>
          <w:lang w:val="en"/>
        </w:rPr>
        <w:t>विलेज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3CFACC7E" w14:textId="77777777" w:rsidR="00575856" w:rsidRPr="003F2495" w:rsidRDefault="00575856" w:rsidP="0057585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Contractor Name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/>
          <w:lang w:val="en"/>
        </w:rPr>
        <w:t>कांट्रेक्टर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  <w:r w:rsidRPr="003F2495">
        <w:rPr>
          <w:lang w:val="en"/>
        </w:rPr>
        <w:t xml:space="preserve"> </w:t>
      </w:r>
      <w:r w:rsidRPr="003F2495">
        <w:rPr>
          <w:lang w:val="en"/>
        </w:rPr>
        <w:tab/>
      </w:r>
    </w:p>
    <w:p w14:paraId="7C83D3B6" w14:textId="77777777" w:rsidR="00575856" w:rsidRPr="003F2495" w:rsidRDefault="00575856" w:rsidP="0057585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Inspection Date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/>
          <w:lang w:val="en"/>
        </w:rPr>
        <w:t>इंस्पेक्शन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डेट</w:t>
      </w:r>
      <w:r w:rsidRPr="003F2495">
        <w:rPr>
          <w:lang w:val="en"/>
        </w:rPr>
        <w:t xml:space="preserve">     </w:t>
      </w:r>
    </w:p>
    <w:p w14:paraId="685DFA6E" w14:textId="77777777" w:rsidR="00575856" w:rsidRPr="003F2495" w:rsidRDefault="00575856" w:rsidP="0057585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Location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लोकेशन</w:t>
      </w:r>
    </w:p>
    <w:p w14:paraId="785D3DFA" w14:textId="77777777" w:rsidR="00575856" w:rsidRDefault="00575856" w:rsidP="0057585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Status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स्टेटस</w:t>
      </w:r>
    </w:p>
    <w:p w14:paraId="2C1F8EDE" w14:textId="77777777" w:rsidR="00575856" w:rsidRDefault="00575856" w:rsidP="0057585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Search field / </w:t>
      </w:r>
      <w:r w:rsidRPr="007B1BED">
        <w:rPr>
          <w:rFonts w:ascii="Nirmala UI" w:hAnsi="Nirmala UI" w:cs="Nirmala UI"/>
          <w:lang w:val="en"/>
        </w:rPr>
        <w:t>सर्च</w:t>
      </w:r>
      <w:r w:rsidRPr="007B1BED">
        <w:rPr>
          <w:lang w:val="en"/>
        </w:rPr>
        <w:t xml:space="preserve"> </w:t>
      </w:r>
      <w:r w:rsidRPr="00500D6F">
        <w:rPr>
          <w:rFonts w:ascii="Nirmala UI" w:hAnsi="Nirmala UI" w:cs="Nirmala UI" w:hint="cs"/>
          <w:lang w:val="en"/>
        </w:rPr>
        <w:t>फील्ड</w:t>
      </w:r>
      <w:r w:rsidRPr="00500D6F">
        <w:rPr>
          <w:rFonts w:ascii="Nirmala UI" w:hAnsi="Nirmala UI" w:cs="Nirmala UI"/>
          <w:lang w:val="en"/>
        </w:rPr>
        <w:t xml:space="preserve">  </w:t>
      </w:r>
    </w:p>
    <w:p w14:paraId="51B8959E" w14:textId="77777777" w:rsidR="00575856" w:rsidRPr="00C64801" w:rsidRDefault="00575856" w:rsidP="00575856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Excel button/</w:t>
      </w:r>
      <w:r w:rsidRPr="00500D6F">
        <w:rPr>
          <w:rFonts w:hint="cs"/>
        </w:rPr>
        <w:t xml:space="preserve"> </w:t>
      </w:r>
      <w:r w:rsidRPr="00500D6F">
        <w:rPr>
          <w:rFonts w:ascii="Nirmala UI" w:hAnsi="Nirmala UI" w:cs="Nirmala UI"/>
          <w:lang w:val="en"/>
        </w:rPr>
        <w:t>एक्सेल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बटन</w:t>
      </w:r>
    </w:p>
    <w:p w14:paraId="0C005681" w14:textId="03C87F93" w:rsidR="00575856" w:rsidRDefault="00575856" w:rsidP="00575856">
      <w:pPr>
        <w:pStyle w:val="ListParagraph"/>
        <w:numPr>
          <w:ilvl w:val="0"/>
          <w:numId w:val="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</w:t>
      </w:r>
      <w:r w:rsidRPr="00B05E31">
        <w:rPr>
          <w:rFonts w:asciiTheme="majorHAnsi" w:hAnsiTheme="majorHAnsi" w:cstheme="majorHAnsi"/>
        </w:rPr>
        <w:t xml:space="preserve">ser will </w:t>
      </w:r>
      <w:r>
        <w:rPr>
          <w:rFonts w:asciiTheme="majorHAnsi" w:hAnsiTheme="majorHAnsi" w:cstheme="majorHAnsi"/>
        </w:rPr>
        <w:t>enter any keywords on</w:t>
      </w:r>
      <w:r w:rsidRPr="00B05E31">
        <w:rPr>
          <w:rFonts w:asciiTheme="majorHAnsi" w:hAnsiTheme="majorHAnsi" w:cstheme="majorHAnsi"/>
        </w:rPr>
        <w:t xml:space="preserve"> search field and click on the “Search” button</w:t>
      </w:r>
      <w:r>
        <w:rPr>
          <w:rFonts w:asciiTheme="majorHAnsi" w:hAnsiTheme="majorHAnsi" w:cstheme="majorHAnsi"/>
        </w:rPr>
        <w:t xml:space="preserve"> , the system will open the popup and display the list of Incident as per the entered keywords.</w:t>
      </w:r>
    </w:p>
    <w:p w14:paraId="040357BA" w14:textId="77777777" w:rsidR="00575856" w:rsidRPr="0028399D" w:rsidRDefault="00575856" w:rsidP="00575856">
      <w:pPr>
        <w:pStyle w:val="ListParagraph"/>
        <w:spacing w:after="160" w:line="259" w:lineRule="auto"/>
        <w:ind w:left="1080"/>
        <w:rPr>
          <w:rFonts w:asciiTheme="majorHAnsi" w:hAnsiTheme="majorHAnsi" w:cstheme="majorHAnsi"/>
        </w:rPr>
      </w:pPr>
      <w:r w:rsidRPr="00F76CC6">
        <w:rPr>
          <w:rFonts w:ascii="Nirmala UI" w:hAnsi="Nirmala UI" w:cs="Nirmala UI"/>
        </w:rPr>
        <w:t>खोज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फ़ील्ड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कोई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भी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कीवर्ड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दर्ज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और</w:t>
      </w:r>
      <w:r w:rsidRPr="00F76CC6">
        <w:rPr>
          <w:rFonts w:asciiTheme="majorHAnsi" w:hAnsiTheme="majorHAnsi" w:cstheme="majorHAnsi"/>
        </w:rPr>
        <w:t xml:space="preserve"> "</w:t>
      </w:r>
      <w:r w:rsidRPr="00F76CC6">
        <w:rPr>
          <w:rFonts w:ascii="Nirmala UI" w:hAnsi="Nirmala UI" w:cs="Nirmala UI"/>
        </w:rPr>
        <w:t>खोज</w:t>
      </w:r>
      <w:r w:rsidRPr="00F76CC6">
        <w:rPr>
          <w:rFonts w:asciiTheme="majorHAnsi" w:hAnsiTheme="majorHAnsi" w:cstheme="majorHAnsi"/>
        </w:rPr>
        <w:t xml:space="preserve">" </w:t>
      </w:r>
      <w:r w:rsidRPr="00F76CC6">
        <w:rPr>
          <w:rFonts w:ascii="Nirmala UI" w:hAnsi="Nirmala UI" w:cs="Nirmala UI"/>
        </w:rPr>
        <w:t>बटन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क्लिक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,  </w:t>
      </w:r>
      <w:r w:rsidRPr="00F76CC6">
        <w:rPr>
          <w:rFonts w:ascii="Nirmala UI" w:hAnsi="Nirmala UI" w:cs="Nirmala UI"/>
        </w:rPr>
        <w:t>सिस्टम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पॉपअप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खोलेगा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और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दर्ज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किए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गए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कीवर्ड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के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अनुसार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घटना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सूची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प्रदर्शित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करेगा।</w:t>
      </w:r>
    </w:p>
    <w:p w14:paraId="0F492B47" w14:textId="77777777" w:rsidR="00575856" w:rsidRPr="0028399D" w:rsidRDefault="00575856" w:rsidP="00575856">
      <w:pPr>
        <w:pStyle w:val="ListParagraph"/>
        <w:numPr>
          <w:ilvl w:val="0"/>
          <w:numId w:val="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Pr="00147166">
        <w:rPr>
          <w:rFonts w:asciiTheme="majorHAnsi" w:hAnsiTheme="majorHAnsi" w:cstheme="majorHAnsi"/>
        </w:rPr>
        <w:t xml:space="preserve">User </w:t>
      </w:r>
      <w:r>
        <w:rPr>
          <w:rFonts w:asciiTheme="majorHAnsi" w:hAnsiTheme="majorHAnsi" w:cstheme="majorHAnsi"/>
        </w:rPr>
        <w:t xml:space="preserve">will click on excel button , the system will </w:t>
      </w:r>
      <w:r w:rsidRPr="00147166">
        <w:rPr>
          <w:rFonts w:asciiTheme="majorHAnsi" w:hAnsiTheme="majorHAnsi" w:cstheme="majorHAnsi"/>
        </w:rPr>
        <w:t xml:space="preserve">download the </w:t>
      </w:r>
      <w:r>
        <w:rPr>
          <w:rFonts w:asciiTheme="majorHAnsi" w:hAnsiTheme="majorHAnsi" w:cstheme="majorHAnsi"/>
        </w:rPr>
        <w:t>report</w:t>
      </w:r>
      <w:r w:rsidRPr="0014716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in</w:t>
      </w:r>
      <w:r w:rsidRPr="0014716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xlsx </w:t>
      </w:r>
      <w:r w:rsidRPr="00147166">
        <w:rPr>
          <w:rFonts w:asciiTheme="majorHAnsi" w:hAnsiTheme="majorHAnsi" w:cstheme="majorHAnsi"/>
        </w:rPr>
        <w:t>format</w:t>
      </w:r>
      <w:r>
        <w:rPr>
          <w:rFonts w:asciiTheme="majorHAnsi" w:hAnsiTheme="majorHAnsi" w:cstheme="majorHAnsi"/>
        </w:rPr>
        <w:t>.</w:t>
      </w:r>
    </w:p>
    <w:p w14:paraId="050DF8D2" w14:textId="77777777" w:rsidR="00575856" w:rsidRPr="00500D6F" w:rsidRDefault="00575856" w:rsidP="00575856">
      <w:pPr>
        <w:pStyle w:val="ListParagraph"/>
        <w:spacing w:after="160" w:line="259" w:lineRule="auto"/>
        <w:ind w:left="1080"/>
        <w:rPr>
          <w:rFonts w:asciiTheme="majorHAnsi" w:hAnsiTheme="majorHAnsi" w:cstheme="majorHAnsi"/>
        </w:rPr>
      </w:pPr>
      <w:r w:rsidRPr="00F76CC6">
        <w:rPr>
          <w:rFonts w:ascii="Nirmala UI" w:hAnsi="Nirmala UI" w:cs="Nirmala UI"/>
        </w:rPr>
        <w:t>एक्सेल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बटन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क्लिक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,  </w:t>
      </w:r>
      <w:r w:rsidRPr="00F76CC6">
        <w:rPr>
          <w:rFonts w:ascii="Nirmala UI" w:hAnsi="Nirmala UI" w:cs="Nirmala UI"/>
        </w:rPr>
        <w:t>सिस्टम</w:t>
      </w:r>
      <w:r w:rsidRPr="00F76CC6">
        <w:rPr>
          <w:rFonts w:asciiTheme="majorHAnsi" w:hAnsiTheme="majorHAnsi" w:cstheme="majorHAnsi"/>
        </w:rPr>
        <w:t xml:space="preserve"> xlsx </w:t>
      </w:r>
      <w:r w:rsidRPr="00F76CC6">
        <w:rPr>
          <w:rFonts w:ascii="Nirmala UI" w:hAnsi="Nirmala UI" w:cs="Nirmala UI"/>
        </w:rPr>
        <w:t>प्रारूप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में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रिपोर्ट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डाउनलोड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करेगा।</w:t>
      </w:r>
    </w:p>
    <w:p w14:paraId="040F4258" w14:textId="7AB55D9E" w:rsidR="00575856" w:rsidRDefault="008F39D4" w:rsidP="00575856">
      <w:pPr>
        <w:spacing w:after="200" w:line="276" w:lineRule="auto"/>
        <w:rPr>
          <w:rFonts w:asciiTheme="minorHAnsi" w:hAnsiTheme="minorHAnsi" w:cstheme="minorHAnsi"/>
          <w:smallCaps/>
          <w:sz w:val="32"/>
          <w:szCs w:val="32"/>
        </w:rPr>
      </w:pPr>
      <w:r w:rsidRPr="008F39D4">
        <w:rPr>
          <w:rFonts w:asciiTheme="minorHAnsi" w:hAnsiTheme="minorHAnsi" w:cstheme="minorHAnsi"/>
          <w:smallCaps/>
          <w:noProof/>
          <w:sz w:val="32"/>
          <w:szCs w:val="32"/>
        </w:rPr>
        <w:lastRenderedPageBreak/>
        <w:drawing>
          <wp:inline distT="0" distB="0" distL="0" distR="0" wp14:anchorId="1AD582D1" wp14:editId="47E8E5BF">
            <wp:extent cx="5486400" cy="24904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EA55" w14:textId="60E04AE3" w:rsidR="00575856" w:rsidRPr="00CB5CE6" w:rsidRDefault="00575856" w:rsidP="00575856">
      <w:pPr>
        <w:spacing w:after="200" w:line="276" w:lineRule="auto"/>
        <w:jc w:val="center"/>
        <w:rPr>
          <w:rFonts w:asciiTheme="minorHAnsi" w:hAnsiTheme="minorHAnsi" w:cstheme="minorHAnsi"/>
          <w:smallCaps/>
          <w:sz w:val="32"/>
          <w:szCs w:val="32"/>
          <w:cs/>
        </w:rPr>
      </w:pPr>
    </w:p>
    <w:p w14:paraId="2C951A57" w14:textId="7A138F39" w:rsidR="00633D3F" w:rsidRDefault="00633D3F" w:rsidP="00575856">
      <w:pPr>
        <w:rPr>
          <w:lang w:bidi="hi-IN"/>
        </w:rPr>
      </w:pPr>
    </w:p>
    <w:p w14:paraId="644114F1" w14:textId="4AD3DF3F" w:rsidR="00575856" w:rsidRPr="00575856" w:rsidRDefault="00575856" w:rsidP="00575856">
      <w:pPr>
        <w:pStyle w:val="Heading3"/>
        <w:numPr>
          <w:ilvl w:val="1"/>
          <w:numId w:val="23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28" w:name="_Toc174031521"/>
      <w:r w:rsidRPr="00575856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Complete RFI List/ कम्पलीट RFI लिस्ट</w:t>
      </w:r>
      <w:bookmarkEnd w:id="28"/>
    </w:p>
    <w:p w14:paraId="1C3CB326" w14:textId="5C43BACD" w:rsidR="00575856" w:rsidRDefault="00575856" w:rsidP="00575856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>will click on</w:t>
      </w:r>
      <w:r w:rsidRPr="003F2495">
        <w:t xml:space="preserve"> </w:t>
      </w:r>
      <w:r w:rsidR="008F39D4" w:rsidRPr="00E127FD">
        <w:rPr>
          <w:lang w:val="en"/>
        </w:rPr>
        <w:t>Complete</w:t>
      </w:r>
      <w:r w:rsidRPr="003F2495">
        <w:rPr>
          <w:lang w:val="en"/>
        </w:rPr>
        <w:t xml:space="preserve"> RFI List </w:t>
      </w:r>
      <w:r>
        <w:rPr>
          <w:lang w:val="en"/>
        </w:rPr>
        <w:t>in the side panel, user</w:t>
      </w:r>
      <w:r w:rsidRPr="00511656">
        <w:rPr>
          <w:lang w:val="en"/>
        </w:rPr>
        <w:t xml:space="preserve"> </w:t>
      </w:r>
      <w:r>
        <w:rPr>
          <w:lang w:val="en"/>
        </w:rPr>
        <w:t xml:space="preserve">can view following </w:t>
      </w:r>
      <w:r w:rsidR="008F39D4" w:rsidRPr="00500D6F">
        <w:rPr>
          <w:lang w:val="en"/>
        </w:rPr>
        <w:t>details</w:t>
      </w:r>
    </w:p>
    <w:p w14:paraId="625DB515" w14:textId="15F52E77" w:rsidR="00575856" w:rsidRPr="008F39D4" w:rsidRDefault="00575856" w:rsidP="008F39D4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Pr="00E127FD">
        <w:rPr>
          <w:rFonts w:ascii="Nirmala UI" w:hAnsi="Nirmala UI" w:cs="Nirmala UI"/>
          <w:lang w:val="en"/>
        </w:rPr>
        <w:t>पें</w:t>
      </w:r>
      <w:r w:rsidR="008F39D4" w:rsidRPr="008F39D4">
        <w:rPr>
          <w:rFonts w:ascii="Nirmala UI" w:hAnsi="Nirmala UI" w:cs="Nirmala UI"/>
          <w:lang w:val="en"/>
        </w:rPr>
        <w:t xml:space="preserve"> </w:t>
      </w:r>
      <w:r w:rsidR="008F39D4" w:rsidRPr="00E127FD">
        <w:rPr>
          <w:rFonts w:ascii="Nirmala UI" w:hAnsi="Nirmala UI" w:cs="Nirmala UI"/>
          <w:lang w:val="en"/>
        </w:rPr>
        <w:t>पेंडिंग</w:t>
      </w:r>
      <w:r w:rsidRPr="00E127FD">
        <w:rPr>
          <w:lang w:val="en"/>
        </w:rPr>
        <w:t xml:space="preserve"> RFI  </w:t>
      </w:r>
      <w:r w:rsidRPr="00E127FD">
        <w:rPr>
          <w:rFonts w:ascii="Nirmala UI" w:hAnsi="Nirmala UI" w:cs="Nirmala UI"/>
          <w:lang w:val="en"/>
        </w:rPr>
        <w:t>लिस्ट</w:t>
      </w:r>
      <w:r w:rsidRPr="00E127F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पर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क्लिक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करेगा</w:t>
      </w:r>
      <w:r w:rsidRPr="007B1BED">
        <w:rPr>
          <w:lang w:val="en"/>
        </w:rPr>
        <w:t xml:space="preserve">, </w:t>
      </w:r>
      <w:r w:rsidRPr="007B1BED">
        <w:rPr>
          <w:rFonts w:ascii="Nirmala UI" w:hAnsi="Nirmala UI" w:cs="Nirmala UI"/>
          <w:lang w:val="en"/>
        </w:rPr>
        <w:t>जहां</w:t>
      </w:r>
      <w:r w:rsidRPr="007B1BED">
        <w:rPr>
          <w:lang w:val="en"/>
        </w:rPr>
        <w:t xml:space="preserve"> </w:t>
      </w:r>
      <w:r w:rsidRPr="008F39D4">
        <w:rPr>
          <w:rFonts w:ascii="Nirmala UI" w:hAnsi="Nirmala UI" w:cs="Nirmala UI"/>
          <w:lang w:val="en"/>
        </w:rPr>
        <w:t>उपयोगकर्ता</w:t>
      </w:r>
      <w:r w:rsidRPr="008F39D4">
        <w:rPr>
          <w:lang w:val="en"/>
        </w:rPr>
        <w:t xml:space="preserve"> </w:t>
      </w:r>
      <w:r w:rsidRPr="008F39D4">
        <w:rPr>
          <w:rFonts w:ascii="Nirmala UI" w:hAnsi="Nirmala UI" w:cs="Nirmala UI"/>
          <w:lang w:val="en"/>
        </w:rPr>
        <w:t>निम्नलिखित</w:t>
      </w:r>
      <w:r w:rsidRPr="008F39D4">
        <w:rPr>
          <w:lang w:val="en"/>
        </w:rPr>
        <w:t xml:space="preserve"> </w:t>
      </w:r>
      <w:r w:rsidRPr="008F39D4">
        <w:rPr>
          <w:rFonts w:ascii="Nirmala UI" w:hAnsi="Nirmala UI" w:cs="Nirmala UI"/>
          <w:lang w:val="en"/>
        </w:rPr>
        <w:t>विवरण</w:t>
      </w:r>
      <w:r w:rsidRPr="008F39D4">
        <w:rPr>
          <w:lang w:val="en"/>
        </w:rPr>
        <w:t xml:space="preserve"> </w:t>
      </w:r>
      <w:r w:rsidRPr="008F39D4">
        <w:rPr>
          <w:rFonts w:ascii="Nirmala UI" w:hAnsi="Nirmala UI" w:cs="Nirmala UI"/>
          <w:lang w:val="en"/>
        </w:rPr>
        <w:t>देख</w:t>
      </w:r>
      <w:r w:rsidRPr="008F39D4">
        <w:rPr>
          <w:lang w:val="en"/>
        </w:rPr>
        <w:t xml:space="preserve"> </w:t>
      </w:r>
      <w:r w:rsidRPr="008F39D4">
        <w:rPr>
          <w:rFonts w:ascii="Nirmala UI" w:hAnsi="Nirmala UI" w:cs="Nirmala UI"/>
          <w:lang w:val="en"/>
        </w:rPr>
        <w:t>सकता</w:t>
      </w:r>
      <w:r w:rsidRPr="008F39D4">
        <w:rPr>
          <w:lang w:val="en"/>
        </w:rPr>
        <w:t xml:space="preserve"> </w:t>
      </w:r>
      <w:r w:rsidRPr="008F39D4">
        <w:rPr>
          <w:rFonts w:ascii="Nirmala UI" w:hAnsi="Nirmala UI" w:cs="Nirmala UI"/>
          <w:lang w:val="en"/>
        </w:rPr>
        <w:t>है</w:t>
      </w:r>
    </w:p>
    <w:p w14:paraId="7BD301BC" w14:textId="2935291F" w:rsidR="000858B1" w:rsidRPr="000858B1" w:rsidRDefault="000858B1" w:rsidP="000858B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0858B1">
        <w:rPr>
          <w:lang w:val="en"/>
        </w:rPr>
        <w:t>Serial No</w:t>
      </w:r>
      <w:r w:rsidR="00DF5542">
        <w:rPr>
          <w:lang w:val="en"/>
        </w:rPr>
        <w:t>/</w:t>
      </w:r>
      <w:r w:rsidR="00DF5542" w:rsidRPr="00500D6F">
        <w:rPr>
          <w:rFonts w:hint="cs"/>
        </w:rPr>
        <w:t xml:space="preserve"> </w:t>
      </w:r>
      <w:r w:rsidR="00DF5542" w:rsidRPr="00500D6F">
        <w:rPr>
          <w:rFonts w:ascii="Nirmala UI" w:hAnsi="Nirmala UI" w:cs="Nirmala UI"/>
          <w:lang w:val="en"/>
        </w:rPr>
        <w:t>सीरियल</w:t>
      </w:r>
      <w:r w:rsidR="00DF5542" w:rsidRPr="00500D6F">
        <w:rPr>
          <w:lang w:val="en"/>
        </w:rPr>
        <w:t xml:space="preserve"> </w:t>
      </w:r>
      <w:r w:rsidR="00DF5542" w:rsidRPr="00500D6F">
        <w:rPr>
          <w:rFonts w:ascii="Nirmala UI" w:hAnsi="Nirmala UI" w:cs="Nirmala UI"/>
          <w:lang w:val="en"/>
        </w:rPr>
        <w:t>नंबर</w:t>
      </w:r>
    </w:p>
    <w:p w14:paraId="0FB28714" w14:textId="77777777" w:rsidR="00DF5542" w:rsidRPr="003F2495" w:rsidRDefault="00DF5542" w:rsidP="00DF5542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Request ID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रिक्वेस्ट</w:t>
      </w:r>
      <w:r>
        <w:rPr>
          <w:lang w:val="en"/>
        </w:rPr>
        <w:t xml:space="preserve"> </w:t>
      </w:r>
      <w:r w:rsidRPr="003F2495">
        <w:rPr>
          <w:lang w:val="en"/>
        </w:rPr>
        <w:t>ID</w:t>
      </w:r>
    </w:p>
    <w:p w14:paraId="4EF4C263" w14:textId="77777777" w:rsidR="00DF5542" w:rsidRPr="003F2495" w:rsidRDefault="00DF5542" w:rsidP="00DF5542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Request Date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रिक्वेस्ट</w:t>
      </w:r>
      <w:r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डेट</w:t>
      </w:r>
      <w:r w:rsidRPr="003F2495">
        <w:rPr>
          <w:lang w:val="en"/>
        </w:rPr>
        <w:tab/>
      </w:r>
    </w:p>
    <w:p w14:paraId="2D46CCE2" w14:textId="77777777" w:rsidR="00DF5542" w:rsidRPr="003F2495" w:rsidRDefault="00DF5542" w:rsidP="00DF5542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Scheme Name</w:t>
      </w:r>
      <w:r>
        <w:rPr>
          <w:lang w:val="en"/>
        </w:rPr>
        <w:t xml:space="preserve">/ / </w:t>
      </w:r>
      <w:r w:rsidRPr="00500D6F">
        <w:rPr>
          <w:rFonts w:ascii="Nirmala UI" w:hAnsi="Nirmala UI" w:cs="Nirmala UI"/>
          <w:lang w:val="en"/>
        </w:rPr>
        <w:t>स्कीम</w:t>
      </w:r>
      <w:r w:rsidRPr="00500D6F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102ED1D9" w14:textId="2067B084" w:rsidR="00DF5542" w:rsidRPr="00DF5542" w:rsidRDefault="00DF5542" w:rsidP="00DF5542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Component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कॉम्पोनेन्ट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</w:p>
    <w:p w14:paraId="17A49FB4" w14:textId="77777777" w:rsidR="00DF5542" w:rsidRPr="003F2495" w:rsidRDefault="00DF5542" w:rsidP="00DF5542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Point Name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 w:hint="cs"/>
          <w:lang w:val="en"/>
        </w:rPr>
        <w:t>पॉइंट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 w:rsidRPr="003F2495">
        <w:rPr>
          <w:lang w:val="en"/>
        </w:rPr>
        <w:tab/>
      </w:r>
    </w:p>
    <w:p w14:paraId="218F794F" w14:textId="77777777" w:rsidR="00DF5542" w:rsidRPr="003F2495" w:rsidRDefault="00DF5542" w:rsidP="00DF5542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 xml:space="preserve">Village Name/ </w:t>
      </w:r>
      <w:r w:rsidRPr="003F2495">
        <w:rPr>
          <w:rFonts w:ascii="Nirmala UI" w:hAnsi="Nirmala UI" w:cs="Nirmala UI"/>
          <w:lang w:val="en"/>
        </w:rPr>
        <w:t>विलेज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182D9907" w14:textId="77777777" w:rsidR="00DF5542" w:rsidRPr="003F2495" w:rsidRDefault="00DF5542" w:rsidP="00DF5542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Contractor Name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/>
          <w:lang w:val="en"/>
        </w:rPr>
        <w:t>कांट्रेक्टर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  <w:r w:rsidRPr="003F2495">
        <w:rPr>
          <w:lang w:val="en"/>
        </w:rPr>
        <w:t xml:space="preserve"> </w:t>
      </w:r>
      <w:r w:rsidRPr="003F2495">
        <w:rPr>
          <w:lang w:val="en"/>
        </w:rPr>
        <w:tab/>
      </w:r>
    </w:p>
    <w:p w14:paraId="28546667" w14:textId="77777777" w:rsidR="00DF5542" w:rsidRPr="003F2495" w:rsidRDefault="00DF5542" w:rsidP="00DF5542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Inspection Date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/>
          <w:lang w:val="en"/>
        </w:rPr>
        <w:t>इंस्पेक्शन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डेट</w:t>
      </w:r>
      <w:r w:rsidRPr="003F2495">
        <w:rPr>
          <w:lang w:val="en"/>
        </w:rPr>
        <w:t xml:space="preserve">     </w:t>
      </w:r>
    </w:p>
    <w:p w14:paraId="48E9547C" w14:textId="77777777" w:rsidR="00DF5542" w:rsidRPr="003F2495" w:rsidRDefault="00DF5542" w:rsidP="00DF5542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Location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लोकेशन</w:t>
      </w:r>
    </w:p>
    <w:p w14:paraId="44EB72EC" w14:textId="17024DD7" w:rsidR="00DF5542" w:rsidRPr="00DF5542" w:rsidRDefault="00DF5542" w:rsidP="00DF5542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Status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स्टेटस</w:t>
      </w:r>
    </w:p>
    <w:p w14:paraId="0568D777" w14:textId="5269AFE9" w:rsidR="000858B1" w:rsidRDefault="000858B1" w:rsidP="000858B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0858B1">
        <w:rPr>
          <w:lang w:val="en"/>
        </w:rPr>
        <w:t>Survey Review</w:t>
      </w:r>
      <w:r w:rsidR="00DF5542">
        <w:rPr>
          <w:lang w:val="en"/>
        </w:rPr>
        <w:t>/</w:t>
      </w:r>
      <w:r w:rsidR="00DF5542" w:rsidRPr="00DF5542">
        <w:rPr>
          <w:rFonts w:hint="cs"/>
        </w:rPr>
        <w:t xml:space="preserve"> </w:t>
      </w:r>
      <w:r w:rsidR="00DF5542" w:rsidRPr="00DF5542">
        <w:rPr>
          <w:rFonts w:ascii="Nirmala UI" w:hAnsi="Nirmala UI" w:cs="Nirmala UI"/>
          <w:lang w:val="en"/>
        </w:rPr>
        <w:t>सर्वे</w:t>
      </w:r>
      <w:r w:rsidR="00DF5542" w:rsidRPr="00DF5542">
        <w:rPr>
          <w:lang w:val="en"/>
        </w:rPr>
        <w:t xml:space="preserve"> </w:t>
      </w:r>
      <w:r w:rsidR="00DF5542" w:rsidRPr="00DF5542">
        <w:rPr>
          <w:rFonts w:ascii="Nirmala UI" w:hAnsi="Nirmala UI" w:cs="Nirmala UI"/>
          <w:lang w:val="en"/>
        </w:rPr>
        <w:t>रिव्यु</w:t>
      </w:r>
    </w:p>
    <w:p w14:paraId="046E2ED4" w14:textId="1DAE5D73" w:rsidR="000858B1" w:rsidRPr="000858B1" w:rsidRDefault="000858B1" w:rsidP="000858B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0858B1">
        <w:rPr>
          <w:lang w:val="en"/>
        </w:rPr>
        <w:t>View Images</w:t>
      </w:r>
      <w:r w:rsidR="00DF5542">
        <w:rPr>
          <w:lang w:val="en"/>
        </w:rPr>
        <w:t>/</w:t>
      </w:r>
      <w:r w:rsidR="00DF5542" w:rsidRPr="00DF5542">
        <w:rPr>
          <w:rFonts w:hint="cs"/>
        </w:rPr>
        <w:t xml:space="preserve"> </w:t>
      </w:r>
      <w:r w:rsidR="00DF5542" w:rsidRPr="00DF5542">
        <w:rPr>
          <w:rFonts w:ascii="Nirmala UI" w:hAnsi="Nirmala UI" w:cs="Nirmala UI"/>
          <w:lang w:val="en"/>
        </w:rPr>
        <w:t>व्यू</w:t>
      </w:r>
      <w:r w:rsidR="00DF5542" w:rsidRPr="00DF5542">
        <w:rPr>
          <w:lang w:val="en"/>
        </w:rPr>
        <w:t xml:space="preserve"> </w:t>
      </w:r>
      <w:r w:rsidR="00DF5542" w:rsidRPr="00DF5542">
        <w:rPr>
          <w:rFonts w:ascii="Nirmala UI" w:hAnsi="Nirmala UI" w:cs="Nirmala UI"/>
          <w:lang w:val="en"/>
        </w:rPr>
        <w:t>इमेजेज</w:t>
      </w:r>
      <w:r w:rsidRPr="000858B1">
        <w:rPr>
          <w:lang w:val="en"/>
        </w:rPr>
        <w:tab/>
      </w:r>
    </w:p>
    <w:p w14:paraId="60F01CAA" w14:textId="38AB39BD" w:rsidR="000858B1" w:rsidRDefault="000858B1" w:rsidP="000858B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0858B1">
        <w:rPr>
          <w:lang w:val="en"/>
        </w:rPr>
        <w:t>View Details</w:t>
      </w:r>
      <w:r w:rsidR="00DF5542">
        <w:rPr>
          <w:lang w:val="en"/>
        </w:rPr>
        <w:t>/</w:t>
      </w:r>
      <w:r w:rsidR="00DF5542" w:rsidRPr="00DF5542">
        <w:rPr>
          <w:rFonts w:hint="cs"/>
        </w:rPr>
        <w:t xml:space="preserve"> </w:t>
      </w:r>
      <w:r w:rsidR="00DF5542" w:rsidRPr="00DF5542">
        <w:rPr>
          <w:rFonts w:ascii="Nirmala UI" w:hAnsi="Nirmala UI" w:cs="Nirmala UI"/>
          <w:lang w:val="en"/>
        </w:rPr>
        <w:t>व्यू</w:t>
      </w:r>
      <w:r w:rsidR="00DF5542" w:rsidRPr="00DF5542">
        <w:rPr>
          <w:lang w:val="en"/>
        </w:rPr>
        <w:t xml:space="preserve"> </w:t>
      </w:r>
      <w:r w:rsidR="00DF5542" w:rsidRPr="00DF5542">
        <w:rPr>
          <w:rFonts w:ascii="Nirmala UI" w:hAnsi="Nirmala UI" w:cs="Nirmala UI"/>
          <w:lang w:val="en"/>
        </w:rPr>
        <w:t>डिटेल्स</w:t>
      </w:r>
    </w:p>
    <w:p w14:paraId="2006EFBA" w14:textId="41607C54" w:rsidR="000858B1" w:rsidRDefault="000858B1" w:rsidP="000858B1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Action</w:t>
      </w:r>
      <w:r w:rsidR="00DF5542">
        <w:rPr>
          <w:lang w:val="en"/>
        </w:rPr>
        <w:t>/</w:t>
      </w:r>
      <w:r w:rsidR="00DF5542" w:rsidRPr="00DF5542">
        <w:rPr>
          <w:rFonts w:hint="cs"/>
        </w:rPr>
        <w:t xml:space="preserve"> </w:t>
      </w:r>
      <w:r w:rsidR="00DF5542" w:rsidRPr="00DF5542">
        <w:rPr>
          <w:rFonts w:ascii="Nirmala UI" w:hAnsi="Nirmala UI" w:cs="Nirmala UI"/>
          <w:lang w:val="en"/>
        </w:rPr>
        <w:t>एक्शन</w:t>
      </w:r>
    </w:p>
    <w:p w14:paraId="169CFB87" w14:textId="7A468E7A" w:rsidR="000858B1" w:rsidRDefault="000858B1" w:rsidP="000858B1">
      <w:pPr>
        <w:pStyle w:val="ListParagraph"/>
        <w:numPr>
          <w:ilvl w:val="1"/>
          <w:numId w:val="4"/>
        </w:numPr>
        <w:spacing w:line="259" w:lineRule="auto"/>
        <w:rPr>
          <w:lang w:val="en"/>
        </w:rPr>
      </w:pPr>
      <w:r>
        <w:rPr>
          <w:lang w:val="en"/>
        </w:rPr>
        <w:lastRenderedPageBreak/>
        <w:t>Pending</w:t>
      </w:r>
      <w:r w:rsidR="00DF5542">
        <w:rPr>
          <w:lang w:val="en"/>
        </w:rPr>
        <w:t>/</w:t>
      </w:r>
      <w:r w:rsidR="00DF5542" w:rsidRPr="00DF5542">
        <w:rPr>
          <w:rFonts w:hint="cs"/>
        </w:rPr>
        <w:t xml:space="preserve"> </w:t>
      </w:r>
      <w:r w:rsidR="00DF5542" w:rsidRPr="00DF5542">
        <w:rPr>
          <w:rFonts w:ascii="Nirmala UI" w:hAnsi="Nirmala UI" w:cs="Nirmala UI"/>
          <w:lang w:val="en"/>
        </w:rPr>
        <w:t>पेंडिंग</w:t>
      </w:r>
    </w:p>
    <w:p w14:paraId="67E87BD8" w14:textId="77777777" w:rsidR="00575856" w:rsidRDefault="00575856" w:rsidP="00575856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 xml:space="preserve">will click on </w:t>
      </w:r>
      <w:r w:rsidRPr="00DA7AD7">
        <w:rPr>
          <w:lang w:val="en"/>
        </w:rPr>
        <w:t>View</w:t>
      </w:r>
      <w:r>
        <w:rPr>
          <w:lang w:val="en"/>
        </w:rPr>
        <w:t xml:space="preserve"> </w:t>
      </w:r>
      <w:proofErr w:type="gramStart"/>
      <w:r w:rsidRPr="00DA7AD7">
        <w:rPr>
          <w:lang w:val="en"/>
        </w:rPr>
        <w:t>Image</w:t>
      </w:r>
      <w:r>
        <w:rPr>
          <w:lang w:val="en"/>
        </w:rPr>
        <w:t>,</w:t>
      </w:r>
      <w:proofErr w:type="gramEnd"/>
      <w:r>
        <w:rPr>
          <w:lang w:val="en"/>
        </w:rPr>
        <w:t xml:space="preserve"> the system will redirect open a popup where user can view uploaded Images.</w:t>
      </w:r>
    </w:p>
    <w:p w14:paraId="5CE3F9BD" w14:textId="33D49DDC" w:rsidR="00575856" w:rsidRDefault="00575856" w:rsidP="00575856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500D6F">
        <w:rPr>
          <w:rFonts w:ascii="Nirmala UI" w:hAnsi="Nirmala UI" w:cs="Nirmala UI"/>
          <w:lang w:val="en"/>
        </w:rPr>
        <w:t>उपयोगकर्ता</w:t>
      </w:r>
      <w:r w:rsidRPr="00500D6F">
        <w:rPr>
          <w:lang w:val="en"/>
        </w:rPr>
        <w:t xml:space="preserve"> </w:t>
      </w:r>
      <w:r w:rsidR="00DF5542" w:rsidRPr="00DF5542">
        <w:rPr>
          <w:rFonts w:ascii="Nirmala UI" w:hAnsi="Nirmala UI" w:cs="Nirmala UI"/>
          <w:lang w:val="en"/>
        </w:rPr>
        <w:t>व्यू</w:t>
      </w:r>
      <w:r w:rsidR="00DF5542" w:rsidRPr="00DF5542">
        <w:rPr>
          <w:lang w:val="en"/>
        </w:rPr>
        <w:t xml:space="preserve"> </w:t>
      </w:r>
      <w:r w:rsidR="00DF5542" w:rsidRPr="00DF5542">
        <w:rPr>
          <w:rFonts w:ascii="Nirmala UI" w:hAnsi="Nirmala UI" w:cs="Nirmala UI"/>
          <w:lang w:val="en"/>
        </w:rPr>
        <w:t>इमेजेज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क्लिक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करेगा</w:t>
      </w:r>
      <w:r w:rsidRPr="00500D6F">
        <w:rPr>
          <w:lang w:val="en"/>
        </w:rPr>
        <w:t xml:space="preserve">,  </w:t>
      </w:r>
      <w:r w:rsidRPr="00500D6F">
        <w:rPr>
          <w:rFonts w:ascii="Nirmala UI" w:hAnsi="Nirmala UI" w:cs="Nirmala UI"/>
          <w:lang w:val="en"/>
        </w:rPr>
        <w:t>सिस्टम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एक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पॉपअप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खोलेगा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जहाँ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उपयोगकर्ता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अपलोड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की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गई</w:t>
      </w:r>
      <w:r w:rsidRPr="00500D6F">
        <w:rPr>
          <w:lang w:val="en"/>
        </w:rPr>
        <w:t xml:space="preserve"> </w:t>
      </w:r>
      <w:r w:rsidR="00952CFF" w:rsidRPr="00DF5542">
        <w:rPr>
          <w:rFonts w:ascii="Nirmala UI" w:hAnsi="Nirmala UI" w:cs="Nirmala UI"/>
          <w:lang w:val="en"/>
        </w:rPr>
        <w:t>इमेजेज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देख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सकता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है।</w:t>
      </w:r>
    </w:p>
    <w:p w14:paraId="123C9F34" w14:textId="272CD57B" w:rsidR="00DF5542" w:rsidRDefault="00DF5542" w:rsidP="00DF5542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 xml:space="preserve">will click on </w:t>
      </w:r>
      <w:r w:rsidRPr="00DA7AD7">
        <w:rPr>
          <w:lang w:val="en"/>
        </w:rPr>
        <w:t>View</w:t>
      </w:r>
      <w:r>
        <w:rPr>
          <w:lang w:val="en"/>
        </w:rPr>
        <w:t xml:space="preserve"> </w:t>
      </w:r>
      <w:proofErr w:type="gramStart"/>
      <w:r>
        <w:rPr>
          <w:lang w:val="en"/>
        </w:rPr>
        <w:t>details,</w:t>
      </w:r>
      <w:proofErr w:type="gramEnd"/>
      <w:r>
        <w:rPr>
          <w:lang w:val="en"/>
        </w:rPr>
        <w:t xml:space="preserve"> the system will redirect open a popup where user can logs of respective RFI.</w:t>
      </w:r>
    </w:p>
    <w:p w14:paraId="0CBEE3FA" w14:textId="3F9D04C5" w:rsidR="00DF5542" w:rsidRDefault="00DF5542" w:rsidP="00DF5542">
      <w:pPr>
        <w:pStyle w:val="ListParagraph"/>
        <w:spacing w:line="259" w:lineRule="auto"/>
        <w:ind w:left="1080"/>
        <w:rPr>
          <w:rFonts w:ascii="Nirmala UI" w:hAnsi="Nirmala UI" w:cs="Nirmala UI"/>
          <w:cs/>
          <w:lang w:val="en"/>
        </w:rPr>
      </w:pPr>
      <w:r w:rsidRPr="00DF5542">
        <w:rPr>
          <w:rFonts w:ascii="Nirmala UI" w:hAnsi="Nirmala UI" w:cs="Nirmala UI" w:hint="cs"/>
          <w:cs/>
          <w:lang w:val="en"/>
        </w:rPr>
        <w:t xml:space="preserve">उपयोगकर्ता </w:t>
      </w:r>
      <w:r w:rsidRPr="00DF5542">
        <w:rPr>
          <w:rFonts w:ascii="Nirmala UI" w:hAnsi="Nirmala UI" w:cs="Nirmala UI"/>
          <w:lang w:val="en"/>
        </w:rPr>
        <w:t>व्यू डिटेल्स</w:t>
      </w:r>
      <w:r w:rsidRPr="00DF5542">
        <w:rPr>
          <w:rFonts w:ascii="Nirmala UI" w:hAnsi="Nirmala UI" w:cs="Nirmala UI" w:hint="cs"/>
          <w:cs/>
          <w:lang w:val="en"/>
        </w:rPr>
        <w:t xml:space="preserve"> पर क्लिक करेगा</w:t>
      </w:r>
      <w:r w:rsidRPr="00DF5542">
        <w:rPr>
          <w:rFonts w:ascii="Nirmala UI" w:hAnsi="Nirmala UI" w:cs="Nirmala UI" w:hint="cs"/>
          <w:lang w:val="en"/>
        </w:rPr>
        <w:t xml:space="preserve">, </w:t>
      </w:r>
      <w:r w:rsidRPr="00DF5542">
        <w:rPr>
          <w:rFonts w:ascii="Nirmala UI" w:hAnsi="Nirmala UI" w:cs="Nirmala UI" w:hint="cs"/>
          <w:cs/>
          <w:lang w:val="en"/>
        </w:rPr>
        <w:t>सिस्टम रीडायरेक्ट होकर एक पॉपअप खोलेगा जहां उपयोगकर्ता संबंधित आरएफआई को लॉग कर सकता है।</w:t>
      </w:r>
    </w:p>
    <w:p w14:paraId="1B9DE810" w14:textId="290015BD" w:rsidR="00952CFF" w:rsidRDefault="00952CFF" w:rsidP="00952CF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>will click on Pending button under Action, the system will redirect open a popup where user can take final action on the survey completed by Field Engineer.</w:t>
      </w:r>
    </w:p>
    <w:p w14:paraId="166D49F4" w14:textId="748A617C" w:rsidR="00952CFF" w:rsidRPr="00952CFF" w:rsidRDefault="00952CFF" w:rsidP="00952CFF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500D6F">
        <w:rPr>
          <w:rFonts w:ascii="Nirmala UI" w:hAnsi="Nirmala UI" w:cs="Nirmala UI"/>
          <w:lang w:val="en"/>
        </w:rPr>
        <w:t>उपयोगकर्ता</w:t>
      </w:r>
      <w:r w:rsidRPr="00952CFF">
        <w:rPr>
          <w:rFonts w:ascii="Nirmala UI" w:hAnsi="Nirmala UI" w:cs="Nirmala UI" w:hint="cs"/>
          <w:cs/>
          <w:lang w:val="en"/>
        </w:rPr>
        <w:t xml:space="preserve"> कार्रवाई के तहत लंबित बटन पर क्लिक करेगा</w:t>
      </w:r>
      <w:r w:rsidRPr="00952CFF">
        <w:rPr>
          <w:rFonts w:ascii="Nirmala UI" w:hAnsi="Nirmala UI" w:cs="Nirmala UI" w:hint="cs"/>
          <w:lang w:val="en"/>
        </w:rPr>
        <w:t xml:space="preserve">, </w:t>
      </w:r>
      <w:r w:rsidRPr="00952CFF">
        <w:rPr>
          <w:rFonts w:ascii="Nirmala UI" w:hAnsi="Nirmala UI" w:cs="Nirmala UI" w:hint="cs"/>
          <w:cs/>
          <w:lang w:val="en"/>
        </w:rPr>
        <w:t>सिस्टम एक पॉपअप खोलने पर रीडायरेक्ट करेगा जहां उपयोगकर्ता फील्ड इंजीनियर द्वारा पूर्ण किए गए सर्वेक्षण पर अंतिम कार्रवाई कर सकता है।</w:t>
      </w:r>
    </w:p>
    <w:p w14:paraId="30F0B38F" w14:textId="77777777" w:rsidR="00575856" w:rsidRDefault="00575856" w:rsidP="00575856">
      <w:pPr>
        <w:pStyle w:val="ListParagraph"/>
        <w:numPr>
          <w:ilvl w:val="0"/>
          <w:numId w:val="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U</w:t>
      </w:r>
      <w:r w:rsidRPr="00B05E31">
        <w:rPr>
          <w:rFonts w:asciiTheme="majorHAnsi" w:hAnsiTheme="majorHAnsi" w:cstheme="majorHAnsi"/>
        </w:rPr>
        <w:t xml:space="preserve">ser will </w:t>
      </w:r>
      <w:r>
        <w:rPr>
          <w:rFonts w:asciiTheme="majorHAnsi" w:hAnsiTheme="majorHAnsi" w:cstheme="majorHAnsi"/>
        </w:rPr>
        <w:t>enter any keywords on</w:t>
      </w:r>
      <w:r w:rsidRPr="00B05E31">
        <w:rPr>
          <w:rFonts w:asciiTheme="majorHAnsi" w:hAnsiTheme="majorHAnsi" w:cstheme="majorHAnsi"/>
        </w:rPr>
        <w:t xml:space="preserve"> search field and click on the “Search” button</w:t>
      </w:r>
      <w:r>
        <w:rPr>
          <w:rFonts w:asciiTheme="majorHAnsi" w:hAnsiTheme="majorHAnsi" w:cstheme="majorHAnsi"/>
        </w:rPr>
        <w:t xml:space="preserve"> , the system will open the popup and display the list of Incident as per the entered keywords.</w:t>
      </w:r>
    </w:p>
    <w:p w14:paraId="1D253E02" w14:textId="77777777" w:rsidR="00575856" w:rsidRPr="0028399D" w:rsidRDefault="00575856" w:rsidP="00575856">
      <w:pPr>
        <w:pStyle w:val="ListParagraph"/>
        <w:spacing w:after="160" w:line="259" w:lineRule="auto"/>
        <w:ind w:left="1080"/>
        <w:rPr>
          <w:rFonts w:asciiTheme="majorHAnsi" w:hAnsiTheme="majorHAnsi" w:cstheme="majorHAnsi"/>
        </w:rPr>
      </w:pPr>
      <w:r w:rsidRPr="00F76CC6">
        <w:rPr>
          <w:rFonts w:ascii="Nirmala UI" w:hAnsi="Nirmala UI" w:cs="Nirmala UI"/>
        </w:rPr>
        <w:t>खोज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फ़ील्ड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कोई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भी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कीवर्ड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दर्ज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और</w:t>
      </w:r>
      <w:r w:rsidRPr="00F76CC6">
        <w:rPr>
          <w:rFonts w:asciiTheme="majorHAnsi" w:hAnsiTheme="majorHAnsi" w:cstheme="majorHAnsi"/>
        </w:rPr>
        <w:t xml:space="preserve"> "</w:t>
      </w:r>
      <w:r w:rsidRPr="00F76CC6">
        <w:rPr>
          <w:rFonts w:ascii="Nirmala UI" w:hAnsi="Nirmala UI" w:cs="Nirmala UI"/>
        </w:rPr>
        <w:t>खोज</w:t>
      </w:r>
      <w:r w:rsidRPr="00F76CC6">
        <w:rPr>
          <w:rFonts w:asciiTheme="majorHAnsi" w:hAnsiTheme="majorHAnsi" w:cstheme="majorHAnsi"/>
        </w:rPr>
        <w:t xml:space="preserve">" </w:t>
      </w:r>
      <w:r w:rsidRPr="00F76CC6">
        <w:rPr>
          <w:rFonts w:ascii="Nirmala UI" w:hAnsi="Nirmala UI" w:cs="Nirmala UI"/>
        </w:rPr>
        <w:t>बटन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क्लिक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,  </w:t>
      </w:r>
      <w:r w:rsidRPr="00F76CC6">
        <w:rPr>
          <w:rFonts w:ascii="Nirmala UI" w:hAnsi="Nirmala UI" w:cs="Nirmala UI"/>
        </w:rPr>
        <w:t>सिस्टम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पॉपअप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खोलेगा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और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दर्ज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किए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गए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कीवर्ड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के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अनुसार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घटना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सूची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प्रदर्शित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करेगा।</w:t>
      </w:r>
    </w:p>
    <w:p w14:paraId="38C88A06" w14:textId="77777777" w:rsidR="00575856" w:rsidRPr="0028399D" w:rsidRDefault="00575856" w:rsidP="00575856">
      <w:pPr>
        <w:pStyle w:val="ListParagraph"/>
        <w:numPr>
          <w:ilvl w:val="0"/>
          <w:numId w:val="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Pr="00147166">
        <w:rPr>
          <w:rFonts w:asciiTheme="majorHAnsi" w:hAnsiTheme="majorHAnsi" w:cstheme="majorHAnsi"/>
        </w:rPr>
        <w:t xml:space="preserve">User </w:t>
      </w:r>
      <w:r>
        <w:rPr>
          <w:rFonts w:asciiTheme="majorHAnsi" w:hAnsiTheme="majorHAnsi" w:cstheme="majorHAnsi"/>
        </w:rPr>
        <w:t xml:space="preserve">will click on excel button , the system will </w:t>
      </w:r>
      <w:r w:rsidRPr="00147166">
        <w:rPr>
          <w:rFonts w:asciiTheme="majorHAnsi" w:hAnsiTheme="majorHAnsi" w:cstheme="majorHAnsi"/>
        </w:rPr>
        <w:t xml:space="preserve">download the </w:t>
      </w:r>
      <w:r>
        <w:rPr>
          <w:rFonts w:asciiTheme="majorHAnsi" w:hAnsiTheme="majorHAnsi" w:cstheme="majorHAnsi"/>
        </w:rPr>
        <w:t>report</w:t>
      </w:r>
      <w:r w:rsidRPr="0014716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in</w:t>
      </w:r>
      <w:r w:rsidRPr="0014716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xlsx </w:t>
      </w:r>
      <w:r w:rsidRPr="00147166">
        <w:rPr>
          <w:rFonts w:asciiTheme="majorHAnsi" w:hAnsiTheme="majorHAnsi" w:cstheme="majorHAnsi"/>
        </w:rPr>
        <w:t>format</w:t>
      </w:r>
      <w:r>
        <w:rPr>
          <w:rFonts w:asciiTheme="majorHAnsi" w:hAnsiTheme="majorHAnsi" w:cstheme="majorHAnsi"/>
        </w:rPr>
        <w:t>.</w:t>
      </w:r>
    </w:p>
    <w:p w14:paraId="0063E3F9" w14:textId="77777777" w:rsidR="00575856" w:rsidRPr="00500D6F" w:rsidRDefault="00575856" w:rsidP="00575856">
      <w:pPr>
        <w:pStyle w:val="ListParagraph"/>
        <w:spacing w:after="160" w:line="259" w:lineRule="auto"/>
        <w:ind w:left="1080"/>
        <w:rPr>
          <w:rFonts w:asciiTheme="majorHAnsi" w:hAnsiTheme="majorHAnsi" w:cstheme="majorHAnsi"/>
        </w:rPr>
      </w:pPr>
      <w:r w:rsidRPr="00F76CC6">
        <w:rPr>
          <w:rFonts w:ascii="Nirmala UI" w:hAnsi="Nirmala UI" w:cs="Nirmala UI"/>
        </w:rPr>
        <w:t>एक्सेल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बटन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क्लिक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,  </w:t>
      </w:r>
      <w:r w:rsidRPr="00F76CC6">
        <w:rPr>
          <w:rFonts w:ascii="Nirmala UI" w:hAnsi="Nirmala UI" w:cs="Nirmala UI"/>
        </w:rPr>
        <w:t>सिस्टम</w:t>
      </w:r>
      <w:r w:rsidRPr="00F76CC6">
        <w:rPr>
          <w:rFonts w:asciiTheme="majorHAnsi" w:hAnsiTheme="majorHAnsi" w:cstheme="majorHAnsi"/>
        </w:rPr>
        <w:t xml:space="preserve"> xlsx </w:t>
      </w:r>
      <w:r w:rsidRPr="00F76CC6">
        <w:rPr>
          <w:rFonts w:ascii="Nirmala UI" w:hAnsi="Nirmala UI" w:cs="Nirmala UI"/>
        </w:rPr>
        <w:t>प्रारूप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में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रिपोर्ट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डाउनलोड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करेगा।</w:t>
      </w:r>
    </w:p>
    <w:p w14:paraId="132D6821" w14:textId="288615A7" w:rsidR="00575856" w:rsidRDefault="00575856" w:rsidP="00575856">
      <w:pPr>
        <w:spacing w:after="200" w:line="276" w:lineRule="auto"/>
        <w:rPr>
          <w:rFonts w:asciiTheme="minorHAnsi" w:hAnsiTheme="minorHAnsi" w:cstheme="minorHAnsi"/>
          <w:smallCaps/>
          <w:sz w:val="32"/>
          <w:szCs w:val="32"/>
        </w:rPr>
      </w:pPr>
      <w:r w:rsidRPr="00F513AD">
        <w:rPr>
          <w:rFonts w:asciiTheme="minorHAnsi" w:hAnsiTheme="minorHAnsi" w:cstheme="minorHAnsi"/>
          <w:smallCaps/>
          <w:noProof/>
          <w:sz w:val="32"/>
          <w:szCs w:val="32"/>
        </w:rPr>
        <w:drawing>
          <wp:inline distT="0" distB="0" distL="0" distR="0" wp14:anchorId="3C93C156" wp14:editId="4CC29DB6">
            <wp:extent cx="5486400" cy="2475865"/>
            <wp:effectExtent l="0" t="0" r="0" b="63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7B10" w14:textId="1FB4BEBA" w:rsidR="000858B1" w:rsidRDefault="00952CFF" w:rsidP="00575856">
      <w:pPr>
        <w:spacing w:after="200" w:line="276" w:lineRule="auto"/>
        <w:rPr>
          <w:rFonts w:asciiTheme="minorHAnsi" w:hAnsiTheme="minorHAnsi" w:cstheme="minorHAnsi"/>
          <w:smallCaps/>
          <w:sz w:val="32"/>
          <w:szCs w:val="32"/>
        </w:rPr>
      </w:pPr>
      <w:r w:rsidRPr="00952CFF">
        <w:rPr>
          <w:rFonts w:ascii="Nirmala UI" w:hAnsi="Nirmala UI" w:cs="Nirmala UI"/>
          <w:b/>
          <w:bCs/>
          <w:smallCaps/>
          <w:noProof/>
          <w:sz w:val="160"/>
          <w:szCs w:val="160"/>
          <w:lang w:bidi="hi-IN"/>
        </w:rPr>
        <w:lastRenderedPageBreak/>
        <w:drawing>
          <wp:inline distT="0" distB="0" distL="0" distR="0" wp14:anchorId="7405B4EB" wp14:editId="61293A56">
            <wp:extent cx="5486400" cy="248158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FE40" w14:textId="0F13C96D" w:rsidR="000858B1" w:rsidRDefault="000858B1" w:rsidP="00575856">
      <w:pPr>
        <w:spacing w:after="200" w:line="276" w:lineRule="auto"/>
        <w:rPr>
          <w:rFonts w:asciiTheme="minorHAnsi" w:hAnsiTheme="minorHAnsi" w:cstheme="minorHAnsi"/>
          <w:smallCaps/>
          <w:sz w:val="32"/>
          <w:szCs w:val="32"/>
        </w:rPr>
      </w:pPr>
      <w:r w:rsidRPr="000858B1">
        <w:rPr>
          <w:rFonts w:asciiTheme="minorHAnsi" w:hAnsiTheme="minorHAnsi" w:cstheme="minorHAnsi"/>
          <w:smallCaps/>
          <w:noProof/>
          <w:sz w:val="32"/>
          <w:szCs w:val="32"/>
        </w:rPr>
        <w:drawing>
          <wp:inline distT="0" distB="0" distL="0" distR="0" wp14:anchorId="0523266E" wp14:editId="05AFF2AD">
            <wp:extent cx="5486400" cy="2468245"/>
            <wp:effectExtent l="0" t="0" r="0" b="825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74F5" w14:textId="2B96938D" w:rsidR="00575856" w:rsidRPr="00CB5CE6" w:rsidRDefault="000858B1" w:rsidP="00575856">
      <w:pPr>
        <w:spacing w:after="200" w:line="276" w:lineRule="auto"/>
        <w:jc w:val="center"/>
        <w:rPr>
          <w:rFonts w:asciiTheme="minorHAnsi" w:hAnsiTheme="minorHAnsi" w:cstheme="minorHAnsi"/>
          <w:smallCaps/>
          <w:sz w:val="32"/>
          <w:szCs w:val="32"/>
          <w:cs/>
        </w:rPr>
      </w:pPr>
      <w:r w:rsidRPr="000858B1">
        <w:rPr>
          <w:rFonts w:asciiTheme="minorHAnsi" w:hAnsiTheme="minorHAnsi" w:cstheme="minorHAnsi"/>
          <w:smallCaps/>
          <w:noProof/>
          <w:sz w:val="32"/>
          <w:szCs w:val="32"/>
        </w:rPr>
        <w:lastRenderedPageBreak/>
        <w:drawing>
          <wp:inline distT="0" distB="0" distL="0" distR="0" wp14:anchorId="4AA7522D" wp14:editId="49FD8CDF">
            <wp:extent cx="5486400" cy="270891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7FDB" w14:textId="1FB7E208" w:rsidR="00575856" w:rsidRDefault="00575856" w:rsidP="00575856">
      <w:pPr>
        <w:rPr>
          <w:lang w:bidi="hi-IN"/>
        </w:rPr>
      </w:pPr>
    </w:p>
    <w:p w14:paraId="6C670ED7" w14:textId="2CDD508E" w:rsidR="00575856" w:rsidRDefault="00952CFF" w:rsidP="00033FF8">
      <w:pPr>
        <w:spacing w:after="200" w:line="276" w:lineRule="auto"/>
        <w:jc w:val="center"/>
        <w:rPr>
          <w:rFonts w:ascii="Nirmala UI" w:hAnsi="Nirmala UI" w:cs="Nirmala UI"/>
          <w:b/>
          <w:bCs/>
          <w:smallCaps/>
          <w:sz w:val="160"/>
          <w:szCs w:val="160"/>
          <w:lang w:bidi="hi-IN"/>
        </w:rPr>
      </w:pPr>
      <w:r w:rsidRPr="00952CFF">
        <w:rPr>
          <w:rFonts w:ascii="Nirmala UI" w:hAnsi="Nirmala UI" w:cs="Nirmala UI"/>
          <w:b/>
          <w:bCs/>
          <w:smallCaps/>
          <w:noProof/>
          <w:sz w:val="160"/>
          <w:szCs w:val="160"/>
          <w:lang w:bidi="hi-IN"/>
        </w:rPr>
        <w:drawing>
          <wp:inline distT="0" distB="0" distL="0" distR="0" wp14:anchorId="450AF73C" wp14:editId="1F121F6E">
            <wp:extent cx="5486400" cy="2445385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FE62" w14:textId="3FC6F97A" w:rsidR="003F0D64" w:rsidRDefault="003F0D64" w:rsidP="003F0D64">
      <w:pPr>
        <w:rPr>
          <w:lang w:bidi="hi-IN"/>
        </w:rPr>
      </w:pPr>
    </w:p>
    <w:p w14:paraId="4F5D8B2C" w14:textId="52B0E642" w:rsidR="003F0D64" w:rsidRDefault="003F0D64" w:rsidP="003F0D64">
      <w:pPr>
        <w:rPr>
          <w:lang w:bidi="hi-IN"/>
        </w:rPr>
      </w:pPr>
    </w:p>
    <w:p w14:paraId="677E528F" w14:textId="743216F5" w:rsidR="003F0D64" w:rsidRDefault="003F0D64" w:rsidP="003F0D64">
      <w:pPr>
        <w:rPr>
          <w:lang w:bidi="hi-IN"/>
        </w:rPr>
      </w:pPr>
    </w:p>
    <w:p w14:paraId="40A79B22" w14:textId="78F73101" w:rsidR="003F0D64" w:rsidRDefault="003F0D64" w:rsidP="003F0D64">
      <w:pPr>
        <w:rPr>
          <w:lang w:bidi="hi-IN"/>
        </w:rPr>
      </w:pPr>
    </w:p>
    <w:p w14:paraId="3E1FE268" w14:textId="683D911C" w:rsidR="003F0D64" w:rsidRDefault="003F0D64" w:rsidP="003F0D64">
      <w:pPr>
        <w:rPr>
          <w:lang w:bidi="hi-IN"/>
        </w:rPr>
      </w:pPr>
    </w:p>
    <w:p w14:paraId="1CF4DD81" w14:textId="78E25AC7" w:rsidR="003F0D64" w:rsidRDefault="003F0D64" w:rsidP="003F0D64">
      <w:pPr>
        <w:rPr>
          <w:lang w:bidi="hi-IN"/>
        </w:rPr>
      </w:pPr>
    </w:p>
    <w:p w14:paraId="1EC177FC" w14:textId="77777777" w:rsidR="003F0D64" w:rsidRDefault="003F0D64" w:rsidP="003F0D64">
      <w:pPr>
        <w:rPr>
          <w:lang w:bidi="hi-IN"/>
        </w:rPr>
      </w:pPr>
    </w:p>
    <w:p w14:paraId="3167FF26" w14:textId="1BEAFA92" w:rsidR="00952CFF" w:rsidRDefault="00952CFF" w:rsidP="00952CFF">
      <w:pPr>
        <w:pStyle w:val="Heading1"/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</w:pPr>
      <w:bookmarkStart w:id="29" w:name="_Toc174031522"/>
      <w:r w:rsidRPr="00B11A8F">
        <w:rPr>
          <w:rFonts w:asciiTheme="minorHAnsi" w:hAnsiTheme="minorHAnsi" w:cstheme="minorHAnsi"/>
          <w:b/>
          <w:bCs/>
          <w:smallCaps/>
          <w:sz w:val="40"/>
          <w:szCs w:val="40"/>
          <w:cs/>
          <w:lang w:bidi="hi-IN"/>
        </w:rPr>
        <w:lastRenderedPageBreak/>
        <w:t>Module</w:t>
      </w:r>
      <w:r w:rsidRPr="00B11A8F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>…………</w:t>
      </w:r>
      <w:r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 xml:space="preserve"> </w:t>
      </w:r>
      <w:r w:rsidRPr="00B11A8F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 xml:space="preserve"> </w:t>
      </w:r>
      <w:r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 xml:space="preserve">Web portal – SQC/ TPAI User </w:t>
      </w:r>
      <w:r w:rsidRPr="00B11A8F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>…</w:t>
      </w:r>
      <w:r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>……</w:t>
      </w:r>
      <w:bookmarkEnd w:id="29"/>
    </w:p>
    <w:p w14:paraId="7DB42B6B" w14:textId="77777777" w:rsidR="00952CFF" w:rsidRPr="00C319C0" w:rsidRDefault="00952CFF" w:rsidP="00952CFF">
      <w:pPr>
        <w:rPr>
          <w:lang w:bidi="hi-IN"/>
        </w:rPr>
      </w:pPr>
    </w:p>
    <w:p w14:paraId="03F2A72E" w14:textId="759D5E0F" w:rsidR="00952CFF" w:rsidRPr="00D37454" w:rsidRDefault="00952CFF" w:rsidP="00952CFF">
      <w:pPr>
        <w:pStyle w:val="Heading2"/>
        <w:numPr>
          <w:ilvl w:val="0"/>
          <w:numId w:val="30"/>
        </w:numPr>
        <w:rPr>
          <w:rFonts w:asciiTheme="minorHAnsi" w:hAnsiTheme="minorHAnsi" w:cs="Mangal"/>
          <w:b/>
          <w:bCs/>
          <w:sz w:val="36"/>
          <w:szCs w:val="36"/>
          <w:lang w:val="en"/>
        </w:rPr>
      </w:pPr>
      <w:bookmarkStart w:id="30" w:name="_Toc174031523"/>
      <w:r w:rsidRPr="00A60061">
        <w:rPr>
          <w:rFonts w:asciiTheme="minorHAnsi" w:hAnsiTheme="minorHAnsi" w:cstheme="minorHAnsi"/>
          <w:b/>
          <w:bCs/>
          <w:sz w:val="36"/>
          <w:szCs w:val="36"/>
          <w:cs/>
          <w:lang w:val="en" w:bidi="hi-IN"/>
        </w:rPr>
        <w:t>User Login</w:t>
      </w:r>
      <w:r w:rsidRPr="007A2453">
        <w:rPr>
          <w:rFonts w:asciiTheme="minorHAnsi" w:hAnsiTheme="minorHAnsi" w:cstheme="minorHAnsi" w:hint="cs"/>
          <w:b/>
          <w:bCs/>
          <w:sz w:val="36"/>
          <w:szCs w:val="36"/>
          <w:lang w:val="en" w:bidi="hi-IN"/>
        </w:rPr>
        <w:t xml:space="preserve"> </w:t>
      </w:r>
      <w:r w:rsidRPr="007A2453">
        <w:rPr>
          <w:rFonts w:ascii="Mangal" w:hAnsi="Mangal" w:cs="Mangal"/>
          <w:b/>
          <w:bCs/>
          <w:sz w:val="36"/>
          <w:szCs w:val="36"/>
          <w:lang w:val="en" w:bidi="hi-IN"/>
        </w:rPr>
        <w:t>यूजर</w:t>
      </w:r>
      <w:r w:rsidRPr="007B1BED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  </w:t>
      </w:r>
      <w:r w:rsidRPr="007A2453">
        <w:rPr>
          <w:rFonts w:ascii="Mangal" w:hAnsi="Mangal" w:cs="Mangal"/>
          <w:b/>
          <w:bCs/>
          <w:sz w:val="36"/>
          <w:szCs w:val="36"/>
          <w:lang w:val="en" w:bidi="hi-IN"/>
        </w:rPr>
        <w:t>लॉगिन</w:t>
      </w:r>
      <w:r w:rsidRPr="007A2453">
        <w:rPr>
          <w:rFonts w:asciiTheme="minorHAnsi" w:hAnsiTheme="minorHAnsi" w:cstheme="minorHAnsi" w:hint="cs"/>
          <w:b/>
          <w:bCs/>
          <w:sz w:val="36"/>
          <w:szCs w:val="36"/>
          <w:cs/>
          <w:lang w:val="en" w:bidi="hi-IN"/>
        </w:rPr>
        <w:t xml:space="preserve"> </w:t>
      </w:r>
      <w:r w:rsidRPr="007A2453">
        <w:rPr>
          <w:rFonts w:asciiTheme="minorHAnsi" w:hAnsiTheme="minorHAnsi" w:cstheme="minorHAnsi"/>
          <w:b/>
          <w:bCs/>
          <w:sz w:val="36"/>
          <w:szCs w:val="36"/>
          <w:cs/>
          <w:lang w:val="en" w:bidi="hi-IN"/>
        </w:rPr>
        <w:t>–</w:t>
      </w:r>
      <w:r w:rsidRPr="007A2453">
        <w:rPr>
          <w:rFonts w:asciiTheme="minorHAnsi" w:hAnsiTheme="minorHAnsi" w:cstheme="minorHAnsi" w:hint="cs"/>
          <w:b/>
          <w:bCs/>
          <w:sz w:val="36"/>
          <w:szCs w:val="36"/>
          <w:cs/>
          <w:lang w:val="en" w:bidi="hi-IN"/>
        </w:rPr>
        <w:t xml:space="preserve"> </w:t>
      </w:r>
      <w:bookmarkEnd w:id="30"/>
      <w:r w:rsidR="00897A43">
        <w:rPr>
          <w:rFonts w:asciiTheme="minorHAnsi" w:hAnsiTheme="minorHAnsi" w:cstheme="minorHAnsi"/>
          <w:b/>
          <w:bCs/>
          <w:smallCaps/>
          <w:sz w:val="40"/>
          <w:szCs w:val="40"/>
          <w:lang w:bidi="hi-IN"/>
        </w:rPr>
        <w:t>SQC/ TPAI</w:t>
      </w:r>
      <w:bookmarkStart w:id="31" w:name="_GoBack"/>
      <w:bookmarkEnd w:id="31"/>
    </w:p>
    <w:p w14:paraId="0F043434" w14:textId="77777777" w:rsidR="00952CFF" w:rsidRDefault="00952CFF" w:rsidP="00952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  <w:r w:rsidRPr="00511656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The web portal can be opened using the </w:t>
      </w:r>
      <w:r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URL </w:t>
      </w:r>
      <w:r w:rsidRPr="00511656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>given below</w:t>
      </w:r>
    </w:p>
    <w:p w14:paraId="2F5373FA" w14:textId="77777777" w:rsidR="00952CFF" w:rsidRDefault="00952CFF" w:rsidP="00952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वेब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पोर्टल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को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नीचे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दिए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गए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यूआरएल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का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उपयोग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करके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खोला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जा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सकता</w:t>
      </w:r>
      <w:r w:rsidRPr="00D37454"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  <w:t xml:space="preserve"> </w:t>
      </w:r>
      <w:r w:rsidRPr="00D37454">
        <w:rPr>
          <w:rFonts w:ascii="Nirmala UI" w:hAnsi="Nirmala UI" w:cs="Nirmala UI"/>
          <w:color w:val="auto"/>
          <w:kern w:val="0"/>
          <w:sz w:val="24"/>
          <w:szCs w:val="21"/>
          <w:lang w:val="en" w:eastAsia="en-IN" w:bidi="hi-IN"/>
        </w:rPr>
        <w:t>है</w:t>
      </w:r>
    </w:p>
    <w:p w14:paraId="2F95036E" w14:textId="77777777" w:rsidR="00952CFF" w:rsidRPr="00D37454" w:rsidRDefault="00952CFF" w:rsidP="00952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Style w:val="Hyperlink"/>
          <w:rFonts w:ascii="Times New Roman" w:hAnsi="Times New Roman" w:cs="Mangal"/>
          <w:kern w:val="0"/>
          <w:sz w:val="24"/>
          <w:szCs w:val="21"/>
          <w:u w:val="none"/>
          <w:lang w:val="en" w:eastAsia="en-IN" w:bidi="hi-IN"/>
        </w:rPr>
      </w:pPr>
      <w:r w:rsidRPr="001C77BB">
        <w:rPr>
          <w:rStyle w:val="Hyperlink"/>
          <w:rFonts w:ascii="Times New Roman" w:hAnsi="Times New Roman" w:cs="Mangal"/>
          <w:kern w:val="0"/>
          <w:sz w:val="24"/>
          <w:szCs w:val="21"/>
          <w:lang w:val="en" w:eastAsia="en-IN" w:bidi="hi-IN"/>
        </w:rPr>
        <w:t>https://</w:t>
      </w:r>
      <w:hyperlink r:id="rId91" w:history="1">
        <w:r w:rsidRPr="001C77BB">
          <w:rPr>
            <w:rStyle w:val="Hyperlink"/>
            <w:rFonts w:ascii="Times New Roman" w:hAnsi="Times New Roman" w:cs="Mangal"/>
            <w:kern w:val="0"/>
            <w:sz w:val="24"/>
            <w:szCs w:val="21"/>
            <w:lang w:val="en" w:eastAsia="en-IN" w:bidi="hi-IN"/>
          </w:rPr>
          <w:t>geoportal.mp.gov.in/MPPHE</w:t>
        </w:r>
      </w:hyperlink>
    </w:p>
    <w:p w14:paraId="02B162FD" w14:textId="77777777" w:rsidR="00952CFF" w:rsidRDefault="00952CFF" w:rsidP="00952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Style w:val="Hyperlink"/>
          <w:rFonts w:ascii="Times New Roman" w:hAnsi="Times New Roman" w:cs="Mangal"/>
          <w:kern w:val="0"/>
          <w:sz w:val="24"/>
          <w:szCs w:val="21"/>
          <w:lang w:val="en" w:eastAsia="en-IN" w:bidi="hi-IN"/>
        </w:rPr>
      </w:pPr>
      <w:r w:rsidRPr="00633D3F">
        <w:rPr>
          <w:rFonts w:ascii="Times New Roman" w:hAnsi="Times New Roman" w:cs="Mangal"/>
          <w:noProof/>
          <w:color w:val="0000FF"/>
          <w:kern w:val="0"/>
          <w:sz w:val="24"/>
          <w:szCs w:val="21"/>
          <w:u w:val="single"/>
          <w:lang w:eastAsia="en-IN" w:bidi="hi-IN"/>
        </w:rPr>
        <w:drawing>
          <wp:anchor distT="0" distB="0" distL="114300" distR="114300" simplePos="0" relativeHeight="251847680" behindDoc="0" locked="0" layoutInCell="1" allowOverlap="1" wp14:anchorId="2563FF3F" wp14:editId="154C7F54">
            <wp:simplePos x="0" y="0"/>
            <wp:positionH relativeFrom="column">
              <wp:posOffset>-501650</wp:posOffset>
            </wp:positionH>
            <wp:positionV relativeFrom="paragraph">
              <wp:posOffset>344170</wp:posOffset>
            </wp:positionV>
            <wp:extent cx="6121400" cy="2817834"/>
            <wp:effectExtent l="0" t="0" r="0" b="1905"/>
            <wp:wrapTopAndBottom/>
            <wp:docPr id="14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75E83ED-8913-4E2B-BF36-795283A0E9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75E83ED-8913-4E2B-BF36-795283A0E9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178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A2F3715" w14:textId="77777777" w:rsidR="00952CFF" w:rsidRPr="001C77BB" w:rsidRDefault="00952CFF" w:rsidP="00952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Style w:val="Hyperlink"/>
          <w:rFonts w:ascii="Times New Roman" w:hAnsi="Times New Roman" w:cs="Mangal"/>
          <w:kern w:val="0"/>
          <w:sz w:val="24"/>
          <w:szCs w:val="21"/>
          <w:lang w:val="en" w:eastAsia="en-IN" w:bidi="hi-IN"/>
        </w:rPr>
      </w:pPr>
    </w:p>
    <w:p w14:paraId="30612328" w14:textId="77777777" w:rsidR="00952CFF" w:rsidRPr="00511656" w:rsidRDefault="00952CFF" w:rsidP="00952C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Mangal"/>
          <w:color w:val="auto"/>
          <w:kern w:val="0"/>
          <w:sz w:val="24"/>
          <w:szCs w:val="21"/>
          <w:lang w:val="en" w:eastAsia="en-IN" w:bidi="hi-IN"/>
        </w:rPr>
      </w:pPr>
    </w:p>
    <w:p w14:paraId="198E900C" w14:textId="77777777" w:rsidR="00952CFF" w:rsidRDefault="00952CFF" w:rsidP="00952CF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 xml:space="preserve"> User</w:t>
      </w:r>
      <w:r w:rsidRPr="00511656">
        <w:rPr>
          <w:lang w:val="en"/>
        </w:rPr>
        <w:t xml:space="preserve"> can access the web application by using the authorized login credentials.</w:t>
      </w:r>
      <w:r>
        <w:rPr>
          <w:lang w:val="en"/>
        </w:rPr>
        <w:t xml:space="preserve"> </w:t>
      </w:r>
    </w:p>
    <w:p w14:paraId="0D38E006" w14:textId="77777777" w:rsidR="00952CFF" w:rsidRPr="00511656" w:rsidRDefault="00952CFF" w:rsidP="00952CFF">
      <w:pPr>
        <w:pStyle w:val="ListParagraph"/>
        <w:spacing w:line="259" w:lineRule="auto"/>
        <w:ind w:left="1080"/>
        <w:rPr>
          <w:lang w:val="en"/>
        </w:rPr>
      </w:pPr>
      <w:r w:rsidRPr="00D37454">
        <w:rPr>
          <w:rFonts w:ascii="Nirmala UI" w:hAnsi="Nirmala UI" w:cs="Nirmala UI"/>
          <w:lang w:val="en"/>
        </w:rPr>
        <w:t>उपयोगकर्ता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अधिकृत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लॉगिन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क्रेडेंशियल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का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उपयोग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करके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वेब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एप्लिकेशन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तक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पहुंच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सकता</w:t>
      </w:r>
      <w:r w:rsidRPr="00D37454">
        <w:rPr>
          <w:lang w:val="en"/>
        </w:rPr>
        <w:t xml:space="preserve"> </w:t>
      </w:r>
      <w:r w:rsidRPr="00D37454">
        <w:rPr>
          <w:rFonts w:ascii="Nirmala UI" w:hAnsi="Nirmala UI" w:cs="Nirmala UI"/>
          <w:lang w:val="en"/>
        </w:rPr>
        <w:t>है।</w:t>
      </w:r>
    </w:p>
    <w:p w14:paraId="59F6FA7A" w14:textId="77777777" w:rsidR="00952CFF" w:rsidRPr="00E00786" w:rsidRDefault="00952CFF" w:rsidP="00952CF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E00786">
        <w:rPr>
          <w:lang w:val="en"/>
        </w:rPr>
        <w:t>Enter the desired details on the login page</w:t>
      </w:r>
      <w:r>
        <w:rPr>
          <w:lang w:val="en"/>
        </w:rPr>
        <w:t xml:space="preserve">/ </w:t>
      </w:r>
      <w:r w:rsidRPr="00E077A3">
        <w:rPr>
          <w:rFonts w:ascii="Nirmala UI" w:hAnsi="Nirmala UI" w:cs="Nirmala UI"/>
          <w:lang w:val="en"/>
        </w:rPr>
        <w:t>लॉगिन</w:t>
      </w:r>
      <w:r w:rsidRPr="00E077A3">
        <w:rPr>
          <w:lang w:val="en"/>
        </w:rPr>
        <w:t xml:space="preserve"> </w:t>
      </w:r>
      <w:r w:rsidRPr="00E077A3">
        <w:rPr>
          <w:rFonts w:ascii="Nirmala UI" w:hAnsi="Nirmala UI" w:cs="Nirmala UI"/>
          <w:lang w:val="en"/>
        </w:rPr>
        <w:t>पेज</w:t>
      </w:r>
      <w:r w:rsidRPr="00E077A3">
        <w:rPr>
          <w:lang w:val="en"/>
        </w:rPr>
        <w:t xml:space="preserve"> </w:t>
      </w:r>
      <w:r w:rsidRPr="00E077A3">
        <w:rPr>
          <w:rFonts w:ascii="Nirmala UI" w:hAnsi="Nirmala UI" w:cs="Nirmala UI"/>
          <w:lang w:val="en"/>
        </w:rPr>
        <w:t>पर</w:t>
      </w:r>
      <w:r w:rsidRPr="00E077A3">
        <w:rPr>
          <w:lang w:val="en"/>
        </w:rPr>
        <w:t xml:space="preserve"> </w:t>
      </w:r>
      <w:r w:rsidRPr="00E077A3">
        <w:rPr>
          <w:rFonts w:ascii="Nirmala UI" w:hAnsi="Nirmala UI" w:cs="Nirmala UI"/>
          <w:lang w:val="en"/>
        </w:rPr>
        <w:t>वांछित</w:t>
      </w:r>
      <w:r w:rsidRPr="00E077A3">
        <w:rPr>
          <w:lang w:val="en"/>
        </w:rPr>
        <w:t xml:space="preserve"> </w:t>
      </w:r>
      <w:r w:rsidRPr="00E077A3">
        <w:rPr>
          <w:rFonts w:ascii="Nirmala UI" w:hAnsi="Nirmala UI" w:cs="Nirmala UI"/>
          <w:lang w:val="en"/>
        </w:rPr>
        <w:t>विवरण</w:t>
      </w:r>
      <w:r w:rsidRPr="00E077A3">
        <w:rPr>
          <w:lang w:val="en"/>
        </w:rPr>
        <w:t xml:space="preserve"> </w:t>
      </w:r>
      <w:r w:rsidRPr="00E077A3">
        <w:rPr>
          <w:rFonts w:ascii="Nirmala UI" w:hAnsi="Nirmala UI" w:cs="Nirmala UI"/>
          <w:lang w:val="en"/>
        </w:rPr>
        <w:t>दर्ज</w:t>
      </w:r>
      <w:r w:rsidRPr="00E077A3">
        <w:rPr>
          <w:lang w:val="en"/>
        </w:rPr>
        <w:t xml:space="preserve"> </w:t>
      </w:r>
      <w:r w:rsidRPr="00E077A3">
        <w:rPr>
          <w:rFonts w:ascii="Nirmala UI" w:hAnsi="Nirmala UI" w:cs="Nirmala UI"/>
          <w:lang w:val="en"/>
        </w:rPr>
        <w:t>करें।</w:t>
      </w:r>
    </w:p>
    <w:p w14:paraId="72F41247" w14:textId="77777777" w:rsidR="00952CFF" w:rsidRPr="00E00786" w:rsidRDefault="00952CFF" w:rsidP="00952CFF">
      <w:pPr>
        <w:pStyle w:val="ListParagraph"/>
        <w:numPr>
          <w:ilvl w:val="0"/>
          <w:numId w:val="3"/>
        </w:numPr>
        <w:spacing w:line="259" w:lineRule="auto"/>
        <w:rPr>
          <w:lang w:val="en"/>
        </w:rPr>
      </w:pPr>
      <w:r w:rsidRPr="00E00786">
        <w:rPr>
          <w:lang w:val="en"/>
        </w:rPr>
        <w:t>Enter Username</w:t>
      </w:r>
      <w:r>
        <w:rPr>
          <w:lang w:val="en"/>
        </w:rPr>
        <w:t xml:space="preserve">/ </w:t>
      </w:r>
      <w:r w:rsidRPr="009425F4">
        <w:rPr>
          <w:rFonts w:ascii="Nirmala UI" w:hAnsi="Nirmala UI" w:cs="Nirmala UI"/>
          <w:lang w:val="en"/>
        </w:rPr>
        <w:t>यूजरनाम</w:t>
      </w:r>
      <w:r>
        <w:rPr>
          <w:rFonts w:ascii="Nirmala UI" w:hAnsi="Nirmala UI" w:cs="Nirmala UI"/>
          <w:lang w:val="en"/>
        </w:rPr>
        <w:t xml:space="preserve"> </w:t>
      </w:r>
      <w:r w:rsidRPr="009425F4">
        <w:rPr>
          <w:rFonts w:ascii="Nirmala UI" w:hAnsi="Nirmala UI" w:cs="Nirmala UI" w:hint="cs"/>
          <w:lang w:val="en"/>
        </w:rPr>
        <w:t>दर्ज</w:t>
      </w:r>
      <w:r w:rsidRPr="009425F4">
        <w:rPr>
          <w:rFonts w:ascii="Nirmala UI" w:hAnsi="Nirmala UI" w:cs="Nirmala UI"/>
          <w:lang w:val="en"/>
        </w:rPr>
        <w:t xml:space="preserve"> </w:t>
      </w:r>
      <w:r w:rsidRPr="009425F4">
        <w:rPr>
          <w:rFonts w:ascii="Nirmala UI" w:hAnsi="Nirmala UI" w:cs="Nirmala UI" w:hint="cs"/>
          <w:lang w:val="en"/>
        </w:rPr>
        <w:t>करें</w:t>
      </w:r>
    </w:p>
    <w:p w14:paraId="186E2695" w14:textId="77777777" w:rsidR="00952CFF" w:rsidRDefault="00952CFF" w:rsidP="00952CFF">
      <w:pPr>
        <w:pStyle w:val="ListParagraph"/>
        <w:numPr>
          <w:ilvl w:val="0"/>
          <w:numId w:val="3"/>
        </w:numPr>
        <w:spacing w:line="259" w:lineRule="auto"/>
        <w:rPr>
          <w:lang w:val="en"/>
        </w:rPr>
      </w:pPr>
      <w:r w:rsidRPr="00E00786">
        <w:rPr>
          <w:lang w:val="en"/>
        </w:rPr>
        <w:t>Enter Password</w:t>
      </w:r>
      <w:r>
        <w:rPr>
          <w:lang w:val="en"/>
        </w:rPr>
        <w:t xml:space="preserve"> / </w:t>
      </w:r>
      <w:r w:rsidRPr="009425F4">
        <w:rPr>
          <w:rFonts w:ascii="Nirmala UI" w:hAnsi="Nirmala UI" w:cs="Nirmala UI"/>
          <w:lang w:val="en"/>
        </w:rPr>
        <w:t>पासवर्ड</w:t>
      </w:r>
      <w:r w:rsidRPr="009425F4">
        <w:rPr>
          <w:rFonts w:ascii="Nirmala UI" w:hAnsi="Nirmala UI" w:cs="Nirmala UI" w:hint="cs"/>
          <w:lang w:val="en"/>
        </w:rPr>
        <w:t xml:space="preserve"> दर्ज</w:t>
      </w:r>
      <w:r w:rsidRPr="009425F4">
        <w:rPr>
          <w:rFonts w:ascii="Nirmala UI" w:hAnsi="Nirmala UI" w:cs="Nirmala UI"/>
          <w:lang w:val="en"/>
        </w:rPr>
        <w:t xml:space="preserve"> </w:t>
      </w:r>
      <w:r w:rsidRPr="009425F4">
        <w:rPr>
          <w:rFonts w:ascii="Nirmala UI" w:hAnsi="Nirmala UI" w:cs="Nirmala UI" w:hint="cs"/>
          <w:lang w:val="en"/>
        </w:rPr>
        <w:t>करें</w:t>
      </w:r>
    </w:p>
    <w:p w14:paraId="54CACE1C" w14:textId="77777777" w:rsidR="00952CFF" w:rsidRDefault="00952CFF" w:rsidP="00952CFF">
      <w:pPr>
        <w:pStyle w:val="ListParagraph"/>
        <w:numPr>
          <w:ilvl w:val="0"/>
          <w:numId w:val="3"/>
        </w:numPr>
        <w:spacing w:line="259" w:lineRule="auto"/>
        <w:rPr>
          <w:lang w:val="en"/>
        </w:rPr>
      </w:pPr>
      <w:r w:rsidRPr="00E00786">
        <w:rPr>
          <w:lang w:val="en"/>
        </w:rPr>
        <w:t>Click on the Login button.</w:t>
      </w:r>
    </w:p>
    <w:p w14:paraId="0351F9EB" w14:textId="77777777" w:rsidR="00952CFF" w:rsidRDefault="00952CFF" w:rsidP="00952CFF">
      <w:pPr>
        <w:pStyle w:val="ListParagraph"/>
        <w:spacing w:line="259" w:lineRule="auto"/>
        <w:ind w:left="1440"/>
        <w:rPr>
          <w:lang w:val="en"/>
        </w:rPr>
      </w:pPr>
      <w:r w:rsidRPr="009425F4">
        <w:rPr>
          <w:rFonts w:ascii="Nirmala UI" w:hAnsi="Nirmala UI" w:cs="Nirmala UI"/>
          <w:lang w:val="en"/>
        </w:rPr>
        <w:t>लॉगिन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बटन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पर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क्लिक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करें।</w:t>
      </w:r>
    </w:p>
    <w:p w14:paraId="7AED5581" w14:textId="77777777" w:rsidR="00952CFF" w:rsidRPr="00797C9C" w:rsidRDefault="00952CFF" w:rsidP="00952CFF">
      <w:pPr>
        <w:pStyle w:val="ListParagraph"/>
        <w:spacing w:line="259" w:lineRule="auto"/>
        <w:ind w:left="1440"/>
        <w:rPr>
          <w:lang w:val="en"/>
        </w:rPr>
      </w:pPr>
    </w:p>
    <w:p w14:paraId="7DF62B5A" w14:textId="77777777" w:rsidR="00952CFF" w:rsidRPr="00797C9C" w:rsidRDefault="00952CFF" w:rsidP="00952CFF">
      <w:pPr>
        <w:spacing w:line="259" w:lineRule="auto"/>
        <w:rPr>
          <w:lang w:val="en"/>
        </w:rPr>
      </w:pPr>
      <w:r w:rsidRPr="00232784">
        <w:rPr>
          <w:noProof/>
          <w:lang w:val="en"/>
        </w:rPr>
        <w:lastRenderedPageBreak/>
        <w:drawing>
          <wp:inline distT="0" distB="0" distL="0" distR="0" wp14:anchorId="2C43E0F3" wp14:editId="43198E2A">
            <wp:extent cx="5486400" cy="244475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056B" w14:textId="77777777" w:rsidR="00952CFF" w:rsidRDefault="00952CFF" w:rsidP="00952CFF">
      <w:pPr>
        <w:spacing w:line="259" w:lineRule="auto"/>
        <w:rPr>
          <w:lang w:val="en"/>
        </w:rPr>
      </w:pPr>
    </w:p>
    <w:p w14:paraId="17DEBF1A" w14:textId="77777777" w:rsidR="00952CFF" w:rsidRDefault="00952CFF" w:rsidP="00952CF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If  User will enter wrong Username and Password , the system will display Error Message “</w:t>
      </w:r>
      <w:r>
        <w:rPr>
          <w:rFonts w:ascii="Montserrat-SemiBold" w:hAnsi="Montserrat-SemiBold"/>
          <w:color w:val="FF0000"/>
          <w:shd w:val="clear" w:color="auto" w:fill="FFFFFF"/>
        </w:rPr>
        <w:t>Please ensure the captcha is entered correctly!</w:t>
      </w:r>
      <w:r>
        <w:rPr>
          <w:lang w:val="en"/>
        </w:rPr>
        <w:t>”.</w:t>
      </w:r>
    </w:p>
    <w:p w14:paraId="57560B21" w14:textId="77777777" w:rsidR="00952CFF" w:rsidRDefault="00952CFF" w:rsidP="00952CFF">
      <w:pPr>
        <w:pStyle w:val="ListParagraph"/>
        <w:spacing w:line="259" w:lineRule="auto"/>
        <w:ind w:left="1080"/>
        <w:rPr>
          <w:lang w:val="en"/>
        </w:rPr>
      </w:pPr>
      <w:r w:rsidRPr="009425F4">
        <w:rPr>
          <w:rFonts w:ascii="Nirmala UI" w:hAnsi="Nirmala UI" w:cs="Nirmala UI"/>
          <w:lang w:val="en"/>
        </w:rPr>
        <w:t>गलत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यूजरनाम</w:t>
      </w:r>
      <w:r>
        <w:rPr>
          <w:rFonts w:ascii="Nirmala UI" w:hAnsi="Nirmala UI" w:cs="Nirmala UI"/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और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पासवर्ड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दर्ज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करेगा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तो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सिस्टम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त्रुटि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संदेश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प्रदर्शित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करेगा</w:t>
      </w:r>
      <w:r w:rsidRPr="009425F4">
        <w:rPr>
          <w:lang w:val="en"/>
        </w:rPr>
        <w:t xml:space="preserve"> “</w:t>
      </w:r>
      <w:r w:rsidRPr="009425F4">
        <w:rPr>
          <w:rFonts w:ascii="Nirmala UI" w:hAnsi="Nirmala UI" w:cs="Nirmala UI"/>
          <w:lang w:val="en"/>
        </w:rPr>
        <w:t>कृपया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सुनिश्चित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करें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कि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कैप्चा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सही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ढंग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से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दर्ज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किया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गया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है।</w:t>
      </w:r>
    </w:p>
    <w:p w14:paraId="1AF5E428" w14:textId="77777777" w:rsidR="00952CFF" w:rsidRDefault="00952CFF" w:rsidP="00952CFF">
      <w:pPr>
        <w:spacing w:line="259" w:lineRule="auto"/>
        <w:rPr>
          <w:lang w:val="en"/>
        </w:rPr>
      </w:pPr>
    </w:p>
    <w:p w14:paraId="663E8CF9" w14:textId="77777777" w:rsidR="00952CFF" w:rsidRPr="00742169" w:rsidRDefault="00952CFF" w:rsidP="00952CFF">
      <w:pPr>
        <w:spacing w:line="259" w:lineRule="auto"/>
        <w:rPr>
          <w:lang w:val="en"/>
        </w:rPr>
      </w:pPr>
      <w:r w:rsidRPr="00D37454">
        <w:rPr>
          <w:noProof/>
          <w:lang w:val="en"/>
        </w:rPr>
        <w:drawing>
          <wp:inline distT="0" distB="0" distL="0" distR="0" wp14:anchorId="466FAA76" wp14:editId="44EB5C77">
            <wp:extent cx="5486400" cy="2474595"/>
            <wp:effectExtent l="0" t="0" r="0" b="1905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2060" w14:textId="77777777" w:rsidR="00952CFF" w:rsidRDefault="00952CFF" w:rsidP="00952CF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CB7701">
        <w:rPr>
          <w:lang w:val="en"/>
        </w:rPr>
        <w:t xml:space="preserve">After </w:t>
      </w:r>
      <w:r>
        <w:rPr>
          <w:lang w:val="en"/>
        </w:rPr>
        <w:t xml:space="preserve">successfully </w:t>
      </w:r>
      <w:r w:rsidRPr="00CB7701">
        <w:rPr>
          <w:lang w:val="en"/>
        </w:rPr>
        <w:t>lo</w:t>
      </w:r>
      <w:r>
        <w:rPr>
          <w:lang w:val="en"/>
        </w:rPr>
        <w:t>gin,  user</w:t>
      </w:r>
      <w:r w:rsidRPr="00511656">
        <w:rPr>
          <w:lang w:val="en"/>
        </w:rPr>
        <w:t xml:space="preserve"> </w:t>
      </w:r>
      <w:r>
        <w:rPr>
          <w:lang w:val="en"/>
        </w:rPr>
        <w:t xml:space="preserve">will land on Home page. User can view a menu in header </w:t>
      </w:r>
    </w:p>
    <w:p w14:paraId="6C768C7E" w14:textId="6FFA754D" w:rsidR="00952CFF" w:rsidRPr="0090558D" w:rsidRDefault="00952CFF" w:rsidP="0090558D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9425F4">
        <w:rPr>
          <w:rFonts w:ascii="Nirmala UI" w:hAnsi="Nirmala UI" w:cs="Nirmala UI"/>
          <w:lang w:val="en"/>
        </w:rPr>
        <w:t>सफलतापूर्वक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लॉगिन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करने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के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बाद</w:t>
      </w:r>
      <w:r w:rsidRPr="009425F4">
        <w:rPr>
          <w:lang w:val="en"/>
        </w:rPr>
        <w:t xml:space="preserve">, </w:t>
      </w:r>
      <w:r w:rsidRPr="009425F4">
        <w:rPr>
          <w:rFonts w:ascii="Nirmala UI" w:hAnsi="Nirmala UI" w:cs="Nirmala UI"/>
          <w:lang w:val="en"/>
        </w:rPr>
        <w:t>होम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पेज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पर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आ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जाएगा।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उपयोगकर्ता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 w:hint="cs"/>
          <w:lang w:val="en"/>
        </w:rPr>
        <w:t>साइड</w:t>
      </w:r>
      <w:r w:rsidRPr="009425F4">
        <w:rPr>
          <w:rFonts w:ascii="Nirmala UI" w:hAnsi="Nirmala UI" w:cs="Nirmala UI"/>
          <w:lang w:val="en"/>
        </w:rPr>
        <w:t xml:space="preserve"> </w:t>
      </w:r>
      <w:r w:rsidRPr="009425F4">
        <w:rPr>
          <w:rFonts w:ascii="Nirmala UI" w:hAnsi="Nirmala UI" w:cs="Nirmala UI" w:hint="cs"/>
          <w:lang w:val="en"/>
        </w:rPr>
        <w:t>मेनू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में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मेनू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देख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सकता</w:t>
      </w:r>
      <w:r w:rsidRPr="009425F4">
        <w:rPr>
          <w:lang w:val="en"/>
        </w:rPr>
        <w:t xml:space="preserve"> </w:t>
      </w:r>
      <w:r w:rsidRPr="009425F4">
        <w:rPr>
          <w:rFonts w:ascii="Nirmala UI" w:hAnsi="Nirmala UI" w:cs="Nirmala UI"/>
          <w:lang w:val="en"/>
        </w:rPr>
        <w:t>ह</w:t>
      </w:r>
    </w:p>
    <w:p w14:paraId="2AE036E2" w14:textId="7672F717" w:rsidR="00952CFF" w:rsidRPr="0090558D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Anushravan/</w:t>
      </w:r>
      <w:r w:rsidRPr="00E127FD">
        <w:t xml:space="preserve"> </w:t>
      </w:r>
      <w:r w:rsidRPr="00E127FD">
        <w:rPr>
          <w:rFonts w:ascii="Nirmala UI" w:hAnsi="Nirmala UI" w:cs="Nirmala UI"/>
          <w:lang w:val="en"/>
        </w:rPr>
        <w:t>अनुश्रवण</w:t>
      </w:r>
    </w:p>
    <w:p w14:paraId="337E31C1" w14:textId="2ACC48B2" w:rsidR="0090558D" w:rsidRPr="0090558D" w:rsidRDefault="0090558D" w:rsidP="0090558D">
      <w:pPr>
        <w:spacing w:line="259" w:lineRule="auto"/>
        <w:rPr>
          <w:lang w:val="en"/>
        </w:rPr>
      </w:pPr>
      <w:r w:rsidRPr="0090558D">
        <w:rPr>
          <w:noProof/>
          <w:lang w:val="en"/>
        </w:rPr>
        <w:lastRenderedPageBreak/>
        <w:drawing>
          <wp:inline distT="0" distB="0" distL="0" distR="0" wp14:anchorId="7A0D9027" wp14:editId="612A3E55">
            <wp:extent cx="5486400" cy="2496185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3BDD" w14:textId="77777777" w:rsidR="00952CFF" w:rsidRPr="00E127FD" w:rsidRDefault="00952CFF" w:rsidP="00952CFF">
      <w:pPr>
        <w:pStyle w:val="Heading2"/>
        <w:numPr>
          <w:ilvl w:val="0"/>
          <w:numId w:val="30"/>
        </w:numPr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</w:pPr>
      <w:bookmarkStart w:id="32" w:name="_Toc174031524"/>
      <w:r w:rsidRPr="00E127FD">
        <w:rPr>
          <w:rFonts w:asciiTheme="minorHAnsi" w:hAnsiTheme="minorHAnsi" w:cstheme="minorHAnsi"/>
          <w:b/>
          <w:bCs/>
          <w:sz w:val="36"/>
          <w:szCs w:val="36"/>
          <w:lang w:val="en" w:bidi="hi-IN"/>
        </w:rPr>
        <w:t xml:space="preserve">Anushravan/ </w:t>
      </w:r>
      <w:r w:rsidRPr="00952CFF">
        <w:rPr>
          <w:rFonts w:ascii="Mangal" w:hAnsi="Mangal" w:cs="Mangal"/>
          <w:b/>
          <w:bCs/>
          <w:sz w:val="36"/>
          <w:szCs w:val="36"/>
          <w:lang w:val="en" w:bidi="hi-IN"/>
        </w:rPr>
        <w:t>अनुश्रवण</w:t>
      </w:r>
      <w:bookmarkEnd w:id="32"/>
    </w:p>
    <w:p w14:paraId="62537D3A" w14:textId="77777777" w:rsidR="00952CFF" w:rsidRPr="00E127FD" w:rsidRDefault="00952CFF" w:rsidP="00952CF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 xml:space="preserve"> User</w:t>
      </w:r>
      <w:r w:rsidRPr="00511656">
        <w:rPr>
          <w:lang w:val="en"/>
        </w:rPr>
        <w:t xml:space="preserve"> </w:t>
      </w:r>
      <w:r>
        <w:rPr>
          <w:lang w:val="en"/>
        </w:rPr>
        <w:t xml:space="preserve">will click on </w:t>
      </w:r>
      <w:r w:rsidRPr="00E127FD">
        <w:rPr>
          <w:lang w:val="en"/>
        </w:rPr>
        <w:t xml:space="preserve">Anushravan/ </w:t>
      </w:r>
      <w:r w:rsidRPr="00E127FD">
        <w:rPr>
          <w:rFonts w:ascii="Nirmala UI" w:hAnsi="Nirmala UI" w:cs="Nirmala UI"/>
          <w:lang w:val="en"/>
        </w:rPr>
        <w:t>अनुश्रवण</w:t>
      </w:r>
      <w:r>
        <w:rPr>
          <w:rFonts w:ascii="Nirmala UI" w:hAnsi="Nirmala UI" w:cs="Nirmala UI"/>
          <w:lang w:val="en"/>
        </w:rPr>
        <w:t xml:space="preserve"> </w:t>
      </w:r>
      <w:r w:rsidRPr="00E127FD">
        <w:rPr>
          <w:lang w:val="en"/>
        </w:rPr>
        <w:t>in the side panel, and , the system will open a collapsible panel user can open where the user can view following options</w:t>
      </w:r>
    </w:p>
    <w:p w14:paraId="37F8024C" w14:textId="77777777" w:rsidR="00952CFF" w:rsidRDefault="00952CFF" w:rsidP="00952CFF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साइड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पैनल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में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निरीक्षण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पर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क्लिक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करेगा</w:t>
      </w:r>
      <w:r w:rsidRPr="007B1BED">
        <w:rPr>
          <w:lang w:val="en"/>
        </w:rPr>
        <w:t xml:space="preserve">, </w:t>
      </w:r>
      <w:r w:rsidRPr="007B1BED">
        <w:rPr>
          <w:rFonts w:ascii="Nirmala UI" w:hAnsi="Nirmala UI" w:cs="Nirmala UI"/>
          <w:lang w:val="en"/>
        </w:rPr>
        <w:t>और</w:t>
      </w:r>
      <w:r w:rsidRPr="007B1BED">
        <w:rPr>
          <w:lang w:val="en"/>
        </w:rPr>
        <w:t xml:space="preserve">  </w:t>
      </w:r>
      <w:r w:rsidRPr="007B1BED">
        <w:rPr>
          <w:rFonts w:ascii="Nirmala UI" w:hAnsi="Nirmala UI" w:cs="Nirmala UI"/>
          <w:lang w:val="en"/>
        </w:rPr>
        <w:t>सिस्टम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एक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कोलैप्सेबल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पैनल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खोलेगा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जिसे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खोल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सकता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है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जहां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निम्नलिखित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विकल्प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देख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सकता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है</w:t>
      </w:r>
    </w:p>
    <w:p w14:paraId="150C56BC" w14:textId="5F204391" w:rsidR="00952CFF" w:rsidRPr="00952CFF" w:rsidRDefault="009826BA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hyperlink r:id="rId93" w:history="1">
        <w:r w:rsidR="00952CFF" w:rsidRPr="00952CFF">
          <w:rPr>
            <w:lang w:val="en"/>
          </w:rPr>
          <w:t>Mapped Field Engineer</w:t>
        </w:r>
      </w:hyperlink>
      <w:r w:rsidR="003F0D64">
        <w:rPr>
          <w:lang w:val="en"/>
        </w:rPr>
        <w:t>/</w:t>
      </w:r>
      <w:r w:rsidR="003F0D64" w:rsidRPr="003F0D64">
        <w:rPr>
          <w:rFonts w:ascii="Nirmala UI" w:hAnsi="Nirmala UI" w:cs="Nirmala UI"/>
          <w:lang w:val="en"/>
        </w:rPr>
        <w:t>मैप्ड</w:t>
      </w:r>
      <w:r w:rsidR="003F0D64" w:rsidRPr="003F0D64">
        <w:rPr>
          <w:lang w:val="en"/>
        </w:rPr>
        <w:t xml:space="preserve"> </w:t>
      </w:r>
      <w:r w:rsidR="003F0D64" w:rsidRPr="003F0D64">
        <w:rPr>
          <w:rFonts w:ascii="Nirmala UI" w:hAnsi="Nirmala UI" w:cs="Nirmala UI"/>
          <w:lang w:val="en"/>
        </w:rPr>
        <w:t>फील्ड</w:t>
      </w:r>
      <w:r w:rsidR="003F0D64" w:rsidRPr="003F0D64">
        <w:rPr>
          <w:lang w:val="en"/>
        </w:rPr>
        <w:t xml:space="preserve"> </w:t>
      </w:r>
      <w:r w:rsidR="003F0D64" w:rsidRPr="003F0D64">
        <w:rPr>
          <w:rFonts w:ascii="Nirmala UI" w:hAnsi="Nirmala UI" w:cs="Nirmala UI"/>
          <w:lang w:val="en"/>
        </w:rPr>
        <w:t>इंजीनियर</w:t>
      </w:r>
    </w:p>
    <w:p w14:paraId="407CEA7C" w14:textId="61B5C325" w:rsidR="00952CFF" w:rsidRPr="00E127FD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E127FD">
        <w:rPr>
          <w:lang w:val="en"/>
        </w:rPr>
        <w:t xml:space="preserve">Pending RFI List/ </w:t>
      </w:r>
      <w:r w:rsidRPr="00E127FD">
        <w:rPr>
          <w:rFonts w:ascii="Nirmala UI" w:hAnsi="Nirmala UI" w:cs="Nirmala UI"/>
          <w:lang w:val="en"/>
        </w:rPr>
        <w:t>पेंडिंग</w:t>
      </w:r>
      <w:r w:rsidRPr="00E127FD">
        <w:rPr>
          <w:lang w:val="en"/>
        </w:rPr>
        <w:t xml:space="preserve"> RFI   </w:t>
      </w:r>
      <w:r w:rsidRPr="00E127FD">
        <w:rPr>
          <w:rFonts w:ascii="Nirmala UI" w:hAnsi="Nirmala UI" w:cs="Nirmala UI"/>
          <w:lang w:val="en"/>
        </w:rPr>
        <w:t>लिस्ट</w:t>
      </w:r>
      <w:r w:rsidRPr="00E127FD">
        <w:rPr>
          <w:lang w:val="en"/>
        </w:rPr>
        <w:t xml:space="preserve"> </w:t>
      </w:r>
    </w:p>
    <w:p w14:paraId="133C7ED3" w14:textId="77777777" w:rsidR="00952CFF" w:rsidRPr="00E127FD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E127FD">
        <w:rPr>
          <w:lang w:val="en"/>
        </w:rPr>
        <w:t xml:space="preserve">Assigned RFI List/ </w:t>
      </w:r>
      <w:r w:rsidRPr="00E127FD">
        <w:rPr>
          <w:rFonts w:ascii="Nirmala UI" w:hAnsi="Nirmala UI" w:cs="Nirmala UI"/>
          <w:lang w:val="en"/>
        </w:rPr>
        <w:t>एसाइन्ड</w:t>
      </w:r>
      <w:r w:rsidRPr="00E127FD">
        <w:rPr>
          <w:lang w:val="en"/>
        </w:rPr>
        <w:t xml:space="preserve"> RFI </w:t>
      </w:r>
      <w:r w:rsidRPr="00E127FD">
        <w:rPr>
          <w:rFonts w:ascii="Nirmala UI" w:hAnsi="Nirmala UI" w:cs="Nirmala UI"/>
          <w:lang w:val="en"/>
        </w:rPr>
        <w:t>लिस्ट</w:t>
      </w:r>
      <w:r w:rsidRPr="00E127FD">
        <w:rPr>
          <w:lang w:val="en"/>
        </w:rPr>
        <w:t xml:space="preserve"> </w:t>
      </w:r>
    </w:p>
    <w:p w14:paraId="12DA2E16" w14:textId="77777777" w:rsidR="00952CFF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E127FD">
        <w:rPr>
          <w:lang w:val="en"/>
        </w:rPr>
        <w:t>Complete RFI List</w:t>
      </w:r>
      <w:r>
        <w:rPr>
          <w:lang w:val="en"/>
        </w:rPr>
        <w:t xml:space="preserve">/ </w:t>
      </w:r>
      <w:r w:rsidRPr="00E127FD">
        <w:rPr>
          <w:rFonts w:ascii="Nirmala UI" w:hAnsi="Nirmala UI" w:cs="Nirmala UI"/>
          <w:lang w:val="en"/>
        </w:rPr>
        <w:t>कम्पलीट</w:t>
      </w:r>
      <w:r w:rsidRPr="00E127FD">
        <w:rPr>
          <w:lang w:val="en"/>
        </w:rPr>
        <w:t xml:space="preserve"> RFI </w:t>
      </w:r>
      <w:r w:rsidRPr="00E127FD">
        <w:rPr>
          <w:rFonts w:ascii="Nirmala UI" w:hAnsi="Nirmala UI" w:cs="Nirmala UI"/>
          <w:lang w:val="en"/>
        </w:rPr>
        <w:t>लिस्ट</w:t>
      </w:r>
    </w:p>
    <w:p w14:paraId="5726B5C4" w14:textId="11319824" w:rsidR="00952CFF" w:rsidRDefault="00952CFF" w:rsidP="00952CFF">
      <w:pPr>
        <w:pStyle w:val="ListParagraph"/>
        <w:spacing w:line="259" w:lineRule="auto"/>
        <w:ind w:left="1080"/>
        <w:rPr>
          <w:lang w:val="en"/>
        </w:rPr>
      </w:pPr>
    </w:p>
    <w:p w14:paraId="36A65DF8" w14:textId="276FB21C" w:rsidR="0079027D" w:rsidRDefault="0079027D" w:rsidP="00952CFF">
      <w:pPr>
        <w:pStyle w:val="ListParagraph"/>
        <w:spacing w:line="259" w:lineRule="auto"/>
        <w:ind w:left="1080"/>
        <w:rPr>
          <w:lang w:val="en"/>
        </w:rPr>
      </w:pPr>
    </w:p>
    <w:p w14:paraId="0310ACCC" w14:textId="6A585C28" w:rsidR="0079027D" w:rsidRDefault="0079027D" w:rsidP="0079027D">
      <w:pPr>
        <w:pStyle w:val="ListParagraph"/>
        <w:spacing w:line="259" w:lineRule="auto"/>
        <w:ind w:left="-284"/>
        <w:rPr>
          <w:lang w:val="en"/>
        </w:rPr>
      </w:pPr>
      <w:r w:rsidRPr="0079027D">
        <w:rPr>
          <w:noProof/>
          <w:lang w:val="en"/>
        </w:rPr>
        <w:drawing>
          <wp:inline distT="0" distB="0" distL="0" distR="0" wp14:anchorId="78012D15" wp14:editId="7FF5A65B">
            <wp:extent cx="5486400" cy="2461895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6D21" w14:textId="684C01FD" w:rsidR="0079027D" w:rsidRDefault="0079027D" w:rsidP="0079027D">
      <w:pPr>
        <w:pStyle w:val="ListParagraph"/>
        <w:spacing w:line="259" w:lineRule="auto"/>
        <w:ind w:left="-284"/>
        <w:rPr>
          <w:lang w:val="en"/>
        </w:rPr>
      </w:pPr>
    </w:p>
    <w:p w14:paraId="478E398C" w14:textId="7F960A36" w:rsidR="0079027D" w:rsidRPr="003F0D64" w:rsidRDefault="009826BA" w:rsidP="00E8073A">
      <w:pPr>
        <w:pStyle w:val="Heading3"/>
        <w:numPr>
          <w:ilvl w:val="1"/>
          <w:numId w:val="30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hyperlink r:id="rId95" w:history="1">
        <w:bookmarkStart w:id="33" w:name="_Toc174031525"/>
        <w:r w:rsidR="003F0D64" w:rsidRPr="003F0D64">
          <w:rPr>
            <w:rFonts w:ascii="Mangal" w:eastAsiaTheme="majorEastAsia" w:hAnsi="Mangal" w:cs="Mangal"/>
            <w:color w:val="365F91" w:themeColor="accent1" w:themeShade="BF"/>
            <w:sz w:val="36"/>
            <w:szCs w:val="36"/>
            <w:lang w:val="en"/>
          </w:rPr>
          <w:t>Mapped</w:t>
        </w:r>
        <w:r w:rsidR="00F857EA">
          <w:rPr>
            <w:rFonts w:ascii="Mangal" w:eastAsiaTheme="majorEastAsia" w:hAnsi="Mangal" w:cs="Mangal"/>
            <w:color w:val="365F91" w:themeColor="accent1" w:themeShade="BF"/>
            <w:sz w:val="36"/>
            <w:szCs w:val="36"/>
            <w:lang w:val="en"/>
          </w:rPr>
          <w:t xml:space="preserve"> </w:t>
        </w:r>
        <w:r w:rsidR="003F0D64" w:rsidRPr="003F0D64">
          <w:rPr>
            <w:rFonts w:ascii="Mangal" w:eastAsiaTheme="majorEastAsia" w:hAnsi="Mangal" w:cs="Mangal"/>
            <w:color w:val="365F91" w:themeColor="accent1" w:themeShade="BF"/>
            <w:sz w:val="36"/>
            <w:szCs w:val="36"/>
            <w:lang w:val="en"/>
          </w:rPr>
          <w:t>Field Engineer</w:t>
        </w:r>
      </w:hyperlink>
      <w:r w:rsidR="003F0D64" w:rsidRPr="00F857EA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/मैप्ड फील्ड इंजीनियर</w:t>
      </w:r>
      <w:bookmarkEnd w:id="33"/>
    </w:p>
    <w:p w14:paraId="4702FA37" w14:textId="05B287A6" w:rsidR="003F0D64" w:rsidRDefault="003F0D64" w:rsidP="003F0D64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>will click on</w:t>
      </w:r>
      <w:r w:rsidRPr="003F0D64">
        <w:rPr>
          <w:lang w:val="en"/>
        </w:rPr>
        <w:t xml:space="preserve"> </w:t>
      </w:r>
      <w:r w:rsidR="004C6742">
        <w:rPr>
          <w:lang w:val="en"/>
        </w:rPr>
        <w:t>Mapped Fie</w:t>
      </w:r>
      <w:r w:rsidR="004A7311">
        <w:rPr>
          <w:lang w:val="en"/>
        </w:rPr>
        <w:t>ld</w:t>
      </w:r>
      <w:r w:rsidR="004C6742">
        <w:rPr>
          <w:lang w:val="en"/>
        </w:rPr>
        <w:t xml:space="preserve"> Engineer</w:t>
      </w:r>
      <w:r w:rsidRPr="003F2495">
        <w:rPr>
          <w:lang w:val="en"/>
        </w:rPr>
        <w:t xml:space="preserve"> </w:t>
      </w:r>
      <w:r>
        <w:rPr>
          <w:lang w:val="en"/>
        </w:rPr>
        <w:t>in the side panel, user</w:t>
      </w:r>
      <w:r w:rsidRPr="00511656">
        <w:rPr>
          <w:lang w:val="en"/>
        </w:rPr>
        <w:t xml:space="preserve"> </w:t>
      </w:r>
      <w:r>
        <w:rPr>
          <w:lang w:val="en"/>
        </w:rPr>
        <w:t>can view following Filter options</w:t>
      </w:r>
    </w:p>
    <w:p w14:paraId="5845F9B4" w14:textId="451C32AA" w:rsidR="003F0D64" w:rsidRDefault="003F0D64" w:rsidP="003F0D64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="004C6742" w:rsidRPr="004C6742">
        <w:rPr>
          <w:rFonts w:ascii="Nirmala UI" w:hAnsi="Nirmala UI" w:cs="Nirmala UI" w:hint="cs"/>
          <w:lang w:val="en"/>
        </w:rPr>
        <w:t>मैप्ड</w:t>
      </w:r>
      <w:r w:rsidR="004C6742" w:rsidRPr="004C6742">
        <w:rPr>
          <w:rFonts w:ascii="Nirmala UI" w:hAnsi="Nirmala UI" w:cs="Nirmala UI"/>
          <w:lang w:val="en"/>
        </w:rPr>
        <w:t xml:space="preserve"> </w:t>
      </w:r>
      <w:r w:rsidR="004C6742" w:rsidRPr="004C6742">
        <w:rPr>
          <w:rFonts w:ascii="Nirmala UI" w:hAnsi="Nirmala UI" w:cs="Nirmala UI" w:hint="cs"/>
          <w:lang w:val="en"/>
        </w:rPr>
        <w:t>फील्ड</w:t>
      </w:r>
      <w:r w:rsidR="004C6742" w:rsidRPr="004C6742">
        <w:rPr>
          <w:rFonts w:ascii="Nirmala UI" w:hAnsi="Nirmala UI" w:cs="Nirmala UI"/>
          <w:lang w:val="en"/>
        </w:rPr>
        <w:t xml:space="preserve"> </w:t>
      </w:r>
      <w:r w:rsidR="004C6742" w:rsidRPr="004C6742">
        <w:rPr>
          <w:rFonts w:ascii="Nirmala UI" w:hAnsi="Nirmala UI" w:cs="Nirmala UI" w:hint="cs"/>
          <w:lang w:val="en"/>
        </w:rPr>
        <w:t>इंजीनियर</w:t>
      </w:r>
      <w:r w:rsidR="004C6742" w:rsidRPr="004C6742">
        <w:rPr>
          <w:rFonts w:ascii="Nirmala UI" w:hAnsi="Nirmala UI" w:cs="Nirmala UI"/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पर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क्लिक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करेगा</w:t>
      </w:r>
      <w:r w:rsidRPr="007B1BED">
        <w:rPr>
          <w:lang w:val="en"/>
        </w:rPr>
        <w:t xml:space="preserve">, </w:t>
      </w:r>
      <w:r w:rsidRPr="007B1BED">
        <w:rPr>
          <w:rFonts w:ascii="Nirmala UI" w:hAnsi="Nirmala UI" w:cs="Nirmala UI"/>
          <w:lang w:val="en"/>
        </w:rPr>
        <w:t>जहां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Pr="00E127FD">
        <w:rPr>
          <w:lang w:val="en"/>
        </w:rPr>
        <w:t>RFI</w:t>
      </w:r>
      <w:r w:rsidRPr="003F2495"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असाइन</w:t>
      </w:r>
      <w:r w:rsidRPr="003F2495"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कर</w:t>
      </w:r>
      <w:r w:rsidRPr="003F2495"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सकता</w:t>
      </w:r>
      <w:r w:rsidRPr="003F2495"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है</w:t>
      </w:r>
      <w:r w:rsidRPr="003F2495">
        <w:rPr>
          <w:rFonts w:ascii="Nirmala UI" w:hAnsi="Nirmala UI" w:cs="Nirmala UI"/>
          <w:lang w:val="en"/>
        </w:rPr>
        <w:t xml:space="preserve"> </w:t>
      </w:r>
    </w:p>
    <w:p w14:paraId="1FDE802E" w14:textId="772FC2A5" w:rsidR="003F0D64" w:rsidRPr="00A23316" w:rsidRDefault="00D1461B" w:rsidP="003F0D64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Select </w:t>
      </w:r>
      <w:r w:rsidR="003F0D64" w:rsidRPr="003F0D64">
        <w:rPr>
          <w:lang w:val="en"/>
        </w:rPr>
        <w:t>Mapped Field Engineer List</w:t>
      </w:r>
      <w:r w:rsidR="003F0D64">
        <w:rPr>
          <w:lang w:val="en"/>
        </w:rPr>
        <w:t>/</w:t>
      </w:r>
      <w:r w:rsidR="003F0D64" w:rsidRPr="003F2495">
        <w:rPr>
          <w:rFonts w:hint="cs"/>
          <w:lang w:val="en"/>
        </w:rPr>
        <w:t xml:space="preserve"> </w:t>
      </w:r>
      <w:r w:rsidR="003F0D64" w:rsidRPr="003F2495">
        <w:rPr>
          <w:rFonts w:ascii="Nirmala UI" w:hAnsi="Nirmala UI" w:cs="Nirmala UI"/>
          <w:lang w:val="en"/>
        </w:rPr>
        <w:t>सेलेक्ट</w:t>
      </w:r>
      <w:r w:rsidR="003F0D64" w:rsidRPr="003F2495">
        <w:rPr>
          <w:lang w:val="en"/>
        </w:rPr>
        <w:t xml:space="preserve"> </w:t>
      </w:r>
      <w:r w:rsidRPr="004C6742">
        <w:rPr>
          <w:rFonts w:ascii="Nirmala UI" w:hAnsi="Nirmala UI" w:cs="Nirmala UI" w:hint="cs"/>
          <w:lang w:val="en"/>
        </w:rPr>
        <w:t>मैप्ड</w:t>
      </w:r>
      <w:r w:rsidRPr="004C6742">
        <w:rPr>
          <w:rFonts w:ascii="Nirmala UI" w:hAnsi="Nirmala UI" w:cs="Nirmala UI"/>
          <w:lang w:val="en"/>
        </w:rPr>
        <w:t xml:space="preserve"> </w:t>
      </w:r>
      <w:r w:rsidRPr="004C6742">
        <w:rPr>
          <w:rFonts w:ascii="Nirmala UI" w:hAnsi="Nirmala UI" w:cs="Nirmala UI" w:hint="cs"/>
          <w:lang w:val="en"/>
        </w:rPr>
        <w:t>फील्ड</w:t>
      </w:r>
      <w:r w:rsidRPr="004C6742">
        <w:rPr>
          <w:rFonts w:ascii="Nirmala UI" w:hAnsi="Nirmala UI" w:cs="Nirmala UI"/>
          <w:lang w:val="en"/>
        </w:rPr>
        <w:t xml:space="preserve"> </w:t>
      </w:r>
      <w:r w:rsidRPr="004C6742">
        <w:rPr>
          <w:rFonts w:ascii="Nirmala UI" w:hAnsi="Nirmala UI" w:cs="Nirmala UI" w:hint="cs"/>
          <w:lang w:val="en"/>
        </w:rPr>
        <w:t>इंजीनियर</w:t>
      </w:r>
      <w:r w:rsidR="00E82351">
        <w:rPr>
          <w:rFonts w:ascii="Nirmala UI" w:hAnsi="Nirmala UI" w:cs="Nirmala UI"/>
          <w:lang w:val="en"/>
        </w:rPr>
        <w:t xml:space="preserve"> </w:t>
      </w:r>
      <w:r w:rsidR="00E82351" w:rsidRPr="00E82351">
        <w:rPr>
          <w:rFonts w:ascii="Nirmala UI" w:hAnsi="Nirmala UI" w:cs="Nirmala UI" w:hint="cs"/>
          <w:lang w:val="en"/>
        </w:rPr>
        <w:t>लिस्ट</w:t>
      </w:r>
      <w:r w:rsidR="00E82351" w:rsidRPr="00E82351">
        <w:rPr>
          <w:rFonts w:ascii="Nirmala UI" w:hAnsi="Nirmala UI" w:cs="Nirmala UI"/>
          <w:lang w:val="en"/>
        </w:rPr>
        <w:t xml:space="preserve">  </w:t>
      </w:r>
    </w:p>
    <w:p w14:paraId="35E82C1E" w14:textId="77777777" w:rsidR="003F0D64" w:rsidRPr="007D52CB" w:rsidRDefault="003F0D64" w:rsidP="003F0D64">
      <w:pPr>
        <w:pStyle w:val="ListParagraph"/>
        <w:spacing w:line="259" w:lineRule="auto"/>
        <w:ind w:left="1800"/>
        <w:rPr>
          <w:lang w:val="en"/>
        </w:rPr>
      </w:pPr>
      <w:r>
        <w:rPr>
          <w:lang w:val="en"/>
        </w:rPr>
        <w:t>Or</w:t>
      </w:r>
    </w:p>
    <w:p w14:paraId="5A82F176" w14:textId="048030EA" w:rsidR="00D1461B" w:rsidRPr="00A23316" w:rsidRDefault="00D1461B" w:rsidP="00D1461B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Select </w:t>
      </w:r>
      <w:r w:rsidRPr="003F0D64">
        <w:rPr>
          <w:lang w:val="en"/>
        </w:rPr>
        <w:t>Field Engineer List</w:t>
      </w:r>
      <w:r>
        <w:rPr>
          <w:lang w:val="en"/>
        </w:rPr>
        <w:t>/</w:t>
      </w:r>
      <w:r w:rsidRPr="003F2495">
        <w:rPr>
          <w:rFonts w:hint="cs"/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सेलेक्ट</w:t>
      </w:r>
      <w:r w:rsidRPr="004C6742">
        <w:rPr>
          <w:rFonts w:ascii="Nirmala UI" w:hAnsi="Nirmala UI" w:cs="Nirmala UI"/>
          <w:lang w:val="en"/>
        </w:rPr>
        <w:t xml:space="preserve"> </w:t>
      </w:r>
      <w:r w:rsidRPr="004C6742">
        <w:rPr>
          <w:rFonts w:ascii="Nirmala UI" w:hAnsi="Nirmala UI" w:cs="Nirmala UI" w:hint="cs"/>
          <w:lang w:val="en"/>
        </w:rPr>
        <w:t>फील्ड</w:t>
      </w:r>
      <w:r w:rsidRPr="004C6742">
        <w:rPr>
          <w:rFonts w:ascii="Nirmala UI" w:hAnsi="Nirmala UI" w:cs="Nirmala UI"/>
          <w:lang w:val="en"/>
        </w:rPr>
        <w:t xml:space="preserve"> </w:t>
      </w:r>
      <w:r w:rsidRPr="004C6742">
        <w:rPr>
          <w:rFonts w:ascii="Nirmala UI" w:hAnsi="Nirmala UI" w:cs="Nirmala UI" w:hint="cs"/>
          <w:lang w:val="en"/>
        </w:rPr>
        <w:t>इंजीनियर</w:t>
      </w:r>
      <w:r w:rsidR="00E82351">
        <w:rPr>
          <w:rFonts w:ascii="Nirmala UI" w:hAnsi="Nirmala UI" w:cs="Nirmala UI"/>
          <w:lang w:val="en"/>
        </w:rPr>
        <w:t xml:space="preserve"> </w:t>
      </w:r>
      <w:r w:rsidR="00E82351" w:rsidRPr="00E82351">
        <w:rPr>
          <w:rFonts w:ascii="Nirmala UI" w:hAnsi="Nirmala UI" w:cs="Nirmala UI" w:hint="cs"/>
          <w:lang w:val="en"/>
        </w:rPr>
        <w:t>लिस्ट</w:t>
      </w:r>
      <w:r w:rsidR="00E82351" w:rsidRPr="00E82351">
        <w:rPr>
          <w:rFonts w:ascii="Nirmala UI" w:hAnsi="Nirmala UI" w:cs="Nirmala UI"/>
          <w:lang w:val="en"/>
        </w:rPr>
        <w:t xml:space="preserve">  </w:t>
      </w:r>
    </w:p>
    <w:p w14:paraId="13E5017B" w14:textId="77777777" w:rsidR="003F0D64" w:rsidRDefault="003F0D64" w:rsidP="003F0D64">
      <w:pPr>
        <w:pStyle w:val="ListParagraph"/>
        <w:spacing w:line="259" w:lineRule="auto"/>
        <w:ind w:left="1800"/>
        <w:rPr>
          <w:lang w:val="en"/>
        </w:rPr>
      </w:pPr>
      <w:r>
        <w:rPr>
          <w:lang w:val="en"/>
        </w:rPr>
        <w:t>Or</w:t>
      </w:r>
    </w:p>
    <w:p w14:paraId="53768A79" w14:textId="42FB8687" w:rsidR="003F0D64" w:rsidRDefault="003F0D64" w:rsidP="003F0D64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Select </w:t>
      </w:r>
      <w:r w:rsidR="00E82351" w:rsidRPr="00E82351">
        <w:rPr>
          <w:lang w:val="en"/>
        </w:rPr>
        <w:t>Sarthak User List</w:t>
      </w:r>
      <w:r>
        <w:rPr>
          <w:lang w:val="en"/>
        </w:rPr>
        <w:t xml:space="preserve">/ </w:t>
      </w:r>
      <w:r w:rsidRPr="00E82351">
        <w:rPr>
          <w:rFonts w:ascii="Nirmala UI" w:hAnsi="Nirmala UI" w:cs="Nirmala UI"/>
          <w:lang w:val="en"/>
        </w:rPr>
        <w:t>सेलेक्ट</w:t>
      </w:r>
      <w:r w:rsidRPr="00E82351">
        <w:rPr>
          <w:lang w:val="en"/>
        </w:rPr>
        <w:t xml:space="preserve"> </w:t>
      </w:r>
      <w:r w:rsidR="00E82351" w:rsidRPr="00E82351">
        <w:rPr>
          <w:rFonts w:ascii="Nirmala UI" w:hAnsi="Nirmala UI" w:cs="Nirmala UI" w:hint="cs"/>
          <w:lang w:val="en"/>
        </w:rPr>
        <w:t>सार्थक</w:t>
      </w:r>
      <w:r w:rsidR="00E82351" w:rsidRPr="00E82351">
        <w:rPr>
          <w:rFonts w:ascii="Nirmala UI" w:hAnsi="Nirmala UI" w:cs="Nirmala UI"/>
          <w:lang w:val="en"/>
        </w:rPr>
        <w:t xml:space="preserve"> </w:t>
      </w:r>
      <w:r w:rsidR="00E82351" w:rsidRPr="00E82351">
        <w:rPr>
          <w:rFonts w:ascii="Nirmala UI" w:hAnsi="Nirmala UI" w:cs="Nirmala UI" w:hint="cs"/>
          <w:lang w:val="en"/>
        </w:rPr>
        <w:t>यूजर</w:t>
      </w:r>
      <w:r w:rsidR="00E82351">
        <w:rPr>
          <w:rFonts w:ascii="Nirmala UI" w:hAnsi="Nirmala UI" w:cs="Nirmala UI"/>
          <w:lang w:val="en"/>
        </w:rPr>
        <w:t xml:space="preserve"> </w:t>
      </w:r>
      <w:r w:rsidR="00E82351" w:rsidRPr="00E82351">
        <w:rPr>
          <w:rFonts w:ascii="Nirmala UI" w:hAnsi="Nirmala UI" w:cs="Nirmala UI" w:hint="cs"/>
          <w:lang w:val="en"/>
        </w:rPr>
        <w:t>लिस्ट</w:t>
      </w:r>
      <w:r w:rsidR="00E82351" w:rsidRPr="00E82351">
        <w:rPr>
          <w:rFonts w:ascii="Nirmala UI" w:hAnsi="Nirmala UI" w:cs="Nirmala UI"/>
          <w:lang w:val="en"/>
        </w:rPr>
        <w:t xml:space="preserve">  </w:t>
      </w:r>
    </w:p>
    <w:p w14:paraId="72D5BF92" w14:textId="77777777" w:rsidR="000077CE" w:rsidRDefault="000077CE" w:rsidP="000077CE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Search button/</w:t>
      </w:r>
      <w:r w:rsidRPr="007B1BED">
        <w:rPr>
          <w:rFonts w:hint="cs"/>
        </w:rPr>
        <w:t xml:space="preserve"> </w:t>
      </w:r>
      <w:r w:rsidRPr="007B1BED">
        <w:rPr>
          <w:rFonts w:ascii="Nirmala UI" w:hAnsi="Nirmala UI" w:cs="Nirmala UI"/>
          <w:lang w:val="en"/>
        </w:rPr>
        <w:t>सर्च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बटन</w:t>
      </w:r>
    </w:p>
    <w:p w14:paraId="0D232DD7" w14:textId="77777777" w:rsidR="000077CE" w:rsidRDefault="000077CE" w:rsidP="000077CE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Reset button/</w:t>
      </w:r>
      <w:r w:rsidRPr="007B1BED">
        <w:rPr>
          <w:rFonts w:hint="cs"/>
        </w:rPr>
        <w:t xml:space="preserve"> </w:t>
      </w:r>
      <w:r w:rsidRPr="007B1BED">
        <w:rPr>
          <w:rFonts w:ascii="Nirmala UI" w:hAnsi="Nirmala UI" w:cs="Nirmala UI" w:hint="cs"/>
          <w:lang w:val="en"/>
        </w:rPr>
        <w:t>रिसेट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बटन</w:t>
      </w:r>
    </w:p>
    <w:p w14:paraId="19A256DE" w14:textId="77777777" w:rsidR="000077CE" w:rsidRDefault="000077CE" w:rsidP="000077CE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500D6F">
        <w:rPr>
          <w:lang w:val="en"/>
        </w:rPr>
        <w:t xml:space="preserve">User will Select any above filter and click on search button </w:t>
      </w:r>
      <w:r>
        <w:rPr>
          <w:lang w:val="en"/>
        </w:rPr>
        <w:t>;</w:t>
      </w:r>
      <w:r w:rsidRPr="00500D6F">
        <w:rPr>
          <w:lang w:val="en"/>
        </w:rPr>
        <w:t xml:space="preserve"> the system will display the list per selected filter option.  user can view the following details</w:t>
      </w:r>
    </w:p>
    <w:p w14:paraId="03EB3A40" w14:textId="77777777" w:rsidR="000077CE" w:rsidRPr="00D37454" w:rsidRDefault="000077CE" w:rsidP="000077CE">
      <w:pPr>
        <w:pStyle w:val="ListParagraph"/>
        <w:spacing w:line="259" w:lineRule="auto"/>
        <w:ind w:left="1080"/>
        <w:rPr>
          <w:lang w:val="en"/>
        </w:rPr>
      </w:pPr>
      <w:r w:rsidRPr="00500D6F">
        <w:rPr>
          <w:rFonts w:ascii="Nirmala UI" w:hAnsi="Nirmala UI" w:cs="Nirmala UI"/>
          <w:lang w:val="en"/>
        </w:rPr>
        <w:t>उपयोगकर्ता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उपरोक्त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किसी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भी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फ़िल्टर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चयन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करेगा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और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खोज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बटन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क्लिक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करेगा</w:t>
      </w:r>
      <w:r w:rsidRPr="00500D6F">
        <w:rPr>
          <w:lang w:val="en"/>
        </w:rPr>
        <w:t xml:space="preserve">,  </w:t>
      </w:r>
      <w:r w:rsidRPr="00500D6F">
        <w:rPr>
          <w:rFonts w:ascii="Nirmala UI" w:hAnsi="Nirmala UI" w:cs="Nirmala UI"/>
          <w:lang w:val="en"/>
        </w:rPr>
        <w:t>सिस्टम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चयनित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फ़िल्टर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विकल्प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के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अनुसार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सूची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प्रदर्शित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करेगा।</w:t>
      </w:r>
      <w:r w:rsidRPr="00500D6F">
        <w:rPr>
          <w:lang w:val="en"/>
        </w:rPr>
        <w:t xml:space="preserve">  </w:t>
      </w:r>
      <w:r w:rsidRPr="00500D6F">
        <w:rPr>
          <w:rFonts w:ascii="Nirmala UI" w:hAnsi="Nirmala UI" w:cs="Nirmala UI"/>
          <w:lang w:val="en"/>
        </w:rPr>
        <w:t>उपयोगकर्ता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निम्नलिखित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विवरण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देख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सकता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है</w:t>
      </w:r>
    </w:p>
    <w:p w14:paraId="7226542E" w14:textId="77777777" w:rsidR="000077CE" w:rsidRPr="00F513AD" w:rsidRDefault="000077CE" w:rsidP="000077CE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Serial No</w:t>
      </w:r>
      <w:r>
        <w:rPr>
          <w:lang w:val="en"/>
        </w:rPr>
        <w:t>/</w:t>
      </w:r>
      <w:r w:rsidRPr="00500D6F">
        <w:rPr>
          <w:rFonts w:hint="cs"/>
        </w:rPr>
        <w:t xml:space="preserve"> </w:t>
      </w:r>
      <w:r w:rsidRPr="00500D6F">
        <w:rPr>
          <w:rFonts w:ascii="Nirmala UI" w:hAnsi="Nirmala UI" w:cs="Nirmala UI"/>
          <w:lang w:val="en"/>
        </w:rPr>
        <w:t>सीरियल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नंबर</w:t>
      </w:r>
    </w:p>
    <w:p w14:paraId="43786BFC" w14:textId="77777777" w:rsidR="000077CE" w:rsidRPr="003F2495" w:rsidRDefault="000077CE" w:rsidP="000077CE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Name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/>
          <w:lang w:val="en"/>
        </w:rPr>
        <w:t>नाम</w:t>
      </w:r>
    </w:p>
    <w:p w14:paraId="7DD38560" w14:textId="77777777" w:rsidR="000077CE" w:rsidRPr="003F2495" w:rsidRDefault="000077CE" w:rsidP="000077CE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Mobile Number / </w:t>
      </w:r>
      <w:r w:rsidRPr="000077CE">
        <w:rPr>
          <w:rFonts w:ascii="Nirmala UI" w:hAnsi="Nirmala UI" w:cs="Nirmala UI" w:hint="cs"/>
          <w:lang w:val="en"/>
        </w:rPr>
        <w:t>मोबाइल</w:t>
      </w:r>
      <w:r w:rsidRPr="000077CE">
        <w:rPr>
          <w:rFonts w:ascii="Nirmala UI" w:hAnsi="Nirmala UI" w:cs="Nirmala UI"/>
          <w:lang w:val="en"/>
        </w:rPr>
        <w:t xml:space="preserve"> </w:t>
      </w:r>
      <w:r w:rsidRPr="000077CE">
        <w:rPr>
          <w:rFonts w:ascii="Nirmala UI" w:hAnsi="Nirmala UI" w:cs="Nirmala UI" w:hint="cs"/>
          <w:lang w:val="en"/>
        </w:rPr>
        <w:t>नंबर</w:t>
      </w:r>
    </w:p>
    <w:p w14:paraId="36B0A41E" w14:textId="77777777" w:rsidR="000077CE" w:rsidRPr="003F2495" w:rsidRDefault="000077CE" w:rsidP="000077CE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Email</w:t>
      </w:r>
      <w:r w:rsidRPr="003F2495">
        <w:rPr>
          <w:lang w:val="en"/>
        </w:rPr>
        <w:t xml:space="preserve"> </w:t>
      </w:r>
      <w:r>
        <w:rPr>
          <w:lang w:val="en"/>
        </w:rPr>
        <w:t xml:space="preserve">Id/ </w:t>
      </w:r>
      <w:r w:rsidRPr="000077CE">
        <w:rPr>
          <w:rFonts w:ascii="Nirmala UI" w:hAnsi="Nirmala UI" w:cs="Nirmala UI" w:hint="cs"/>
          <w:lang w:val="en"/>
        </w:rPr>
        <w:t>ईमेल</w:t>
      </w:r>
      <w:r w:rsidRPr="000077CE">
        <w:rPr>
          <w:lang w:val="en"/>
        </w:rPr>
        <w:t xml:space="preserve"> </w:t>
      </w:r>
      <w:r>
        <w:rPr>
          <w:lang w:val="en"/>
        </w:rPr>
        <w:t>Id</w:t>
      </w:r>
      <w:r w:rsidRPr="003F2495">
        <w:rPr>
          <w:lang w:val="en"/>
        </w:rPr>
        <w:tab/>
      </w:r>
    </w:p>
    <w:p w14:paraId="3194F0A3" w14:textId="77777777" w:rsidR="000077CE" w:rsidRPr="003F2495" w:rsidRDefault="000077CE" w:rsidP="000077CE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District </w:t>
      </w:r>
      <w:r w:rsidRPr="003F2495">
        <w:rPr>
          <w:lang w:val="en"/>
        </w:rPr>
        <w:t xml:space="preserve">Name/ </w:t>
      </w:r>
      <w:r w:rsidRPr="000077CE">
        <w:rPr>
          <w:rFonts w:ascii="Nirmala UI" w:hAnsi="Nirmala UI" w:cs="Nirmala UI" w:hint="cs"/>
          <w:lang w:val="en"/>
        </w:rPr>
        <w:t>डिस्ट्रिक्ट</w:t>
      </w:r>
      <w:r w:rsidRPr="000077CE">
        <w:rPr>
          <w:rFonts w:ascii="Nirmala UI" w:hAnsi="Nirmala UI" w:cs="Nirmala UI"/>
          <w:lang w:val="en"/>
        </w:rPr>
        <w:t xml:space="preserve">  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39E0599C" w14:textId="77777777" w:rsidR="000077CE" w:rsidRPr="000077CE" w:rsidRDefault="000077CE" w:rsidP="000077CE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Mapped  button/</w:t>
      </w:r>
      <w:r w:rsidRPr="007B1BED">
        <w:rPr>
          <w:rFonts w:hint="cs"/>
        </w:rPr>
        <w:t xml:space="preserve"> </w:t>
      </w:r>
      <w:r w:rsidRPr="000077CE">
        <w:rPr>
          <w:rFonts w:ascii="Nirmala UI" w:hAnsi="Nirmala UI" w:cs="Nirmala UI" w:hint="cs"/>
          <w:lang w:val="en"/>
        </w:rPr>
        <w:t>मैप्ड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बटन</w:t>
      </w:r>
    </w:p>
    <w:p w14:paraId="6EDA7895" w14:textId="77777777" w:rsidR="000077CE" w:rsidRPr="00C64801" w:rsidRDefault="000077CE" w:rsidP="000077CE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Excel button/</w:t>
      </w:r>
      <w:r w:rsidRPr="00500D6F">
        <w:rPr>
          <w:rFonts w:hint="cs"/>
        </w:rPr>
        <w:t xml:space="preserve"> </w:t>
      </w:r>
      <w:r w:rsidRPr="00500D6F">
        <w:rPr>
          <w:rFonts w:ascii="Nirmala UI" w:hAnsi="Nirmala UI" w:cs="Nirmala UI"/>
          <w:lang w:val="en"/>
        </w:rPr>
        <w:t>एक्सेल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बटन</w:t>
      </w:r>
    </w:p>
    <w:p w14:paraId="4E50CDD6" w14:textId="77777777" w:rsidR="000077CE" w:rsidRDefault="000077CE" w:rsidP="000077CE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A23316">
        <w:rPr>
          <w:lang w:val="en"/>
        </w:rPr>
        <w:t xml:space="preserve">User will tick the checkbox and click on </w:t>
      </w:r>
      <w:r>
        <w:rPr>
          <w:lang w:val="en"/>
        </w:rPr>
        <w:t>Mapped</w:t>
      </w:r>
      <w:r w:rsidRPr="00A23316">
        <w:rPr>
          <w:lang w:val="en"/>
        </w:rPr>
        <w:t xml:space="preserve"> button; the system will </w:t>
      </w:r>
      <w:r>
        <w:rPr>
          <w:lang w:val="en"/>
        </w:rPr>
        <w:t>Mapped user with SQC/TPIA.</w:t>
      </w:r>
    </w:p>
    <w:p w14:paraId="0CF55F31" w14:textId="77777777" w:rsidR="000077CE" w:rsidRPr="000077CE" w:rsidRDefault="000077CE" w:rsidP="000077CE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0077CE">
        <w:rPr>
          <w:rFonts w:ascii="Nirmala UI" w:hAnsi="Nirmala UI" w:cs="Nirmala UI" w:hint="cs"/>
          <w:cs/>
          <w:lang w:val="en"/>
        </w:rPr>
        <w:t>उपयोगकर्ता चेकबॉक्स पर टिक करेगा और मैप किए गए बटन पर क्लिक करेगा</w:t>
      </w:r>
      <w:r w:rsidRPr="000077CE">
        <w:rPr>
          <w:rFonts w:ascii="Nirmala UI" w:hAnsi="Nirmala UI" w:cs="Nirmala UI" w:hint="cs"/>
          <w:lang w:val="en"/>
        </w:rPr>
        <w:t xml:space="preserve">, </w:t>
      </w:r>
      <w:r w:rsidRPr="000077CE">
        <w:rPr>
          <w:rFonts w:ascii="Nirmala UI" w:hAnsi="Nirmala UI" w:cs="Nirmala UI" w:hint="cs"/>
          <w:cs/>
          <w:lang w:val="en"/>
        </w:rPr>
        <w:t xml:space="preserve">सिस्टम उपयोगकर्ता को </w:t>
      </w:r>
      <w:r w:rsidRPr="000077CE">
        <w:rPr>
          <w:rFonts w:ascii="Nirmala UI" w:hAnsi="Nirmala UI" w:cs="Nirmala UI" w:hint="cs"/>
          <w:lang w:val="en"/>
        </w:rPr>
        <w:t xml:space="preserve">SQC/TPIA </w:t>
      </w:r>
      <w:r w:rsidRPr="000077CE">
        <w:rPr>
          <w:rFonts w:ascii="Nirmala UI" w:hAnsi="Nirmala UI" w:cs="Nirmala UI" w:hint="cs"/>
          <w:cs/>
          <w:lang w:val="en"/>
        </w:rPr>
        <w:t>के साथ मैप करेगा।</w:t>
      </w:r>
    </w:p>
    <w:p w14:paraId="3C51831D" w14:textId="77777777" w:rsidR="000077CE" w:rsidRDefault="000077CE" w:rsidP="000077CE">
      <w:pPr>
        <w:pStyle w:val="ListParagraph"/>
        <w:numPr>
          <w:ilvl w:val="0"/>
          <w:numId w:val="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U</w:t>
      </w:r>
      <w:r w:rsidRPr="00B05E31">
        <w:rPr>
          <w:rFonts w:asciiTheme="majorHAnsi" w:hAnsiTheme="majorHAnsi" w:cstheme="majorHAnsi"/>
        </w:rPr>
        <w:t xml:space="preserve">ser will </w:t>
      </w:r>
      <w:r>
        <w:rPr>
          <w:rFonts w:asciiTheme="majorHAnsi" w:hAnsiTheme="majorHAnsi" w:cstheme="majorHAnsi"/>
        </w:rPr>
        <w:t>enter any keywords on</w:t>
      </w:r>
      <w:r w:rsidRPr="00B05E31">
        <w:rPr>
          <w:rFonts w:asciiTheme="majorHAnsi" w:hAnsiTheme="majorHAnsi" w:cstheme="majorHAnsi"/>
        </w:rPr>
        <w:t xml:space="preserve"> search field and click on the “Search” button</w:t>
      </w:r>
      <w:r>
        <w:rPr>
          <w:rFonts w:asciiTheme="majorHAnsi" w:hAnsiTheme="majorHAnsi" w:cstheme="majorHAnsi"/>
        </w:rPr>
        <w:t xml:space="preserve"> , the system will open the popup and display the list of Incident as per the entered keywords.</w:t>
      </w:r>
    </w:p>
    <w:p w14:paraId="1E1FBEBD" w14:textId="77777777" w:rsidR="000077CE" w:rsidRPr="0028399D" w:rsidRDefault="000077CE" w:rsidP="000077CE">
      <w:pPr>
        <w:pStyle w:val="ListParagraph"/>
        <w:spacing w:after="160" w:line="259" w:lineRule="auto"/>
        <w:ind w:left="1080"/>
        <w:rPr>
          <w:rFonts w:asciiTheme="majorHAnsi" w:hAnsiTheme="majorHAnsi" w:cstheme="majorHAnsi"/>
        </w:rPr>
      </w:pPr>
      <w:r w:rsidRPr="00F76CC6">
        <w:rPr>
          <w:rFonts w:ascii="Nirmala UI" w:hAnsi="Nirmala UI" w:cs="Nirmala UI"/>
        </w:rPr>
        <w:lastRenderedPageBreak/>
        <w:t>खोज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फ़ील्ड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कोई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भी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कीवर्ड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दर्ज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और</w:t>
      </w:r>
      <w:r w:rsidRPr="00F76CC6">
        <w:rPr>
          <w:rFonts w:asciiTheme="majorHAnsi" w:hAnsiTheme="majorHAnsi" w:cstheme="majorHAnsi"/>
        </w:rPr>
        <w:t xml:space="preserve"> "</w:t>
      </w:r>
      <w:r w:rsidRPr="00F76CC6">
        <w:rPr>
          <w:rFonts w:ascii="Nirmala UI" w:hAnsi="Nirmala UI" w:cs="Nirmala UI"/>
        </w:rPr>
        <w:t>खोज</w:t>
      </w:r>
      <w:r w:rsidRPr="00F76CC6">
        <w:rPr>
          <w:rFonts w:asciiTheme="majorHAnsi" w:hAnsiTheme="majorHAnsi" w:cstheme="majorHAnsi"/>
        </w:rPr>
        <w:t xml:space="preserve">" </w:t>
      </w:r>
      <w:r w:rsidRPr="00F76CC6">
        <w:rPr>
          <w:rFonts w:ascii="Nirmala UI" w:hAnsi="Nirmala UI" w:cs="Nirmala UI"/>
        </w:rPr>
        <w:t>बटन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क्लिक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,  </w:t>
      </w:r>
      <w:r w:rsidRPr="00F76CC6">
        <w:rPr>
          <w:rFonts w:ascii="Nirmala UI" w:hAnsi="Nirmala UI" w:cs="Nirmala UI"/>
        </w:rPr>
        <w:t>सिस्टम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पॉपअप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खोलेगा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और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दर्ज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किए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गए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कीवर्ड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के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अनुसार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घटना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सूची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प्रदर्शित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करेगा।</w:t>
      </w:r>
    </w:p>
    <w:p w14:paraId="42E50BE9" w14:textId="77777777" w:rsidR="000077CE" w:rsidRPr="0028399D" w:rsidRDefault="000077CE" w:rsidP="000077CE">
      <w:pPr>
        <w:pStyle w:val="ListParagraph"/>
        <w:numPr>
          <w:ilvl w:val="0"/>
          <w:numId w:val="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Pr="00147166">
        <w:rPr>
          <w:rFonts w:asciiTheme="majorHAnsi" w:hAnsiTheme="majorHAnsi" w:cstheme="majorHAnsi"/>
        </w:rPr>
        <w:t xml:space="preserve">User </w:t>
      </w:r>
      <w:r>
        <w:rPr>
          <w:rFonts w:asciiTheme="majorHAnsi" w:hAnsiTheme="majorHAnsi" w:cstheme="majorHAnsi"/>
        </w:rPr>
        <w:t xml:space="preserve">will click on excel button , the system will </w:t>
      </w:r>
      <w:r w:rsidRPr="00147166">
        <w:rPr>
          <w:rFonts w:asciiTheme="majorHAnsi" w:hAnsiTheme="majorHAnsi" w:cstheme="majorHAnsi"/>
        </w:rPr>
        <w:t xml:space="preserve">download the </w:t>
      </w:r>
      <w:r>
        <w:rPr>
          <w:rFonts w:asciiTheme="majorHAnsi" w:hAnsiTheme="majorHAnsi" w:cstheme="majorHAnsi"/>
        </w:rPr>
        <w:t>report</w:t>
      </w:r>
      <w:r w:rsidRPr="0014716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in</w:t>
      </w:r>
      <w:r w:rsidRPr="0014716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xlsx </w:t>
      </w:r>
      <w:r w:rsidRPr="00147166">
        <w:rPr>
          <w:rFonts w:asciiTheme="majorHAnsi" w:hAnsiTheme="majorHAnsi" w:cstheme="majorHAnsi"/>
        </w:rPr>
        <w:t>format</w:t>
      </w:r>
      <w:r>
        <w:rPr>
          <w:rFonts w:asciiTheme="majorHAnsi" w:hAnsiTheme="majorHAnsi" w:cstheme="majorHAnsi"/>
        </w:rPr>
        <w:t>.</w:t>
      </w:r>
    </w:p>
    <w:p w14:paraId="065746ED" w14:textId="2F42791A" w:rsidR="00D1461B" w:rsidRPr="0090558D" w:rsidRDefault="000077CE" w:rsidP="0090558D">
      <w:pPr>
        <w:pStyle w:val="ListParagraph"/>
        <w:spacing w:after="160" w:line="259" w:lineRule="auto"/>
        <w:ind w:left="1080"/>
        <w:rPr>
          <w:rFonts w:asciiTheme="majorHAnsi" w:hAnsiTheme="majorHAnsi" w:cstheme="majorHAnsi"/>
        </w:rPr>
      </w:pPr>
      <w:r w:rsidRPr="00F76CC6">
        <w:rPr>
          <w:rFonts w:ascii="Nirmala UI" w:hAnsi="Nirmala UI" w:cs="Nirmala UI"/>
        </w:rPr>
        <w:t>एक्सेल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बटन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क्लिक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,  </w:t>
      </w:r>
      <w:r w:rsidRPr="00F76CC6">
        <w:rPr>
          <w:rFonts w:ascii="Nirmala UI" w:hAnsi="Nirmala UI" w:cs="Nirmala UI"/>
        </w:rPr>
        <w:t>सिस्टम</w:t>
      </w:r>
      <w:r w:rsidRPr="00F76CC6">
        <w:rPr>
          <w:rFonts w:asciiTheme="majorHAnsi" w:hAnsiTheme="majorHAnsi" w:cstheme="majorHAnsi"/>
        </w:rPr>
        <w:t xml:space="preserve"> xlsx </w:t>
      </w:r>
      <w:r w:rsidRPr="00F76CC6">
        <w:rPr>
          <w:rFonts w:ascii="Nirmala UI" w:hAnsi="Nirmala UI" w:cs="Nirmala UI"/>
        </w:rPr>
        <w:t>प्रारूप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में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रिपोर्ट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डाउनलोड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करेगा।</w:t>
      </w:r>
    </w:p>
    <w:p w14:paraId="6583CEDA" w14:textId="41E76633" w:rsidR="00D1461B" w:rsidRDefault="00D1461B" w:rsidP="00D1461B">
      <w:pPr>
        <w:spacing w:line="259" w:lineRule="auto"/>
        <w:rPr>
          <w:lang w:val="en"/>
        </w:rPr>
      </w:pPr>
      <w:r w:rsidRPr="00D1461B">
        <w:rPr>
          <w:noProof/>
          <w:lang w:val="en"/>
        </w:rPr>
        <w:drawing>
          <wp:inline distT="0" distB="0" distL="0" distR="0" wp14:anchorId="62CDF3B2" wp14:editId="4ECDA2B2">
            <wp:extent cx="5486400" cy="29317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7CB4" w14:textId="2278E566" w:rsidR="00D1461B" w:rsidRDefault="00D1461B" w:rsidP="00D1461B">
      <w:pPr>
        <w:spacing w:line="259" w:lineRule="auto"/>
        <w:rPr>
          <w:lang w:val="en"/>
        </w:rPr>
      </w:pPr>
    </w:p>
    <w:p w14:paraId="13053075" w14:textId="674EC6E6" w:rsidR="00D1461B" w:rsidRPr="00D1461B" w:rsidRDefault="00D1461B" w:rsidP="00D1461B">
      <w:pPr>
        <w:spacing w:line="259" w:lineRule="auto"/>
        <w:rPr>
          <w:lang w:val="en"/>
        </w:rPr>
      </w:pPr>
      <w:r w:rsidRPr="00D1461B">
        <w:rPr>
          <w:noProof/>
          <w:lang w:val="en"/>
        </w:rPr>
        <w:lastRenderedPageBreak/>
        <w:drawing>
          <wp:inline distT="0" distB="0" distL="0" distR="0" wp14:anchorId="54315619" wp14:editId="1C899BF7">
            <wp:extent cx="5486400" cy="378333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320F" w14:textId="69F9F08C" w:rsidR="0079027D" w:rsidRPr="00D1461B" w:rsidRDefault="00E8073A" w:rsidP="00D1461B">
      <w:pPr>
        <w:spacing w:line="259" w:lineRule="auto"/>
        <w:rPr>
          <w:lang w:val="en"/>
        </w:rPr>
      </w:pPr>
      <w:r w:rsidRPr="00E8073A">
        <w:rPr>
          <w:noProof/>
          <w:lang w:val="en"/>
        </w:rPr>
        <w:drawing>
          <wp:inline distT="0" distB="0" distL="0" distR="0" wp14:anchorId="348E1F4D" wp14:editId="1514D1D5">
            <wp:extent cx="5486400" cy="3335020"/>
            <wp:effectExtent l="0" t="0" r="0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0DC1" w14:textId="52398252" w:rsidR="00952CFF" w:rsidRPr="00BE1E6B" w:rsidRDefault="00952CFF" w:rsidP="00952CFF">
      <w:pPr>
        <w:pStyle w:val="Heading3"/>
        <w:numPr>
          <w:ilvl w:val="1"/>
          <w:numId w:val="30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34" w:name="_Toc174031526"/>
      <w:r w:rsidRPr="00E127FD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Pending RFI List/ पेंडिंग RFI</w:t>
      </w:r>
      <w: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 xml:space="preserve"> </w:t>
      </w:r>
      <w:r w:rsidRPr="00E127FD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लिस्ट</w:t>
      </w:r>
      <w:bookmarkEnd w:id="34"/>
      <w:r w:rsidRPr="00E127FD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 xml:space="preserve"> </w:t>
      </w:r>
    </w:p>
    <w:p w14:paraId="4CD447A8" w14:textId="77777777" w:rsidR="00952CFF" w:rsidRDefault="00952CFF" w:rsidP="00952CF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lastRenderedPageBreak/>
        <w:t>User</w:t>
      </w:r>
      <w:r w:rsidRPr="00511656">
        <w:rPr>
          <w:lang w:val="en"/>
        </w:rPr>
        <w:t xml:space="preserve"> </w:t>
      </w:r>
      <w:r>
        <w:rPr>
          <w:lang w:val="en"/>
        </w:rPr>
        <w:t>will click on</w:t>
      </w:r>
      <w:r w:rsidRPr="003F2495">
        <w:t xml:space="preserve"> </w:t>
      </w:r>
      <w:r w:rsidRPr="003F2495">
        <w:rPr>
          <w:lang w:val="en"/>
        </w:rPr>
        <w:t xml:space="preserve">Pending RFI List </w:t>
      </w:r>
      <w:r>
        <w:rPr>
          <w:lang w:val="en"/>
        </w:rPr>
        <w:t>in the side panel, user</w:t>
      </w:r>
      <w:r w:rsidRPr="00511656">
        <w:rPr>
          <w:lang w:val="en"/>
        </w:rPr>
        <w:t xml:space="preserve"> </w:t>
      </w:r>
      <w:r>
        <w:rPr>
          <w:lang w:val="en"/>
        </w:rPr>
        <w:t>can view following Filter options</w:t>
      </w:r>
    </w:p>
    <w:p w14:paraId="06CDC7C3" w14:textId="77777777" w:rsidR="00952CFF" w:rsidRDefault="00952CFF" w:rsidP="00952CFF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Pr="00E127FD">
        <w:rPr>
          <w:rFonts w:ascii="Nirmala UI" w:hAnsi="Nirmala UI" w:cs="Nirmala UI"/>
          <w:lang w:val="en"/>
        </w:rPr>
        <w:t>पेंडिंग</w:t>
      </w:r>
      <w:r w:rsidRPr="00E127FD">
        <w:rPr>
          <w:lang w:val="en"/>
        </w:rPr>
        <w:t xml:space="preserve"> RFI  </w:t>
      </w:r>
      <w:r w:rsidRPr="00E127FD">
        <w:rPr>
          <w:rFonts w:ascii="Nirmala UI" w:hAnsi="Nirmala UI" w:cs="Nirmala UI"/>
          <w:lang w:val="en"/>
        </w:rPr>
        <w:t>लिस्ट</w:t>
      </w:r>
      <w:r w:rsidRPr="00E127F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पर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क्लिक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करेगा</w:t>
      </w:r>
      <w:r w:rsidRPr="007B1BED">
        <w:rPr>
          <w:lang w:val="en"/>
        </w:rPr>
        <w:t xml:space="preserve">, </w:t>
      </w:r>
      <w:r w:rsidRPr="007B1BED">
        <w:rPr>
          <w:rFonts w:ascii="Nirmala UI" w:hAnsi="Nirmala UI" w:cs="Nirmala UI"/>
          <w:lang w:val="en"/>
        </w:rPr>
        <w:t>जहां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Pr="00E127FD">
        <w:rPr>
          <w:lang w:val="en"/>
        </w:rPr>
        <w:t>RFI</w:t>
      </w:r>
      <w:r w:rsidRPr="003F2495"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असाइन</w:t>
      </w:r>
      <w:r w:rsidRPr="003F2495"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कर</w:t>
      </w:r>
      <w:r w:rsidRPr="003F2495"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सकता</w:t>
      </w:r>
      <w:r w:rsidRPr="003F2495"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है</w:t>
      </w:r>
      <w:r w:rsidRPr="003F2495">
        <w:rPr>
          <w:rFonts w:ascii="Nirmala UI" w:hAnsi="Nirmala UI" w:cs="Nirmala UI"/>
          <w:lang w:val="en"/>
        </w:rPr>
        <w:t xml:space="preserve"> </w:t>
      </w:r>
    </w:p>
    <w:p w14:paraId="1F753226" w14:textId="15F2FC2B" w:rsidR="00952CFF" w:rsidRPr="00A23316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7D52CB">
        <w:rPr>
          <w:lang w:val="en"/>
        </w:rPr>
        <w:t xml:space="preserve">Select </w:t>
      </w:r>
      <w:r w:rsidR="00E01DE7" w:rsidRPr="003F0D64">
        <w:rPr>
          <w:lang w:val="en"/>
        </w:rPr>
        <w:t xml:space="preserve">Field Engineer </w:t>
      </w:r>
      <w:r w:rsidR="00E01DE7">
        <w:rPr>
          <w:lang w:val="en"/>
        </w:rPr>
        <w:t>/</w:t>
      </w:r>
      <w:r w:rsidR="00E01DE7" w:rsidRPr="003F2495">
        <w:rPr>
          <w:rFonts w:hint="cs"/>
          <w:lang w:val="en"/>
        </w:rPr>
        <w:t xml:space="preserve"> </w:t>
      </w:r>
      <w:r w:rsidR="00E01DE7" w:rsidRPr="003F2495">
        <w:rPr>
          <w:rFonts w:ascii="Nirmala UI" w:hAnsi="Nirmala UI" w:cs="Nirmala UI"/>
          <w:lang w:val="en"/>
        </w:rPr>
        <w:t>सेलेक्ट</w:t>
      </w:r>
      <w:r w:rsidR="00E01DE7" w:rsidRPr="004C6742">
        <w:rPr>
          <w:rFonts w:ascii="Nirmala UI" w:hAnsi="Nirmala UI" w:cs="Nirmala UI"/>
          <w:lang w:val="en"/>
        </w:rPr>
        <w:t xml:space="preserve"> </w:t>
      </w:r>
      <w:r w:rsidR="00E01DE7" w:rsidRPr="004C6742">
        <w:rPr>
          <w:rFonts w:ascii="Nirmala UI" w:hAnsi="Nirmala UI" w:cs="Nirmala UI" w:hint="cs"/>
          <w:lang w:val="en"/>
        </w:rPr>
        <w:t>फील्ड</w:t>
      </w:r>
      <w:r w:rsidR="00E01DE7" w:rsidRPr="004C6742">
        <w:rPr>
          <w:rFonts w:ascii="Nirmala UI" w:hAnsi="Nirmala UI" w:cs="Nirmala UI"/>
          <w:lang w:val="en"/>
        </w:rPr>
        <w:t xml:space="preserve"> </w:t>
      </w:r>
      <w:r w:rsidR="00E01DE7" w:rsidRPr="004C6742">
        <w:rPr>
          <w:rFonts w:ascii="Nirmala UI" w:hAnsi="Nirmala UI" w:cs="Nirmala UI" w:hint="cs"/>
          <w:lang w:val="en"/>
        </w:rPr>
        <w:t>इंजीनियर</w:t>
      </w:r>
      <w:r w:rsidR="00E01DE7" w:rsidRPr="00E82351">
        <w:rPr>
          <w:rFonts w:ascii="Nirmala UI" w:hAnsi="Nirmala UI" w:cs="Nirmala UI"/>
          <w:lang w:val="en"/>
        </w:rPr>
        <w:t xml:space="preserve"> </w:t>
      </w:r>
      <w:r>
        <w:rPr>
          <w:rFonts w:ascii="Nirmala UI" w:hAnsi="Nirmala UI" w:cs="Nirmala UI"/>
          <w:lang w:val="en"/>
        </w:rPr>
        <w:t xml:space="preserve"> </w:t>
      </w:r>
    </w:p>
    <w:p w14:paraId="00E61A5C" w14:textId="6E706591" w:rsidR="00952CFF" w:rsidRDefault="00952CFF" w:rsidP="00952CF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500D6F">
        <w:rPr>
          <w:lang w:val="en"/>
        </w:rPr>
        <w:t>User can view the following details</w:t>
      </w:r>
    </w:p>
    <w:p w14:paraId="168DF652" w14:textId="68F5680E" w:rsidR="00952CFF" w:rsidRPr="00D37454" w:rsidRDefault="00952CFF" w:rsidP="00952CFF">
      <w:pPr>
        <w:pStyle w:val="ListParagraph"/>
        <w:spacing w:line="259" w:lineRule="auto"/>
        <w:ind w:left="1080"/>
        <w:rPr>
          <w:lang w:val="en"/>
        </w:rPr>
      </w:pPr>
      <w:r w:rsidRPr="00500D6F">
        <w:rPr>
          <w:rFonts w:ascii="Nirmala UI" w:hAnsi="Nirmala UI" w:cs="Nirmala UI"/>
          <w:lang w:val="en"/>
        </w:rPr>
        <w:t>उपयोगकर्ता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निम्नलिखित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विवरण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देख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सकता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है</w:t>
      </w:r>
    </w:p>
    <w:p w14:paraId="5F2F526C" w14:textId="77777777" w:rsidR="00952CFF" w:rsidRPr="00F513AD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Serial No</w:t>
      </w:r>
      <w:r>
        <w:rPr>
          <w:lang w:val="en"/>
        </w:rPr>
        <w:t>/</w:t>
      </w:r>
      <w:r w:rsidRPr="00500D6F">
        <w:rPr>
          <w:rFonts w:hint="cs"/>
        </w:rPr>
        <w:t xml:space="preserve"> </w:t>
      </w:r>
      <w:r w:rsidRPr="00500D6F">
        <w:rPr>
          <w:rFonts w:ascii="Nirmala UI" w:hAnsi="Nirmala UI" w:cs="Nirmala UI"/>
          <w:lang w:val="en"/>
        </w:rPr>
        <w:t>सीरियल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नंबर</w:t>
      </w:r>
    </w:p>
    <w:p w14:paraId="3579EC23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Request ID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रिक्वेस्ट</w:t>
      </w:r>
      <w:r>
        <w:rPr>
          <w:lang w:val="en"/>
        </w:rPr>
        <w:t xml:space="preserve"> </w:t>
      </w:r>
      <w:r w:rsidRPr="003F2495">
        <w:rPr>
          <w:lang w:val="en"/>
        </w:rPr>
        <w:t>ID</w:t>
      </w:r>
    </w:p>
    <w:p w14:paraId="2164D648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Request Date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रिक्वेस्ट</w:t>
      </w:r>
      <w:r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डेट</w:t>
      </w:r>
      <w:r w:rsidRPr="003F2495">
        <w:rPr>
          <w:lang w:val="en"/>
        </w:rPr>
        <w:tab/>
      </w:r>
    </w:p>
    <w:p w14:paraId="347D3A49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Scheme Name</w:t>
      </w:r>
      <w:r>
        <w:rPr>
          <w:lang w:val="en"/>
        </w:rPr>
        <w:t xml:space="preserve">/ / </w:t>
      </w:r>
      <w:r w:rsidRPr="00500D6F">
        <w:rPr>
          <w:rFonts w:ascii="Nirmala UI" w:hAnsi="Nirmala UI" w:cs="Nirmala UI"/>
          <w:lang w:val="en"/>
        </w:rPr>
        <w:t>स्कीम</w:t>
      </w:r>
      <w:r w:rsidRPr="00500D6F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4331C9DA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Component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कॉम्पोनेन्ट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</w:p>
    <w:p w14:paraId="68198709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Point Name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 w:hint="cs"/>
          <w:lang w:val="en"/>
        </w:rPr>
        <w:t>पॉइंट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 w:rsidRPr="003F2495">
        <w:rPr>
          <w:lang w:val="en"/>
        </w:rPr>
        <w:tab/>
      </w:r>
    </w:p>
    <w:p w14:paraId="365E521E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 xml:space="preserve">Village Name/ </w:t>
      </w:r>
      <w:r w:rsidRPr="003F2495">
        <w:rPr>
          <w:rFonts w:ascii="Nirmala UI" w:hAnsi="Nirmala UI" w:cs="Nirmala UI"/>
          <w:lang w:val="en"/>
        </w:rPr>
        <w:t>विलेज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5B810750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Contractor Name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/>
          <w:lang w:val="en"/>
        </w:rPr>
        <w:t>कांट्रेक्टर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  <w:r w:rsidRPr="003F2495">
        <w:rPr>
          <w:lang w:val="en"/>
        </w:rPr>
        <w:t xml:space="preserve"> </w:t>
      </w:r>
      <w:r w:rsidRPr="003F2495">
        <w:rPr>
          <w:lang w:val="en"/>
        </w:rPr>
        <w:tab/>
      </w:r>
    </w:p>
    <w:p w14:paraId="00026DAB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Inspection Date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/>
          <w:lang w:val="en"/>
        </w:rPr>
        <w:t>इंस्पेक्शन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डेट</w:t>
      </w:r>
      <w:r w:rsidRPr="003F2495">
        <w:rPr>
          <w:lang w:val="en"/>
        </w:rPr>
        <w:t xml:space="preserve">     </w:t>
      </w:r>
    </w:p>
    <w:p w14:paraId="7835F848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Location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लोकेशन</w:t>
      </w:r>
    </w:p>
    <w:p w14:paraId="4982E715" w14:textId="77777777" w:rsidR="00952CFF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Status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स्टेटस</w:t>
      </w:r>
    </w:p>
    <w:p w14:paraId="3DE7DAE2" w14:textId="77777777" w:rsidR="00952CFF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Search field / </w:t>
      </w:r>
      <w:r w:rsidRPr="007B1BED">
        <w:rPr>
          <w:rFonts w:ascii="Nirmala UI" w:hAnsi="Nirmala UI" w:cs="Nirmala UI"/>
          <w:lang w:val="en"/>
        </w:rPr>
        <w:t>सर्च</w:t>
      </w:r>
      <w:r w:rsidRPr="007B1BED">
        <w:rPr>
          <w:lang w:val="en"/>
        </w:rPr>
        <w:t xml:space="preserve"> </w:t>
      </w:r>
      <w:r w:rsidRPr="00500D6F">
        <w:rPr>
          <w:rFonts w:ascii="Nirmala UI" w:hAnsi="Nirmala UI" w:cs="Nirmala UI" w:hint="cs"/>
          <w:lang w:val="en"/>
        </w:rPr>
        <w:t>फील्ड</w:t>
      </w:r>
      <w:r w:rsidRPr="00500D6F">
        <w:rPr>
          <w:rFonts w:ascii="Nirmala UI" w:hAnsi="Nirmala UI" w:cs="Nirmala UI"/>
          <w:lang w:val="en"/>
        </w:rPr>
        <w:t xml:space="preserve">  </w:t>
      </w:r>
    </w:p>
    <w:p w14:paraId="02C4EA2B" w14:textId="77777777" w:rsidR="00952CFF" w:rsidRPr="00C64801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Excel button/</w:t>
      </w:r>
      <w:r w:rsidRPr="00500D6F">
        <w:rPr>
          <w:rFonts w:hint="cs"/>
        </w:rPr>
        <w:t xml:space="preserve"> </w:t>
      </w:r>
      <w:r w:rsidRPr="00500D6F">
        <w:rPr>
          <w:rFonts w:ascii="Nirmala UI" w:hAnsi="Nirmala UI" w:cs="Nirmala UI"/>
          <w:lang w:val="en"/>
        </w:rPr>
        <w:t>एक्सेल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बटन</w:t>
      </w:r>
    </w:p>
    <w:p w14:paraId="575833D5" w14:textId="77777777" w:rsidR="00952CFF" w:rsidRDefault="00952CFF" w:rsidP="00952CF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A23316">
        <w:rPr>
          <w:lang w:val="en"/>
        </w:rPr>
        <w:t xml:space="preserve">User will tick the checkbox and select the Assign type and click on Assign button, the system will </w:t>
      </w:r>
      <w:r>
        <w:rPr>
          <w:lang w:val="en"/>
        </w:rPr>
        <w:t>assign RFI to selected user</w:t>
      </w:r>
    </w:p>
    <w:p w14:paraId="6DC965C5" w14:textId="77777777" w:rsidR="00952CFF" w:rsidRPr="001C09ED" w:rsidRDefault="00952CFF" w:rsidP="00952CFF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A23316">
        <w:rPr>
          <w:rFonts w:ascii="Nirmala UI" w:hAnsi="Nirmala UI" w:cs="Nirmala UI" w:hint="cs"/>
          <w:cs/>
          <w:lang w:val="en"/>
        </w:rPr>
        <w:t>उपयोगकर्ता चेकबॉक्स पर टिक करेगा और असाइन प्रकार का चयन करेगा और असाइन बटन पर क्लिक करेगा</w:t>
      </w:r>
      <w:r w:rsidRPr="00A23316">
        <w:rPr>
          <w:rFonts w:ascii="Nirmala UI" w:hAnsi="Nirmala UI" w:cs="Nirmala UI" w:hint="cs"/>
          <w:lang w:val="en"/>
        </w:rPr>
        <w:t xml:space="preserve">, </w:t>
      </w:r>
      <w:r w:rsidRPr="00A23316">
        <w:rPr>
          <w:rFonts w:ascii="Nirmala UI" w:hAnsi="Nirmala UI" w:cs="Nirmala UI" w:hint="cs"/>
          <w:cs/>
          <w:lang w:val="en"/>
        </w:rPr>
        <w:t>सिस्टम चयनित उपयोगकर्ता को आरएफआई आवंटित करेगा</w:t>
      </w:r>
      <w:r w:rsidRPr="00A23316">
        <w:rPr>
          <w:rFonts w:ascii="Nirmala UI" w:hAnsi="Nirmala UI" w:cs="Nirmala UI"/>
          <w:lang w:val="en"/>
        </w:rPr>
        <w:t>।</w:t>
      </w:r>
    </w:p>
    <w:p w14:paraId="62521CEB" w14:textId="77777777" w:rsidR="00952CFF" w:rsidRDefault="00952CFF" w:rsidP="00952CFF">
      <w:pPr>
        <w:pStyle w:val="ListParagraph"/>
        <w:numPr>
          <w:ilvl w:val="0"/>
          <w:numId w:val="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U</w:t>
      </w:r>
      <w:r w:rsidRPr="00B05E31">
        <w:rPr>
          <w:rFonts w:asciiTheme="majorHAnsi" w:hAnsiTheme="majorHAnsi" w:cstheme="majorHAnsi"/>
        </w:rPr>
        <w:t xml:space="preserve">ser will </w:t>
      </w:r>
      <w:r>
        <w:rPr>
          <w:rFonts w:asciiTheme="majorHAnsi" w:hAnsiTheme="majorHAnsi" w:cstheme="majorHAnsi"/>
        </w:rPr>
        <w:t>enter any keywords on</w:t>
      </w:r>
      <w:r w:rsidRPr="00B05E31">
        <w:rPr>
          <w:rFonts w:asciiTheme="majorHAnsi" w:hAnsiTheme="majorHAnsi" w:cstheme="majorHAnsi"/>
        </w:rPr>
        <w:t xml:space="preserve"> search field and click on the “Search” button</w:t>
      </w:r>
      <w:r>
        <w:rPr>
          <w:rFonts w:asciiTheme="majorHAnsi" w:hAnsiTheme="majorHAnsi" w:cstheme="majorHAnsi"/>
        </w:rPr>
        <w:t xml:space="preserve"> , the system will open the popup and display the list of Incident as per the entered keywords.</w:t>
      </w:r>
    </w:p>
    <w:p w14:paraId="032C4202" w14:textId="77777777" w:rsidR="00952CFF" w:rsidRPr="0028399D" w:rsidRDefault="00952CFF" w:rsidP="00952CFF">
      <w:pPr>
        <w:pStyle w:val="ListParagraph"/>
        <w:spacing w:after="160" w:line="259" w:lineRule="auto"/>
        <w:ind w:left="1080"/>
        <w:rPr>
          <w:rFonts w:asciiTheme="majorHAnsi" w:hAnsiTheme="majorHAnsi" w:cstheme="majorHAnsi"/>
        </w:rPr>
      </w:pPr>
      <w:r w:rsidRPr="00F76CC6">
        <w:rPr>
          <w:rFonts w:ascii="Nirmala UI" w:hAnsi="Nirmala UI" w:cs="Nirmala UI"/>
        </w:rPr>
        <w:t>खोज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फ़ील्ड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कोई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भी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कीवर्ड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दर्ज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और</w:t>
      </w:r>
      <w:r w:rsidRPr="00F76CC6">
        <w:rPr>
          <w:rFonts w:asciiTheme="majorHAnsi" w:hAnsiTheme="majorHAnsi" w:cstheme="majorHAnsi"/>
        </w:rPr>
        <w:t xml:space="preserve"> "</w:t>
      </w:r>
      <w:r w:rsidRPr="00F76CC6">
        <w:rPr>
          <w:rFonts w:ascii="Nirmala UI" w:hAnsi="Nirmala UI" w:cs="Nirmala UI"/>
        </w:rPr>
        <w:t>खोज</w:t>
      </w:r>
      <w:r w:rsidRPr="00F76CC6">
        <w:rPr>
          <w:rFonts w:asciiTheme="majorHAnsi" w:hAnsiTheme="majorHAnsi" w:cstheme="majorHAnsi"/>
        </w:rPr>
        <w:t xml:space="preserve">" </w:t>
      </w:r>
      <w:r w:rsidRPr="00F76CC6">
        <w:rPr>
          <w:rFonts w:ascii="Nirmala UI" w:hAnsi="Nirmala UI" w:cs="Nirmala UI"/>
        </w:rPr>
        <w:t>बटन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क्लिक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,  </w:t>
      </w:r>
      <w:r w:rsidRPr="00F76CC6">
        <w:rPr>
          <w:rFonts w:ascii="Nirmala UI" w:hAnsi="Nirmala UI" w:cs="Nirmala UI"/>
        </w:rPr>
        <w:t>सिस्टम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पॉपअप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खोलेगा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और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दर्ज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किए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गए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कीवर्ड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के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अनुसार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घटना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सूची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प्रदर्शित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करेगा।</w:t>
      </w:r>
    </w:p>
    <w:p w14:paraId="53ED0A03" w14:textId="77777777" w:rsidR="00952CFF" w:rsidRPr="0028399D" w:rsidRDefault="00952CFF" w:rsidP="00952CFF">
      <w:pPr>
        <w:pStyle w:val="ListParagraph"/>
        <w:numPr>
          <w:ilvl w:val="0"/>
          <w:numId w:val="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Pr="00147166">
        <w:rPr>
          <w:rFonts w:asciiTheme="majorHAnsi" w:hAnsiTheme="majorHAnsi" w:cstheme="majorHAnsi"/>
        </w:rPr>
        <w:t xml:space="preserve">User </w:t>
      </w:r>
      <w:r>
        <w:rPr>
          <w:rFonts w:asciiTheme="majorHAnsi" w:hAnsiTheme="majorHAnsi" w:cstheme="majorHAnsi"/>
        </w:rPr>
        <w:t xml:space="preserve">will click on excel button , the system will </w:t>
      </w:r>
      <w:r w:rsidRPr="00147166">
        <w:rPr>
          <w:rFonts w:asciiTheme="majorHAnsi" w:hAnsiTheme="majorHAnsi" w:cstheme="majorHAnsi"/>
        </w:rPr>
        <w:t xml:space="preserve">download the </w:t>
      </w:r>
      <w:r>
        <w:rPr>
          <w:rFonts w:asciiTheme="majorHAnsi" w:hAnsiTheme="majorHAnsi" w:cstheme="majorHAnsi"/>
        </w:rPr>
        <w:t>report</w:t>
      </w:r>
      <w:r w:rsidRPr="0014716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in</w:t>
      </w:r>
      <w:r w:rsidRPr="0014716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xlsx </w:t>
      </w:r>
      <w:r w:rsidRPr="00147166">
        <w:rPr>
          <w:rFonts w:asciiTheme="majorHAnsi" w:hAnsiTheme="majorHAnsi" w:cstheme="majorHAnsi"/>
        </w:rPr>
        <w:t>format</w:t>
      </w:r>
      <w:r>
        <w:rPr>
          <w:rFonts w:asciiTheme="majorHAnsi" w:hAnsiTheme="majorHAnsi" w:cstheme="majorHAnsi"/>
        </w:rPr>
        <w:t>.</w:t>
      </w:r>
    </w:p>
    <w:p w14:paraId="47A5F347" w14:textId="77777777" w:rsidR="00952CFF" w:rsidRPr="00500D6F" w:rsidRDefault="00952CFF" w:rsidP="00952CFF">
      <w:pPr>
        <w:pStyle w:val="ListParagraph"/>
        <w:spacing w:after="160" w:line="259" w:lineRule="auto"/>
        <w:ind w:left="1080"/>
        <w:rPr>
          <w:rFonts w:asciiTheme="majorHAnsi" w:hAnsiTheme="majorHAnsi" w:cstheme="majorHAnsi"/>
        </w:rPr>
      </w:pPr>
      <w:r w:rsidRPr="00F76CC6">
        <w:rPr>
          <w:rFonts w:ascii="Nirmala UI" w:hAnsi="Nirmala UI" w:cs="Nirmala UI"/>
        </w:rPr>
        <w:t>एक्सेल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बटन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क्लिक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,  </w:t>
      </w:r>
      <w:r w:rsidRPr="00F76CC6">
        <w:rPr>
          <w:rFonts w:ascii="Nirmala UI" w:hAnsi="Nirmala UI" w:cs="Nirmala UI"/>
        </w:rPr>
        <w:t>सिस्टम</w:t>
      </w:r>
      <w:r w:rsidRPr="00F76CC6">
        <w:rPr>
          <w:rFonts w:asciiTheme="majorHAnsi" w:hAnsiTheme="majorHAnsi" w:cstheme="majorHAnsi"/>
        </w:rPr>
        <w:t xml:space="preserve"> xlsx </w:t>
      </w:r>
      <w:r w:rsidRPr="00F76CC6">
        <w:rPr>
          <w:rFonts w:ascii="Nirmala UI" w:hAnsi="Nirmala UI" w:cs="Nirmala UI"/>
        </w:rPr>
        <w:t>प्रारूप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में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रिपोर्ट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डाउनलोड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करेगा।</w:t>
      </w:r>
    </w:p>
    <w:p w14:paraId="017B51B3" w14:textId="4085647F" w:rsidR="00952CFF" w:rsidRPr="00CB5CE6" w:rsidRDefault="00E01DE7" w:rsidP="00E01DE7">
      <w:pPr>
        <w:spacing w:after="200" w:line="276" w:lineRule="auto"/>
        <w:rPr>
          <w:rFonts w:asciiTheme="minorHAnsi" w:hAnsiTheme="minorHAnsi" w:cstheme="minorHAnsi"/>
          <w:smallCaps/>
          <w:sz w:val="32"/>
          <w:szCs w:val="32"/>
          <w:cs/>
        </w:rPr>
      </w:pPr>
      <w:r w:rsidRPr="00E01DE7">
        <w:rPr>
          <w:rFonts w:asciiTheme="minorHAnsi" w:hAnsiTheme="minorHAnsi" w:cstheme="minorHAnsi"/>
          <w:smallCaps/>
          <w:noProof/>
          <w:sz w:val="32"/>
          <w:szCs w:val="32"/>
        </w:rPr>
        <w:lastRenderedPageBreak/>
        <w:drawing>
          <wp:inline distT="0" distB="0" distL="0" distR="0" wp14:anchorId="741061CE" wp14:editId="1CD55E0A">
            <wp:extent cx="5486400" cy="332041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FE71" w14:textId="77777777" w:rsidR="00952CFF" w:rsidRPr="00575856" w:rsidRDefault="00952CFF" w:rsidP="00952CFF">
      <w:pPr>
        <w:pStyle w:val="Heading3"/>
        <w:numPr>
          <w:ilvl w:val="1"/>
          <w:numId w:val="30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35" w:name="_Toc174031527"/>
      <w:r w:rsidRPr="00575856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Assigned RFI List/ एसाइन्ड RFI लिस्ट</w:t>
      </w:r>
      <w:bookmarkEnd w:id="35"/>
      <w:r w:rsidRPr="00575856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 xml:space="preserve"> </w:t>
      </w:r>
    </w:p>
    <w:p w14:paraId="7BA31AA7" w14:textId="77777777" w:rsidR="00952CFF" w:rsidRDefault="00952CFF" w:rsidP="00952CF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>will click on</w:t>
      </w:r>
      <w:r w:rsidRPr="003F2495">
        <w:t xml:space="preserve"> </w:t>
      </w:r>
      <w:r>
        <w:rPr>
          <w:lang w:val="en"/>
        </w:rPr>
        <w:t>Assigned</w:t>
      </w:r>
      <w:r w:rsidRPr="003F2495">
        <w:rPr>
          <w:lang w:val="en"/>
        </w:rPr>
        <w:t xml:space="preserve"> RFI List </w:t>
      </w:r>
      <w:r>
        <w:rPr>
          <w:lang w:val="en"/>
        </w:rPr>
        <w:t>in the side panel, user</w:t>
      </w:r>
      <w:r w:rsidRPr="00511656">
        <w:rPr>
          <w:lang w:val="en"/>
        </w:rPr>
        <w:t xml:space="preserve"> </w:t>
      </w:r>
      <w:r>
        <w:rPr>
          <w:lang w:val="en"/>
        </w:rPr>
        <w:t>can view following Filter options</w:t>
      </w:r>
    </w:p>
    <w:p w14:paraId="3B4269BC" w14:textId="77777777" w:rsidR="00952CFF" w:rsidRDefault="00952CFF" w:rsidP="00952CFF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Pr="00E127FD">
        <w:rPr>
          <w:rFonts w:ascii="Nirmala UI" w:hAnsi="Nirmala UI" w:cs="Nirmala UI"/>
          <w:lang w:val="en"/>
        </w:rPr>
        <w:t>एसाइन्ड</w:t>
      </w:r>
      <w:r w:rsidRPr="00E127FD">
        <w:rPr>
          <w:lang w:val="en"/>
        </w:rPr>
        <w:t xml:space="preserve"> RFI  </w:t>
      </w:r>
      <w:r w:rsidRPr="00E127FD">
        <w:rPr>
          <w:rFonts w:ascii="Nirmala UI" w:hAnsi="Nirmala UI" w:cs="Nirmala UI"/>
          <w:lang w:val="en"/>
        </w:rPr>
        <w:t>लिस्ट</w:t>
      </w:r>
      <w:r w:rsidRPr="00E127F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पर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क्लिक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करेगा</w:t>
      </w:r>
      <w:r w:rsidRPr="007B1BED">
        <w:rPr>
          <w:lang w:val="en"/>
        </w:rPr>
        <w:t xml:space="preserve">, </w:t>
      </w:r>
      <w:r w:rsidRPr="007B1BED">
        <w:rPr>
          <w:rFonts w:ascii="Nirmala UI" w:hAnsi="Nirmala UI" w:cs="Nirmala UI"/>
          <w:lang w:val="en"/>
        </w:rPr>
        <w:t>जहां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उपयोगकर्ता</w:t>
      </w:r>
      <w:r w:rsidRPr="007B1BED">
        <w:rPr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असाइन</w:t>
      </w:r>
      <w:r w:rsidRPr="003F2495">
        <w:rPr>
          <w:rFonts w:ascii="Nirmala UI" w:hAnsi="Nirmala UI" w:cs="Nirmala UI"/>
          <w:lang w:val="en"/>
        </w:rPr>
        <w:t xml:space="preserve"> </w:t>
      </w:r>
      <w:r w:rsidRPr="00E127FD">
        <w:rPr>
          <w:lang w:val="en"/>
        </w:rPr>
        <w:t>RFI</w:t>
      </w:r>
      <w:r w:rsidRPr="003F2495">
        <w:rPr>
          <w:rFonts w:ascii="Nirmala UI" w:hAnsi="Nirmala UI" w:cs="Nirmala UI"/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देख</w:t>
      </w:r>
      <w:r w:rsidRPr="003F2495"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सकता</w:t>
      </w:r>
      <w:r w:rsidRPr="003F2495"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है</w:t>
      </w:r>
      <w:r w:rsidRPr="003F2495">
        <w:rPr>
          <w:rFonts w:ascii="Nirmala UI" w:hAnsi="Nirmala UI" w:cs="Nirmala UI"/>
          <w:lang w:val="en"/>
        </w:rPr>
        <w:t xml:space="preserve"> </w:t>
      </w:r>
    </w:p>
    <w:p w14:paraId="7DDF2EE1" w14:textId="77777777" w:rsidR="00952CFF" w:rsidRPr="007D52CB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7D52CB">
        <w:rPr>
          <w:lang w:val="en"/>
        </w:rPr>
        <w:t xml:space="preserve">Select </w:t>
      </w:r>
      <w:r>
        <w:rPr>
          <w:lang w:val="en"/>
        </w:rPr>
        <w:t>Scheme/</w:t>
      </w:r>
      <w:r w:rsidRPr="003F2495">
        <w:rPr>
          <w:rFonts w:hint="cs"/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सेलेक्ट</w:t>
      </w:r>
      <w:r w:rsidRPr="003F2495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स्कीम</w:t>
      </w:r>
    </w:p>
    <w:p w14:paraId="761668EB" w14:textId="77777777" w:rsidR="00952CFF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Select Date/ </w:t>
      </w:r>
      <w:r w:rsidRPr="007B1BED">
        <w:rPr>
          <w:rFonts w:ascii="Nirmala UI" w:hAnsi="Nirmala UI" w:cs="Nirmala UI"/>
          <w:lang w:val="en"/>
        </w:rPr>
        <w:t xml:space="preserve">सेलेक्ट </w:t>
      </w:r>
      <w:r w:rsidRPr="003F2495">
        <w:rPr>
          <w:rFonts w:ascii="Nirmala UI" w:hAnsi="Nirmala UI" w:cs="Nirmala UI"/>
          <w:lang w:val="en"/>
        </w:rPr>
        <w:t>डेट</w:t>
      </w:r>
    </w:p>
    <w:p w14:paraId="54C3F0E3" w14:textId="77777777" w:rsidR="00952CFF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Search button/</w:t>
      </w:r>
      <w:r w:rsidRPr="007B1BED">
        <w:rPr>
          <w:rFonts w:hint="cs"/>
        </w:rPr>
        <w:t xml:space="preserve"> </w:t>
      </w:r>
      <w:r w:rsidRPr="007B1BED">
        <w:rPr>
          <w:rFonts w:ascii="Nirmala UI" w:hAnsi="Nirmala UI" w:cs="Nirmala UI"/>
          <w:lang w:val="en"/>
        </w:rPr>
        <w:t>सर्च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बटन</w:t>
      </w:r>
    </w:p>
    <w:p w14:paraId="7BFD157E" w14:textId="77777777" w:rsidR="00952CFF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Reset button/</w:t>
      </w:r>
      <w:r w:rsidRPr="007B1BED">
        <w:rPr>
          <w:rFonts w:hint="cs"/>
        </w:rPr>
        <w:t xml:space="preserve"> </w:t>
      </w:r>
      <w:r w:rsidRPr="007B1BED">
        <w:rPr>
          <w:rFonts w:ascii="Nirmala UI" w:hAnsi="Nirmala UI" w:cs="Nirmala UI" w:hint="cs"/>
          <w:lang w:val="en"/>
        </w:rPr>
        <w:t>रिसेट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बटन</w:t>
      </w:r>
    </w:p>
    <w:p w14:paraId="372E8B98" w14:textId="77777777" w:rsidR="00952CFF" w:rsidRDefault="00952CFF" w:rsidP="00952CF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500D6F">
        <w:rPr>
          <w:lang w:val="en"/>
        </w:rPr>
        <w:t xml:space="preserve">User will Select any above filter and click on search button </w:t>
      </w:r>
      <w:r>
        <w:rPr>
          <w:lang w:val="en"/>
        </w:rPr>
        <w:t>;</w:t>
      </w:r>
      <w:r w:rsidRPr="00500D6F">
        <w:rPr>
          <w:lang w:val="en"/>
        </w:rPr>
        <w:t xml:space="preserve"> the system will display the list per selected filter option. </w:t>
      </w:r>
    </w:p>
    <w:p w14:paraId="0FAE13C6" w14:textId="77777777" w:rsidR="00952CFF" w:rsidRDefault="00952CFF" w:rsidP="00952CFF">
      <w:pPr>
        <w:pStyle w:val="ListParagraph"/>
        <w:spacing w:line="259" w:lineRule="auto"/>
        <w:ind w:left="1080"/>
        <w:rPr>
          <w:lang w:val="en"/>
        </w:rPr>
      </w:pPr>
      <w:r w:rsidRPr="00500D6F">
        <w:rPr>
          <w:rFonts w:ascii="Nirmala UI" w:hAnsi="Nirmala UI" w:cs="Nirmala UI"/>
          <w:lang w:val="en"/>
        </w:rPr>
        <w:t>उपयोगकर्ता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उपरोक्त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किसी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भी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फ़िल्टर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चयन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करेगा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और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खोज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बटन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क्लिक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करेगा</w:t>
      </w:r>
      <w:r w:rsidRPr="00500D6F">
        <w:rPr>
          <w:lang w:val="en"/>
        </w:rPr>
        <w:t xml:space="preserve">,  </w:t>
      </w:r>
      <w:r w:rsidRPr="00500D6F">
        <w:rPr>
          <w:rFonts w:ascii="Nirmala UI" w:hAnsi="Nirmala UI" w:cs="Nirmala UI"/>
          <w:lang w:val="en"/>
        </w:rPr>
        <w:t>सिस्टम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चयनित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फ़िल्टर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विकल्प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के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अनुसार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सूची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प्रदर्शित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करेगा।</w:t>
      </w:r>
      <w:r w:rsidRPr="00500D6F">
        <w:rPr>
          <w:lang w:val="en"/>
        </w:rPr>
        <w:t xml:space="preserve">  </w:t>
      </w:r>
    </w:p>
    <w:p w14:paraId="24394655" w14:textId="77777777" w:rsidR="00952CFF" w:rsidRDefault="00952CFF" w:rsidP="00952CF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 w:rsidRPr="00500D6F">
        <w:rPr>
          <w:lang w:val="en"/>
        </w:rPr>
        <w:t xml:space="preserve"> </w:t>
      </w:r>
      <w:r>
        <w:rPr>
          <w:lang w:val="en"/>
        </w:rPr>
        <w:t>U</w:t>
      </w:r>
      <w:r w:rsidRPr="00500D6F">
        <w:rPr>
          <w:lang w:val="en"/>
        </w:rPr>
        <w:t>ser can view the following details</w:t>
      </w:r>
    </w:p>
    <w:p w14:paraId="444BF595" w14:textId="77777777" w:rsidR="00952CFF" w:rsidRPr="00D37454" w:rsidRDefault="00952CFF" w:rsidP="00952CFF">
      <w:pPr>
        <w:pStyle w:val="ListParagraph"/>
        <w:spacing w:line="259" w:lineRule="auto"/>
        <w:ind w:left="1080"/>
        <w:rPr>
          <w:lang w:val="en"/>
        </w:rPr>
      </w:pPr>
      <w:r w:rsidRPr="00500D6F">
        <w:rPr>
          <w:rFonts w:ascii="Nirmala UI" w:hAnsi="Nirmala UI" w:cs="Nirmala UI"/>
          <w:lang w:val="en"/>
        </w:rPr>
        <w:t>उपयोगकर्ता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निम्नलिखित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विवरण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देख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सकता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है</w:t>
      </w:r>
    </w:p>
    <w:p w14:paraId="311932A4" w14:textId="77777777" w:rsidR="00952CFF" w:rsidRPr="00F513AD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F513AD">
        <w:rPr>
          <w:lang w:val="en"/>
        </w:rPr>
        <w:t>Serial No</w:t>
      </w:r>
      <w:r>
        <w:rPr>
          <w:lang w:val="en"/>
        </w:rPr>
        <w:t>/</w:t>
      </w:r>
      <w:r w:rsidRPr="00500D6F">
        <w:rPr>
          <w:rFonts w:hint="cs"/>
        </w:rPr>
        <w:t xml:space="preserve"> </w:t>
      </w:r>
      <w:r w:rsidRPr="00500D6F">
        <w:rPr>
          <w:rFonts w:ascii="Nirmala UI" w:hAnsi="Nirmala UI" w:cs="Nirmala UI"/>
          <w:lang w:val="en"/>
        </w:rPr>
        <w:t>सीरियल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नंबर</w:t>
      </w:r>
    </w:p>
    <w:p w14:paraId="2EB88B6E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Request ID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रिक्वेस्ट</w:t>
      </w:r>
      <w:r>
        <w:rPr>
          <w:lang w:val="en"/>
        </w:rPr>
        <w:t xml:space="preserve"> </w:t>
      </w:r>
      <w:r w:rsidRPr="003F2495">
        <w:rPr>
          <w:lang w:val="en"/>
        </w:rPr>
        <w:t>ID</w:t>
      </w:r>
    </w:p>
    <w:p w14:paraId="78C9CA3B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Request Date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रिक्वेस्ट</w:t>
      </w:r>
      <w:r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डेट</w:t>
      </w:r>
      <w:r w:rsidRPr="003F2495">
        <w:rPr>
          <w:lang w:val="en"/>
        </w:rPr>
        <w:tab/>
      </w:r>
    </w:p>
    <w:p w14:paraId="70604060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Scheme Name</w:t>
      </w:r>
      <w:r>
        <w:rPr>
          <w:lang w:val="en"/>
        </w:rPr>
        <w:t xml:space="preserve">/ / </w:t>
      </w:r>
      <w:r w:rsidRPr="00500D6F">
        <w:rPr>
          <w:rFonts w:ascii="Nirmala UI" w:hAnsi="Nirmala UI" w:cs="Nirmala UI"/>
          <w:lang w:val="en"/>
        </w:rPr>
        <w:t>स्कीम</w:t>
      </w:r>
      <w:r w:rsidRPr="00500D6F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3792A853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Component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कॉम्पोनेन्ट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</w:p>
    <w:p w14:paraId="10503EF6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lastRenderedPageBreak/>
        <w:t>Point Name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 w:hint="cs"/>
          <w:lang w:val="en"/>
        </w:rPr>
        <w:t>पॉइंट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 w:rsidRPr="003F2495">
        <w:rPr>
          <w:lang w:val="en"/>
        </w:rPr>
        <w:tab/>
      </w:r>
    </w:p>
    <w:p w14:paraId="718C2FCB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 xml:space="preserve">Village Name/ </w:t>
      </w:r>
      <w:r w:rsidRPr="003F2495">
        <w:rPr>
          <w:rFonts w:ascii="Nirmala UI" w:hAnsi="Nirmala UI" w:cs="Nirmala UI"/>
          <w:lang w:val="en"/>
        </w:rPr>
        <w:t>विलेज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2A126314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Contractor Name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/>
          <w:lang w:val="en"/>
        </w:rPr>
        <w:t>कांट्रेक्टर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  <w:r w:rsidRPr="003F2495">
        <w:rPr>
          <w:lang w:val="en"/>
        </w:rPr>
        <w:t xml:space="preserve"> </w:t>
      </w:r>
      <w:r w:rsidRPr="003F2495">
        <w:rPr>
          <w:lang w:val="en"/>
        </w:rPr>
        <w:tab/>
      </w:r>
    </w:p>
    <w:p w14:paraId="1E6FB223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Inspection Date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/>
          <w:lang w:val="en"/>
        </w:rPr>
        <w:t>इंस्पेक्शन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डेट</w:t>
      </w:r>
      <w:r w:rsidRPr="003F2495">
        <w:rPr>
          <w:lang w:val="en"/>
        </w:rPr>
        <w:t xml:space="preserve">     </w:t>
      </w:r>
    </w:p>
    <w:p w14:paraId="3E11A136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Location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लोकेशन</w:t>
      </w:r>
    </w:p>
    <w:p w14:paraId="45626CCF" w14:textId="77777777" w:rsidR="00952CFF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Status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स्टेटस</w:t>
      </w:r>
    </w:p>
    <w:p w14:paraId="6BF51305" w14:textId="77777777" w:rsidR="00952CFF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 xml:space="preserve">Search field / </w:t>
      </w:r>
      <w:r w:rsidRPr="007B1BED">
        <w:rPr>
          <w:rFonts w:ascii="Nirmala UI" w:hAnsi="Nirmala UI" w:cs="Nirmala UI"/>
          <w:lang w:val="en"/>
        </w:rPr>
        <w:t>सर्च</w:t>
      </w:r>
      <w:r w:rsidRPr="007B1BED">
        <w:rPr>
          <w:lang w:val="en"/>
        </w:rPr>
        <w:t xml:space="preserve"> </w:t>
      </w:r>
      <w:r w:rsidRPr="00500D6F">
        <w:rPr>
          <w:rFonts w:ascii="Nirmala UI" w:hAnsi="Nirmala UI" w:cs="Nirmala UI" w:hint="cs"/>
          <w:lang w:val="en"/>
        </w:rPr>
        <w:t>फील्ड</w:t>
      </w:r>
      <w:r w:rsidRPr="00500D6F">
        <w:rPr>
          <w:rFonts w:ascii="Nirmala UI" w:hAnsi="Nirmala UI" w:cs="Nirmala UI"/>
          <w:lang w:val="en"/>
        </w:rPr>
        <w:t xml:space="preserve">  </w:t>
      </w:r>
    </w:p>
    <w:p w14:paraId="33E78E25" w14:textId="77777777" w:rsidR="00952CFF" w:rsidRPr="00C64801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Excel button/</w:t>
      </w:r>
      <w:r w:rsidRPr="00500D6F">
        <w:rPr>
          <w:rFonts w:hint="cs"/>
        </w:rPr>
        <w:t xml:space="preserve"> </w:t>
      </w:r>
      <w:r w:rsidRPr="00500D6F">
        <w:rPr>
          <w:rFonts w:ascii="Nirmala UI" w:hAnsi="Nirmala UI" w:cs="Nirmala UI"/>
          <w:lang w:val="en"/>
        </w:rPr>
        <w:t>एक्सेल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बटन</w:t>
      </w:r>
    </w:p>
    <w:p w14:paraId="5544E780" w14:textId="77777777" w:rsidR="00952CFF" w:rsidRDefault="00952CFF" w:rsidP="00952CFF">
      <w:pPr>
        <w:pStyle w:val="ListParagraph"/>
        <w:numPr>
          <w:ilvl w:val="0"/>
          <w:numId w:val="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</w:t>
      </w:r>
      <w:r w:rsidRPr="00B05E31">
        <w:rPr>
          <w:rFonts w:asciiTheme="majorHAnsi" w:hAnsiTheme="majorHAnsi" w:cstheme="majorHAnsi"/>
        </w:rPr>
        <w:t xml:space="preserve">ser will </w:t>
      </w:r>
      <w:r>
        <w:rPr>
          <w:rFonts w:asciiTheme="majorHAnsi" w:hAnsiTheme="majorHAnsi" w:cstheme="majorHAnsi"/>
        </w:rPr>
        <w:t>enter any keywords on</w:t>
      </w:r>
      <w:r w:rsidRPr="00B05E31">
        <w:rPr>
          <w:rFonts w:asciiTheme="majorHAnsi" w:hAnsiTheme="majorHAnsi" w:cstheme="majorHAnsi"/>
        </w:rPr>
        <w:t xml:space="preserve"> search field and click on the “Search” button</w:t>
      </w:r>
      <w:r>
        <w:rPr>
          <w:rFonts w:asciiTheme="majorHAnsi" w:hAnsiTheme="majorHAnsi" w:cstheme="majorHAnsi"/>
        </w:rPr>
        <w:t xml:space="preserve"> , the system will open the popup and display the list of Incident as per the entered keywords.</w:t>
      </w:r>
    </w:p>
    <w:p w14:paraId="4F71ECF8" w14:textId="77777777" w:rsidR="00952CFF" w:rsidRPr="0028399D" w:rsidRDefault="00952CFF" w:rsidP="00952CFF">
      <w:pPr>
        <w:pStyle w:val="ListParagraph"/>
        <w:spacing w:after="160" w:line="259" w:lineRule="auto"/>
        <w:ind w:left="1080"/>
        <w:rPr>
          <w:rFonts w:asciiTheme="majorHAnsi" w:hAnsiTheme="majorHAnsi" w:cstheme="majorHAnsi"/>
        </w:rPr>
      </w:pPr>
      <w:r w:rsidRPr="00F76CC6">
        <w:rPr>
          <w:rFonts w:ascii="Nirmala UI" w:hAnsi="Nirmala UI" w:cs="Nirmala UI"/>
        </w:rPr>
        <w:t>खोज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फ़ील्ड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कोई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भी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कीवर्ड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दर्ज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और</w:t>
      </w:r>
      <w:r w:rsidRPr="00F76CC6">
        <w:rPr>
          <w:rFonts w:asciiTheme="majorHAnsi" w:hAnsiTheme="majorHAnsi" w:cstheme="majorHAnsi"/>
        </w:rPr>
        <w:t xml:space="preserve"> "</w:t>
      </w:r>
      <w:r w:rsidRPr="00F76CC6">
        <w:rPr>
          <w:rFonts w:ascii="Nirmala UI" w:hAnsi="Nirmala UI" w:cs="Nirmala UI"/>
        </w:rPr>
        <w:t>खोज</w:t>
      </w:r>
      <w:r w:rsidRPr="00F76CC6">
        <w:rPr>
          <w:rFonts w:asciiTheme="majorHAnsi" w:hAnsiTheme="majorHAnsi" w:cstheme="majorHAnsi"/>
        </w:rPr>
        <w:t xml:space="preserve">" </w:t>
      </w:r>
      <w:r w:rsidRPr="00F76CC6">
        <w:rPr>
          <w:rFonts w:ascii="Nirmala UI" w:hAnsi="Nirmala UI" w:cs="Nirmala UI"/>
        </w:rPr>
        <w:t>बटन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क्लिक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,  </w:t>
      </w:r>
      <w:r w:rsidRPr="00F76CC6">
        <w:rPr>
          <w:rFonts w:ascii="Nirmala UI" w:hAnsi="Nirmala UI" w:cs="Nirmala UI"/>
        </w:rPr>
        <w:t>सिस्टम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पॉपअप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खोलेगा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और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दर्ज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किए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गए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कीवर्ड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के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अनुसार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घटना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सूची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प्रदर्शित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करेगा।</w:t>
      </w:r>
    </w:p>
    <w:p w14:paraId="609CCD45" w14:textId="77777777" w:rsidR="00952CFF" w:rsidRPr="0028399D" w:rsidRDefault="00952CFF" w:rsidP="00952CFF">
      <w:pPr>
        <w:pStyle w:val="ListParagraph"/>
        <w:numPr>
          <w:ilvl w:val="0"/>
          <w:numId w:val="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Pr="00147166">
        <w:rPr>
          <w:rFonts w:asciiTheme="majorHAnsi" w:hAnsiTheme="majorHAnsi" w:cstheme="majorHAnsi"/>
        </w:rPr>
        <w:t xml:space="preserve">User </w:t>
      </w:r>
      <w:r>
        <w:rPr>
          <w:rFonts w:asciiTheme="majorHAnsi" w:hAnsiTheme="majorHAnsi" w:cstheme="majorHAnsi"/>
        </w:rPr>
        <w:t xml:space="preserve">will click on excel button , the system will </w:t>
      </w:r>
      <w:r w:rsidRPr="00147166">
        <w:rPr>
          <w:rFonts w:asciiTheme="majorHAnsi" w:hAnsiTheme="majorHAnsi" w:cstheme="majorHAnsi"/>
        </w:rPr>
        <w:t xml:space="preserve">download the </w:t>
      </w:r>
      <w:r>
        <w:rPr>
          <w:rFonts w:asciiTheme="majorHAnsi" w:hAnsiTheme="majorHAnsi" w:cstheme="majorHAnsi"/>
        </w:rPr>
        <w:t>report</w:t>
      </w:r>
      <w:r w:rsidRPr="0014716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in</w:t>
      </w:r>
      <w:r w:rsidRPr="0014716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xlsx </w:t>
      </w:r>
      <w:r w:rsidRPr="00147166">
        <w:rPr>
          <w:rFonts w:asciiTheme="majorHAnsi" w:hAnsiTheme="majorHAnsi" w:cstheme="majorHAnsi"/>
        </w:rPr>
        <w:t>format</w:t>
      </w:r>
      <w:r>
        <w:rPr>
          <w:rFonts w:asciiTheme="majorHAnsi" w:hAnsiTheme="majorHAnsi" w:cstheme="majorHAnsi"/>
        </w:rPr>
        <w:t>.</w:t>
      </w:r>
    </w:p>
    <w:p w14:paraId="7A7BAE79" w14:textId="77777777" w:rsidR="00952CFF" w:rsidRPr="00500D6F" w:rsidRDefault="00952CFF" w:rsidP="00952CFF">
      <w:pPr>
        <w:pStyle w:val="ListParagraph"/>
        <w:spacing w:after="160" w:line="259" w:lineRule="auto"/>
        <w:ind w:left="1080"/>
        <w:rPr>
          <w:rFonts w:asciiTheme="majorHAnsi" w:hAnsiTheme="majorHAnsi" w:cstheme="majorHAnsi"/>
        </w:rPr>
      </w:pPr>
      <w:r w:rsidRPr="00F76CC6">
        <w:rPr>
          <w:rFonts w:ascii="Nirmala UI" w:hAnsi="Nirmala UI" w:cs="Nirmala UI"/>
        </w:rPr>
        <w:t>एक्सेल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बटन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क्लिक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,  </w:t>
      </w:r>
      <w:r w:rsidRPr="00F76CC6">
        <w:rPr>
          <w:rFonts w:ascii="Nirmala UI" w:hAnsi="Nirmala UI" w:cs="Nirmala UI"/>
        </w:rPr>
        <w:t>सिस्टम</w:t>
      </w:r>
      <w:r w:rsidRPr="00F76CC6">
        <w:rPr>
          <w:rFonts w:asciiTheme="majorHAnsi" w:hAnsiTheme="majorHAnsi" w:cstheme="majorHAnsi"/>
        </w:rPr>
        <w:t xml:space="preserve"> xlsx </w:t>
      </w:r>
      <w:r w:rsidRPr="00F76CC6">
        <w:rPr>
          <w:rFonts w:ascii="Nirmala UI" w:hAnsi="Nirmala UI" w:cs="Nirmala UI"/>
        </w:rPr>
        <w:t>प्रारूप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में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रिपोर्ट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डाउनलोड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करेगा।</w:t>
      </w:r>
    </w:p>
    <w:p w14:paraId="0ABEC973" w14:textId="03D3D181" w:rsidR="00952CFF" w:rsidRPr="00E01DE7" w:rsidRDefault="00E01DE7" w:rsidP="00E01DE7">
      <w:pPr>
        <w:spacing w:after="200" w:line="276" w:lineRule="auto"/>
        <w:rPr>
          <w:rFonts w:asciiTheme="minorHAnsi" w:hAnsiTheme="minorHAnsi" w:cstheme="minorHAnsi"/>
          <w:smallCaps/>
          <w:sz w:val="32"/>
          <w:szCs w:val="32"/>
        </w:rPr>
      </w:pPr>
      <w:r w:rsidRPr="00E01DE7">
        <w:rPr>
          <w:rFonts w:asciiTheme="minorHAnsi" w:hAnsiTheme="minorHAnsi" w:cstheme="minorHAnsi"/>
          <w:smallCaps/>
          <w:noProof/>
          <w:sz w:val="32"/>
          <w:szCs w:val="32"/>
        </w:rPr>
        <w:drawing>
          <wp:inline distT="0" distB="0" distL="0" distR="0" wp14:anchorId="6425535F" wp14:editId="4162BC05">
            <wp:extent cx="5486400" cy="310642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F860" w14:textId="77777777" w:rsidR="00952CFF" w:rsidRPr="00575856" w:rsidRDefault="00952CFF" w:rsidP="00952CFF">
      <w:pPr>
        <w:pStyle w:val="Heading3"/>
        <w:numPr>
          <w:ilvl w:val="1"/>
          <w:numId w:val="30"/>
        </w:numPr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</w:pPr>
      <w:bookmarkStart w:id="36" w:name="_Toc174031528"/>
      <w:r w:rsidRPr="00575856">
        <w:rPr>
          <w:rFonts w:ascii="Mangal" w:eastAsiaTheme="majorEastAsia" w:hAnsi="Mangal" w:cs="Mangal"/>
          <w:color w:val="365F91" w:themeColor="accent1" w:themeShade="BF"/>
          <w:sz w:val="36"/>
          <w:szCs w:val="36"/>
          <w:lang w:val="en"/>
        </w:rPr>
        <w:t>Complete RFI List/ कम्पलीट RFI लिस्ट</w:t>
      </w:r>
      <w:bookmarkEnd w:id="36"/>
    </w:p>
    <w:p w14:paraId="283F4C2D" w14:textId="77777777" w:rsidR="00952CFF" w:rsidRDefault="00952CFF" w:rsidP="00952CFF">
      <w:pPr>
        <w:pStyle w:val="ListParagraph"/>
        <w:numPr>
          <w:ilvl w:val="0"/>
          <w:numId w:val="2"/>
        </w:numPr>
        <w:spacing w:line="259" w:lineRule="auto"/>
        <w:rPr>
          <w:lang w:val="en"/>
        </w:rPr>
      </w:pPr>
      <w:r>
        <w:rPr>
          <w:lang w:val="en"/>
        </w:rPr>
        <w:t>User</w:t>
      </w:r>
      <w:r w:rsidRPr="00511656">
        <w:rPr>
          <w:lang w:val="en"/>
        </w:rPr>
        <w:t xml:space="preserve"> </w:t>
      </w:r>
      <w:r>
        <w:rPr>
          <w:lang w:val="en"/>
        </w:rPr>
        <w:t>will click on</w:t>
      </w:r>
      <w:r w:rsidRPr="003F2495">
        <w:t xml:space="preserve"> </w:t>
      </w:r>
      <w:r w:rsidRPr="00E127FD">
        <w:rPr>
          <w:lang w:val="en"/>
        </w:rPr>
        <w:t>Complete</w:t>
      </w:r>
      <w:r w:rsidRPr="003F2495">
        <w:rPr>
          <w:lang w:val="en"/>
        </w:rPr>
        <w:t xml:space="preserve"> RFI List </w:t>
      </w:r>
      <w:r>
        <w:rPr>
          <w:lang w:val="en"/>
        </w:rPr>
        <w:t>in the side panel, user</w:t>
      </w:r>
      <w:r w:rsidRPr="00511656">
        <w:rPr>
          <w:lang w:val="en"/>
        </w:rPr>
        <w:t xml:space="preserve"> </w:t>
      </w:r>
      <w:r>
        <w:rPr>
          <w:lang w:val="en"/>
        </w:rPr>
        <w:t xml:space="preserve">can view following </w:t>
      </w:r>
      <w:r w:rsidRPr="00500D6F">
        <w:rPr>
          <w:lang w:val="en"/>
        </w:rPr>
        <w:t>details</w:t>
      </w:r>
    </w:p>
    <w:p w14:paraId="1F5A10E6" w14:textId="77777777" w:rsidR="00952CFF" w:rsidRPr="008F39D4" w:rsidRDefault="00952CFF" w:rsidP="00952CFF">
      <w:pPr>
        <w:pStyle w:val="ListParagraph"/>
        <w:spacing w:line="259" w:lineRule="auto"/>
        <w:ind w:left="1080"/>
        <w:rPr>
          <w:rFonts w:ascii="Nirmala UI" w:hAnsi="Nirmala UI" w:cs="Nirmala UI"/>
          <w:lang w:val="en"/>
        </w:rPr>
      </w:pPr>
      <w:r w:rsidRPr="007B1BED">
        <w:rPr>
          <w:rFonts w:ascii="Nirmala UI" w:hAnsi="Nirmala UI" w:cs="Nirmala UI"/>
          <w:lang w:val="en"/>
        </w:rPr>
        <w:lastRenderedPageBreak/>
        <w:t>उपयोगकर्ता</w:t>
      </w:r>
      <w:r w:rsidRPr="007B1BED">
        <w:rPr>
          <w:lang w:val="en"/>
        </w:rPr>
        <w:t xml:space="preserve"> </w:t>
      </w:r>
      <w:r w:rsidRPr="00E127FD">
        <w:rPr>
          <w:rFonts w:ascii="Nirmala UI" w:hAnsi="Nirmala UI" w:cs="Nirmala UI"/>
          <w:lang w:val="en"/>
        </w:rPr>
        <w:t>पें</w:t>
      </w:r>
      <w:r w:rsidRPr="008F39D4">
        <w:rPr>
          <w:rFonts w:ascii="Nirmala UI" w:hAnsi="Nirmala UI" w:cs="Nirmala UI"/>
          <w:lang w:val="en"/>
        </w:rPr>
        <w:t xml:space="preserve"> </w:t>
      </w:r>
      <w:r w:rsidRPr="00E127FD">
        <w:rPr>
          <w:rFonts w:ascii="Nirmala UI" w:hAnsi="Nirmala UI" w:cs="Nirmala UI"/>
          <w:lang w:val="en"/>
        </w:rPr>
        <w:t>पेंडिंग</w:t>
      </w:r>
      <w:r w:rsidRPr="00E127FD">
        <w:rPr>
          <w:lang w:val="en"/>
        </w:rPr>
        <w:t xml:space="preserve"> RFI  </w:t>
      </w:r>
      <w:r w:rsidRPr="00E127FD">
        <w:rPr>
          <w:rFonts w:ascii="Nirmala UI" w:hAnsi="Nirmala UI" w:cs="Nirmala UI"/>
          <w:lang w:val="en"/>
        </w:rPr>
        <w:t>लिस्ट</w:t>
      </w:r>
      <w:r w:rsidRPr="00E127F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पर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क्लिक</w:t>
      </w:r>
      <w:r w:rsidRPr="007B1BED">
        <w:rPr>
          <w:lang w:val="en"/>
        </w:rPr>
        <w:t xml:space="preserve"> </w:t>
      </w:r>
      <w:r w:rsidRPr="007B1BED">
        <w:rPr>
          <w:rFonts w:ascii="Nirmala UI" w:hAnsi="Nirmala UI" w:cs="Nirmala UI"/>
          <w:lang w:val="en"/>
        </w:rPr>
        <w:t>करेगा</w:t>
      </w:r>
      <w:r w:rsidRPr="007B1BED">
        <w:rPr>
          <w:lang w:val="en"/>
        </w:rPr>
        <w:t xml:space="preserve">, </w:t>
      </w:r>
      <w:r w:rsidRPr="007B1BED">
        <w:rPr>
          <w:rFonts w:ascii="Nirmala UI" w:hAnsi="Nirmala UI" w:cs="Nirmala UI"/>
          <w:lang w:val="en"/>
        </w:rPr>
        <w:t>जहां</w:t>
      </w:r>
      <w:r w:rsidRPr="007B1BED">
        <w:rPr>
          <w:lang w:val="en"/>
        </w:rPr>
        <w:t xml:space="preserve"> </w:t>
      </w:r>
      <w:r w:rsidRPr="008F39D4">
        <w:rPr>
          <w:rFonts w:ascii="Nirmala UI" w:hAnsi="Nirmala UI" w:cs="Nirmala UI"/>
          <w:lang w:val="en"/>
        </w:rPr>
        <w:t>उपयोगकर्ता</w:t>
      </w:r>
      <w:r w:rsidRPr="008F39D4">
        <w:rPr>
          <w:lang w:val="en"/>
        </w:rPr>
        <w:t xml:space="preserve"> </w:t>
      </w:r>
      <w:r w:rsidRPr="008F39D4">
        <w:rPr>
          <w:rFonts w:ascii="Nirmala UI" w:hAnsi="Nirmala UI" w:cs="Nirmala UI"/>
          <w:lang w:val="en"/>
        </w:rPr>
        <w:t>निम्नलिखित</w:t>
      </w:r>
      <w:r w:rsidRPr="008F39D4">
        <w:rPr>
          <w:lang w:val="en"/>
        </w:rPr>
        <w:t xml:space="preserve"> </w:t>
      </w:r>
      <w:r w:rsidRPr="008F39D4">
        <w:rPr>
          <w:rFonts w:ascii="Nirmala UI" w:hAnsi="Nirmala UI" w:cs="Nirmala UI"/>
          <w:lang w:val="en"/>
        </w:rPr>
        <w:t>विवरण</w:t>
      </w:r>
      <w:r w:rsidRPr="008F39D4">
        <w:rPr>
          <w:lang w:val="en"/>
        </w:rPr>
        <w:t xml:space="preserve"> </w:t>
      </w:r>
      <w:r w:rsidRPr="008F39D4">
        <w:rPr>
          <w:rFonts w:ascii="Nirmala UI" w:hAnsi="Nirmala UI" w:cs="Nirmala UI"/>
          <w:lang w:val="en"/>
        </w:rPr>
        <w:t>देख</w:t>
      </w:r>
      <w:r w:rsidRPr="008F39D4">
        <w:rPr>
          <w:lang w:val="en"/>
        </w:rPr>
        <w:t xml:space="preserve"> </w:t>
      </w:r>
      <w:r w:rsidRPr="008F39D4">
        <w:rPr>
          <w:rFonts w:ascii="Nirmala UI" w:hAnsi="Nirmala UI" w:cs="Nirmala UI"/>
          <w:lang w:val="en"/>
        </w:rPr>
        <w:t>सकता</w:t>
      </w:r>
      <w:r w:rsidRPr="008F39D4">
        <w:rPr>
          <w:lang w:val="en"/>
        </w:rPr>
        <w:t xml:space="preserve"> </w:t>
      </w:r>
      <w:r w:rsidRPr="008F39D4">
        <w:rPr>
          <w:rFonts w:ascii="Nirmala UI" w:hAnsi="Nirmala UI" w:cs="Nirmala UI"/>
          <w:lang w:val="en"/>
        </w:rPr>
        <w:t>है</w:t>
      </w:r>
    </w:p>
    <w:p w14:paraId="5D470405" w14:textId="77777777" w:rsidR="00952CFF" w:rsidRPr="000858B1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0858B1">
        <w:rPr>
          <w:lang w:val="en"/>
        </w:rPr>
        <w:t>Serial No</w:t>
      </w:r>
      <w:r>
        <w:rPr>
          <w:lang w:val="en"/>
        </w:rPr>
        <w:t>/</w:t>
      </w:r>
      <w:r w:rsidRPr="00500D6F">
        <w:rPr>
          <w:rFonts w:hint="cs"/>
        </w:rPr>
        <w:t xml:space="preserve"> </w:t>
      </w:r>
      <w:r w:rsidRPr="00500D6F">
        <w:rPr>
          <w:rFonts w:ascii="Nirmala UI" w:hAnsi="Nirmala UI" w:cs="Nirmala UI"/>
          <w:lang w:val="en"/>
        </w:rPr>
        <w:t>सीरियल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नंबर</w:t>
      </w:r>
    </w:p>
    <w:p w14:paraId="08722410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Request ID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रिक्वेस्ट</w:t>
      </w:r>
      <w:r>
        <w:rPr>
          <w:lang w:val="en"/>
        </w:rPr>
        <w:t xml:space="preserve"> </w:t>
      </w:r>
      <w:r w:rsidRPr="003F2495">
        <w:rPr>
          <w:lang w:val="en"/>
        </w:rPr>
        <w:t>ID</w:t>
      </w:r>
    </w:p>
    <w:p w14:paraId="1DDE3109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Request Date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रिक्वेस्ट</w:t>
      </w:r>
      <w:r>
        <w:rPr>
          <w:rFonts w:ascii="Nirmala UI" w:hAnsi="Nirmala UI" w:cs="Nirmala UI"/>
          <w:lang w:val="en"/>
        </w:rPr>
        <w:t xml:space="preserve"> </w:t>
      </w:r>
      <w:r w:rsidRPr="003F2495">
        <w:rPr>
          <w:rFonts w:ascii="Nirmala UI" w:hAnsi="Nirmala UI" w:cs="Nirmala UI" w:hint="cs"/>
          <w:lang w:val="en"/>
        </w:rPr>
        <w:t>डेट</w:t>
      </w:r>
      <w:r w:rsidRPr="003F2495">
        <w:rPr>
          <w:lang w:val="en"/>
        </w:rPr>
        <w:tab/>
      </w:r>
    </w:p>
    <w:p w14:paraId="700BFB16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Scheme Name</w:t>
      </w:r>
      <w:r>
        <w:rPr>
          <w:lang w:val="en"/>
        </w:rPr>
        <w:t xml:space="preserve">/ / </w:t>
      </w:r>
      <w:r w:rsidRPr="00500D6F">
        <w:rPr>
          <w:rFonts w:ascii="Nirmala UI" w:hAnsi="Nirmala UI" w:cs="Nirmala UI"/>
          <w:lang w:val="en"/>
        </w:rPr>
        <w:t>स्कीम</w:t>
      </w:r>
      <w:r w:rsidRPr="00500D6F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16AC6C83" w14:textId="77777777" w:rsidR="00952CFF" w:rsidRPr="00DF5542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Component Name</w:t>
      </w:r>
      <w:r>
        <w:rPr>
          <w:lang w:val="en"/>
        </w:rPr>
        <w:t xml:space="preserve">/ </w:t>
      </w:r>
      <w:r w:rsidRPr="00500D6F">
        <w:rPr>
          <w:rFonts w:ascii="Nirmala UI" w:hAnsi="Nirmala UI" w:cs="Nirmala UI"/>
          <w:lang w:val="en"/>
        </w:rPr>
        <w:t>कॉम्पोनेन्ट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</w:p>
    <w:p w14:paraId="6FCB9842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Point Name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 w:hint="cs"/>
          <w:lang w:val="en"/>
        </w:rPr>
        <w:t>पॉइंट</w:t>
      </w:r>
      <w:r w:rsidRPr="00500D6F">
        <w:rPr>
          <w:lang w:val="en"/>
        </w:rPr>
        <w:t xml:space="preserve"> </w:t>
      </w:r>
      <w:r w:rsidRPr="00500D6F">
        <w:rPr>
          <w:rFonts w:ascii="Nirmala UI" w:hAnsi="Nirmala UI" w:cs="Nirmala UI"/>
          <w:lang w:val="en"/>
        </w:rPr>
        <w:t>नाम</w:t>
      </w:r>
      <w:r w:rsidRPr="003F2495">
        <w:rPr>
          <w:lang w:val="en"/>
        </w:rPr>
        <w:tab/>
      </w:r>
    </w:p>
    <w:p w14:paraId="709CFE6E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 xml:space="preserve">Village Name/ </w:t>
      </w:r>
      <w:r w:rsidRPr="003F2495">
        <w:rPr>
          <w:rFonts w:ascii="Nirmala UI" w:hAnsi="Nirmala UI" w:cs="Nirmala UI"/>
          <w:lang w:val="en"/>
        </w:rPr>
        <w:t>विलेज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</w:p>
    <w:p w14:paraId="51D9B5E0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Contractor Name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/>
          <w:lang w:val="en"/>
        </w:rPr>
        <w:t>कांट्रेक्टर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नाम</w:t>
      </w:r>
      <w:r w:rsidRPr="003F2495">
        <w:rPr>
          <w:lang w:val="en"/>
        </w:rPr>
        <w:t xml:space="preserve"> </w:t>
      </w:r>
      <w:r w:rsidRPr="003F2495">
        <w:rPr>
          <w:lang w:val="en"/>
        </w:rPr>
        <w:tab/>
      </w:r>
    </w:p>
    <w:p w14:paraId="28232C37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Inspection Date</w:t>
      </w:r>
      <w:r>
        <w:rPr>
          <w:lang w:val="en"/>
        </w:rPr>
        <w:t xml:space="preserve">/ </w:t>
      </w:r>
      <w:r w:rsidRPr="003F2495">
        <w:rPr>
          <w:rFonts w:ascii="Nirmala UI" w:hAnsi="Nirmala UI" w:cs="Nirmala UI"/>
          <w:lang w:val="en"/>
        </w:rPr>
        <w:t>इंस्पेक्शन</w:t>
      </w:r>
      <w:r w:rsidRPr="003F2495">
        <w:rPr>
          <w:lang w:val="en"/>
        </w:rPr>
        <w:t xml:space="preserve"> </w:t>
      </w:r>
      <w:r w:rsidRPr="003F2495">
        <w:rPr>
          <w:rFonts w:ascii="Nirmala UI" w:hAnsi="Nirmala UI" w:cs="Nirmala UI"/>
          <w:lang w:val="en"/>
        </w:rPr>
        <w:t>डेट</w:t>
      </w:r>
      <w:r w:rsidRPr="003F2495">
        <w:rPr>
          <w:lang w:val="en"/>
        </w:rPr>
        <w:t xml:space="preserve">     </w:t>
      </w:r>
    </w:p>
    <w:p w14:paraId="68640BA6" w14:textId="77777777" w:rsidR="00952CFF" w:rsidRPr="003F2495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Location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लोकेशन</w:t>
      </w:r>
    </w:p>
    <w:p w14:paraId="611FDF0E" w14:textId="77777777" w:rsidR="00952CFF" w:rsidRPr="00DF5542" w:rsidRDefault="00952CFF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 w:rsidRPr="003F2495">
        <w:rPr>
          <w:lang w:val="en"/>
        </w:rPr>
        <w:t>Status</w:t>
      </w:r>
      <w:r>
        <w:rPr>
          <w:lang w:val="en"/>
        </w:rPr>
        <w:t>/</w:t>
      </w:r>
      <w:r w:rsidRPr="003F2495">
        <w:rPr>
          <w:rFonts w:hint="cs"/>
        </w:rPr>
        <w:t xml:space="preserve"> </w:t>
      </w:r>
      <w:r w:rsidRPr="003F2495">
        <w:rPr>
          <w:rFonts w:ascii="Nirmala UI" w:hAnsi="Nirmala UI" w:cs="Nirmala UI"/>
          <w:lang w:val="en"/>
        </w:rPr>
        <w:t>स्टेटस</w:t>
      </w:r>
    </w:p>
    <w:p w14:paraId="1EBD10AD" w14:textId="561DB6DA" w:rsidR="00952CFF" w:rsidRDefault="00E01DE7" w:rsidP="00952CFF">
      <w:pPr>
        <w:pStyle w:val="ListParagraph"/>
        <w:numPr>
          <w:ilvl w:val="0"/>
          <w:numId w:val="4"/>
        </w:numPr>
        <w:spacing w:line="259" w:lineRule="auto"/>
        <w:rPr>
          <w:lang w:val="en"/>
        </w:rPr>
      </w:pPr>
      <w:r>
        <w:rPr>
          <w:lang w:val="en"/>
        </w:rPr>
        <w:t>Remarks/</w:t>
      </w:r>
      <w:r w:rsidRPr="00E01DE7">
        <w:rPr>
          <w:rFonts w:hint="cs"/>
        </w:rPr>
        <w:t xml:space="preserve"> </w:t>
      </w:r>
      <w:r w:rsidRPr="00E01DE7">
        <w:rPr>
          <w:rFonts w:ascii="Nirmala UI" w:hAnsi="Nirmala UI" w:cs="Nirmala UI"/>
          <w:lang w:val="en"/>
        </w:rPr>
        <w:t>रिमार्क्स</w:t>
      </w:r>
      <w:r w:rsidRPr="00E01DE7">
        <w:rPr>
          <w:lang w:val="en"/>
        </w:rPr>
        <w:t xml:space="preserve">  </w:t>
      </w:r>
    </w:p>
    <w:p w14:paraId="18BE1C13" w14:textId="106DF2BB" w:rsidR="00952CFF" w:rsidRDefault="00952CFF" w:rsidP="00952CFF">
      <w:pPr>
        <w:pStyle w:val="ListParagraph"/>
        <w:numPr>
          <w:ilvl w:val="0"/>
          <w:numId w:val="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</w:t>
      </w:r>
      <w:r w:rsidRPr="00B05E31">
        <w:rPr>
          <w:rFonts w:asciiTheme="majorHAnsi" w:hAnsiTheme="majorHAnsi" w:cstheme="majorHAnsi"/>
        </w:rPr>
        <w:t xml:space="preserve">ser will </w:t>
      </w:r>
      <w:r>
        <w:rPr>
          <w:rFonts w:asciiTheme="majorHAnsi" w:hAnsiTheme="majorHAnsi" w:cstheme="majorHAnsi"/>
        </w:rPr>
        <w:t>enter any keywords on</w:t>
      </w:r>
      <w:r w:rsidRPr="00B05E31">
        <w:rPr>
          <w:rFonts w:asciiTheme="majorHAnsi" w:hAnsiTheme="majorHAnsi" w:cstheme="majorHAnsi"/>
        </w:rPr>
        <w:t xml:space="preserve"> search field and click on the “Search” button</w:t>
      </w:r>
      <w:r>
        <w:rPr>
          <w:rFonts w:asciiTheme="majorHAnsi" w:hAnsiTheme="majorHAnsi" w:cstheme="majorHAnsi"/>
        </w:rPr>
        <w:t xml:space="preserve"> , the system will open the popup and display the list of Incident as per the entered keywords.</w:t>
      </w:r>
    </w:p>
    <w:p w14:paraId="5047CA83" w14:textId="77777777" w:rsidR="00952CFF" w:rsidRPr="0028399D" w:rsidRDefault="00952CFF" w:rsidP="00952CFF">
      <w:pPr>
        <w:pStyle w:val="ListParagraph"/>
        <w:spacing w:after="160" w:line="259" w:lineRule="auto"/>
        <w:ind w:left="1080"/>
        <w:rPr>
          <w:rFonts w:asciiTheme="majorHAnsi" w:hAnsiTheme="majorHAnsi" w:cstheme="majorHAnsi"/>
        </w:rPr>
      </w:pPr>
      <w:r w:rsidRPr="00F76CC6">
        <w:rPr>
          <w:rFonts w:ascii="Nirmala UI" w:hAnsi="Nirmala UI" w:cs="Nirmala UI"/>
        </w:rPr>
        <w:t>खोज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फ़ील्ड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कोई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भी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कीवर्ड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दर्ज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और</w:t>
      </w:r>
      <w:r w:rsidRPr="00F76CC6">
        <w:rPr>
          <w:rFonts w:asciiTheme="majorHAnsi" w:hAnsiTheme="majorHAnsi" w:cstheme="majorHAnsi"/>
        </w:rPr>
        <w:t xml:space="preserve"> "</w:t>
      </w:r>
      <w:r w:rsidRPr="00F76CC6">
        <w:rPr>
          <w:rFonts w:ascii="Nirmala UI" w:hAnsi="Nirmala UI" w:cs="Nirmala UI"/>
        </w:rPr>
        <w:t>खोज</w:t>
      </w:r>
      <w:r w:rsidRPr="00F76CC6">
        <w:rPr>
          <w:rFonts w:asciiTheme="majorHAnsi" w:hAnsiTheme="majorHAnsi" w:cstheme="majorHAnsi"/>
        </w:rPr>
        <w:t xml:space="preserve">" </w:t>
      </w:r>
      <w:r w:rsidRPr="00F76CC6">
        <w:rPr>
          <w:rFonts w:ascii="Nirmala UI" w:hAnsi="Nirmala UI" w:cs="Nirmala UI"/>
        </w:rPr>
        <w:t>बटन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क्लिक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,  </w:t>
      </w:r>
      <w:r w:rsidRPr="00F76CC6">
        <w:rPr>
          <w:rFonts w:ascii="Nirmala UI" w:hAnsi="Nirmala UI" w:cs="Nirmala UI"/>
        </w:rPr>
        <w:t>सिस्टम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पॉपअप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खोलेगा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और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दर्ज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किए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गए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कीवर्ड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के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अनुसार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घटना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सूची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प्रदर्शित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करेगा।</w:t>
      </w:r>
    </w:p>
    <w:p w14:paraId="6D30D39C" w14:textId="77777777" w:rsidR="00952CFF" w:rsidRPr="0028399D" w:rsidRDefault="00952CFF" w:rsidP="00952CFF">
      <w:pPr>
        <w:pStyle w:val="ListParagraph"/>
        <w:numPr>
          <w:ilvl w:val="0"/>
          <w:numId w:val="2"/>
        </w:num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Pr="00147166">
        <w:rPr>
          <w:rFonts w:asciiTheme="majorHAnsi" w:hAnsiTheme="majorHAnsi" w:cstheme="majorHAnsi"/>
        </w:rPr>
        <w:t xml:space="preserve">User </w:t>
      </w:r>
      <w:r>
        <w:rPr>
          <w:rFonts w:asciiTheme="majorHAnsi" w:hAnsiTheme="majorHAnsi" w:cstheme="majorHAnsi"/>
        </w:rPr>
        <w:t xml:space="preserve">will click on excel button , the system will </w:t>
      </w:r>
      <w:r w:rsidRPr="00147166">
        <w:rPr>
          <w:rFonts w:asciiTheme="majorHAnsi" w:hAnsiTheme="majorHAnsi" w:cstheme="majorHAnsi"/>
        </w:rPr>
        <w:t xml:space="preserve">download the </w:t>
      </w:r>
      <w:r>
        <w:rPr>
          <w:rFonts w:asciiTheme="majorHAnsi" w:hAnsiTheme="majorHAnsi" w:cstheme="majorHAnsi"/>
        </w:rPr>
        <w:t>report</w:t>
      </w:r>
      <w:r w:rsidRPr="0014716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in</w:t>
      </w:r>
      <w:r w:rsidRPr="00147166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xlsx </w:t>
      </w:r>
      <w:r w:rsidRPr="00147166">
        <w:rPr>
          <w:rFonts w:asciiTheme="majorHAnsi" w:hAnsiTheme="majorHAnsi" w:cstheme="majorHAnsi"/>
        </w:rPr>
        <w:t>format</w:t>
      </w:r>
      <w:r>
        <w:rPr>
          <w:rFonts w:asciiTheme="majorHAnsi" w:hAnsiTheme="majorHAnsi" w:cstheme="majorHAnsi"/>
        </w:rPr>
        <w:t>.</w:t>
      </w:r>
    </w:p>
    <w:p w14:paraId="05330794" w14:textId="77777777" w:rsidR="00952CFF" w:rsidRPr="00500D6F" w:rsidRDefault="00952CFF" w:rsidP="00952CFF">
      <w:pPr>
        <w:pStyle w:val="ListParagraph"/>
        <w:spacing w:after="160" w:line="259" w:lineRule="auto"/>
        <w:ind w:left="1080"/>
        <w:rPr>
          <w:rFonts w:asciiTheme="majorHAnsi" w:hAnsiTheme="majorHAnsi" w:cstheme="majorHAnsi"/>
        </w:rPr>
      </w:pPr>
      <w:r w:rsidRPr="00F76CC6">
        <w:rPr>
          <w:rFonts w:ascii="Nirmala UI" w:hAnsi="Nirmala UI" w:cs="Nirmala UI"/>
        </w:rPr>
        <w:t>एक्सेल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बटन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पर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क्लिक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</w:t>
      </w:r>
      <w:r w:rsidRPr="00F76CC6">
        <w:rPr>
          <w:rFonts w:asciiTheme="majorHAnsi" w:hAnsiTheme="majorHAnsi" w:cstheme="majorHAnsi"/>
        </w:rPr>
        <w:t xml:space="preserve">,  </w:t>
      </w:r>
      <w:r w:rsidRPr="00F76CC6">
        <w:rPr>
          <w:rFonts w:ascii="Nirmala UI" w:hAnsi="Nirmala UI" w:cs="Nirmala UI"/>
        </w:rPr>
        <w:t>सिस्टम</w:t>
      </w:r>
      <w:r w:rsidRPr="00F76CC6">
        <w:rPr>
          <w:rFonts w:asciiTheme="majorHAnsi" w:hAnsiTheme="majorHAnsi" w:cstheme="majorHAnsi"/>
        </w:rPr>
        <w:t xml:space="preserve"> xlsx </w:t>
      </w:r>
      <w:r w:rsidRPr="00F76CC6">
        <w:rPr>
          <w:rFonts w:ascii="Nirmala UI" w:hAnsi="Nirmala UI" w:cs="Nirmala UI"/>
        </w:rPr>
        <w:t>प्रारूप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में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रिपोर्ट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डाउनलोड</w:t>
      </w:r>
      <w:r w:rsidRPr="00F76CC6">
        <w:rPr>
          <w:rFonts w:asciiTheme="majorHAnsi" w:hAnsiTheme="majorHAnsi" w:cstheme="majorHAnsi"/>
        </w:rPr>
        <w:t xml:space="preserve"> </w:t>
      </w:r>
      <w:r w:rsidRPr="00F76CC6">
        <w:rPr>
          <w:rFonts w:ascii="Nirmala UI" w:hAnsi="Nirmala UI" w:cs="Nirmala UI"/>
        </w:rPr>
        <w:t>करेगा।</w:t>
      </w:r>
    </w:p>
    <w:p w14:paraId="11B66EA4" w14:textId="54566E17" w:rsidR="00952CFF" w:rsidRDefault="00E01DE7" w:rsidP="00952CFF">
      <w:pPr>
        <w:spacing w:after="200" w:line="276" w:lineRule="auto"/>
        <w:rPr>
          <w:rFonts w:asciiTheme="minorHAnsi" w:hAnsiTheme="minorHAnsi" w:cstheme="minorHAnsi"/>
          <w:smallCaps/>
          <w:sz w:val="32"/>
          <w:szCs w:val="32"/>
        </w:rPr>
      </w:pPr>
      <w:r w:rsidRPr="00E01DE7">
        <w:rPr>
          <w:rFonts w:asciiTheme="minorHAnsi" w:hAnsiTheme="minorHAnsi" w:cstheme="minorHAnsi"/>
          <w:smallCaps/>
          <w:noProof/>
          <w:sz w:val="32"/>
          <w:szCs w:val="32"/>
        </w:rPr>
        <w:lastRenderedPageBreak/>
        <w:drawing>
          <wp:inline distT="0" distB="0" distL="0" distR="0" wp14:anchorId="12CA4A4A" wp14:editId="3334333E">
            <wp:extent cx="5486400" cy="3366135"/>
            <wp:effectExtent l="0" t="0" r="0" b="571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540F" w14:textId="749E9914" w:rsidR="00952CFF" w:rsidRDefault="00952CFF" w:rsidP="00952CFF">
      <w:pPr>
        <w:spacing w:after="200" w:line="276" w:lineRule="auto"/>
        <w:rPr>
          <w:rFonts w:asciiTheme="minorHAnsi" w:hAnsiTheme="minorHAnsi" w:cstheme="minorHAnsi"/>
          <w:smallCaps/>
          <w:sz w:val="32"/>
          <w:szCs w:val="32"/>
        </w:rPr>
      </w:pPr>
    </w:p>
    <w:p w14:paraId="2D088C0E" w14:textId="03639705" w:rsidR="00952CFF" w:rsidRDefault="00952CFF" w:rsidP="00952CFF">
      <w:pPr>
        <w:spacing w:after="200" w:line="276" w:lineRule="auto"/>
        <w:rPr>
          <w:rFonts w:asciiTheme="minorHAnsi" w:hAnsiTheme="minorHAnsi" w:cstheme="minorHAnsi"/>
          <w:smallCaps/>
          <w:sz w:val="32"/>
          <w:szCs w:val="32"/>
        </w:rPr>
      </w:pPr>
    </w:p>
    <w:p w14:paraId="3BF1CF4D" w14:textId="1EA54CF2" w:rsidR="00952CFF" w:rsidRPr="00CB5CE6" w:rsidRDefault="00952CFF" w:rsidP="00952CFF">
      <w:pPr>
        <w:spacing w:after="200" w:line="276" w:lineRule="auto"/>
        <w:jc w:val="center"/>
        <w:rPr>
          <w:rFonts w:asciiTheme="minorHAnsi" w:hAnsiTheme="minorHAnsi" w:cstheme="minorHAnsi"/>
          <w:smallCaps/>
          <w:sz w:val="32"/>
          <w:szCs w:val="32"/>
          <w:cs/>
        </w:rPr>
      </w:pPr>
    </w:p>
    <w:p w14:paraId="17A80F69" w14:textId="4685A73F" w:rsidR="00952CFF" w:rsidRDefault="00952CFF" w:rsidP="00E01DE7">
      <w:pPr>
        <w:spacing w:after="200" w:line="276" w:lineRule="auto"/>
        <w:rPr>
          <w:rFonts w:ascii="Nirmala UI" w:hAnsi="Nirmala UI" w:cs="Nirmala UI"/>
          <w:b/>
          <w:bCs/>
          <w:smallCaps/>
          <w:sz w:val="160"/>
          <w:szCs w:val="160"/>
          <w:lang w:bidi="hi-IN"/>
        </w:rPr>
      </w:pPr>
    </w:p>
    <w:p w14:paraId="6241F93E" w14:textId="77777777" w:rsidR="00952CFF" w:rsidRPr="00C319C0" w:rsidRDefault="00952CFF" w:rsidP="00952CFF">
      <w:pPr>
        <w:rPr>
          <w:lang w:bidi="hi-IN"/>
        </w:rPr>
      </w:pPr>
    </w:p>
    <w:p w14:paraId="6C5BD4CF" w14:textId="242CA7C6" w:rsidR="00575856" w:rsidRDefault="00575856" w:rsidP="00033FF8">
      <w:pPr>
        <w:spacing w:after="200" w:line="276" w:lineRule="auto"/>
        <w:jc w:val="center"/>
        <w:rPr>
          <w:rFonts w:ascii="Nirmala UI" w:hAnsi="Nirmala UI" w:cs="Nirmala UI"/>
          <w:b/>
          <w:bCs/>
          <w:smallCaps/>
          <w:sz w:val="160"/>
          <w:szCs w:val="160"/>
          <w:lang w:bidi="hi-IN"/>
        </w:rPr>
      </w:pPr>
    </w:p>
    <w:p w14:paraId="602D1BCA" w14:textId="77777777" w:rsidR="0090558D" w:rsidRDefault="0090558D" w:rsidP="00033FF8">
      <w:pPr>
        <w:spacing w:after="200" w:line="276" w:lineRule="auto"/>
        <w:jc w:val="center"/>
        <w:rPr>
          <w:rFonts w:ascii="Nirmala UI" w:hAnsi="Nirmala UI" w:cs="Nirmala UI"/>
          <w:b/>
          <w:bCs/>
          <w:smallCaps/>
          <w:sz w:val="160"/>
          <w:szCs w:val="160"/>
          <w:cs/>
          <w:lang w:bidi="hi-IN"/>
        </w:rPr>
      </w:pPr>
    </w:p>
    <w:p w14:paraId="7992B612" w14:textId="0F9670FE" w:rsidR="00511656" w:rsidRPr="00033FF8" w:rsidRDefault="00033FF8" w:rsidP="00033FF8">
      <w:pPr>
        <w:spacing w:after="200" w:line="276" w:lineRule="auto"/>
        <w:jc w:val="center"/>
        <w:rPr>
          <w:rFonts w:asciiTheme="minorHAnsi" w:hAnsiTheme="minorHAnsi" w:cstheme="minorHAnsi"/>
          <w:smallCaps/>
          <w:sz w:val="160"/>
          <w:szCs w:val="160"/>
        </w:rPr>
      </w:pPr>
      <w:r w:rsidRPr="00033FF8">
        <w:rPr>
          <w:rFonts w:ascii="Nirmala UI" w:hAnsi="Nirmala UI" w:cs="Nirmala UI" w:hint="cs"/>
          <w:b/>
          <w:bCs/>
          <w:smallCaps/>
          <w:sz w:val="160"/>
          <w:szCs w:val="160"/>
          <w:cs/>
          <w:lang w:bidi="hi-IN"/>
        </w:rPr>
        <w:t>Thank you</w:t>
      </w:r>
    </w:p>
    <w:p w14:paraId="4A5CA91D" w14:textId="6DBC2FEE" w:rsidR="00FA668B" w:rsidRPr="00AC12A2" w:rsidRDefault="00FA668B" w:rsidP="001C09ED"/>
    <w:sectPr w:rsidR="00FA668B" w:rsidRPr="00AC12A2" w:rsidSect="003A0646">
      <w:headerReference w:type="default" r:id="rId102"/>
      <w:pgSz w:w="12240" w:h="15840"/>
      <w:pgMar w:top="1440" w:right="1800" w:bottom="1440" w:left="1800" w:header="720" w:footer="720" w:gutter="0"/>
      <w:pgBorders w:offsetFrom="page">
        <w:top w:val="single" w:sz="8" w:space="24" w:color="4F81BD" w:themeColor="accent1"/>
        <w:left w:val="single" w:sz="8" w:space="24" w:color="4F81BD" w:themeColor="accent1"/>
        <w:bottom w:val="single" w:sz="8" w:space="24" w:color="4F81BD" w:themeColor="accent1"/>
        <w:right w:val="single" w:sz="8" w:space="24" w:color="4F81BD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373F5B" w14:textId="77777777" w:rsidR="009826BA" w:rsidRDefault="009826BA" w:rsidP="003C0244">
      <w:pPr>
        <w:spacing w:after="0" w:line="240" w:lineRule="auto"/>
      </w:pPr>
      <w:r>
        <w:separator/>
      </w:r>
    </w:p>
  </w:endnote>
  <w:endnote w:type="continuationSeparator" w:id="0">
    <w:p w14:paraId="150E7842" w14:textId="77777777" w:rsidR="009826BA" w:rsidRDefault="009826BA" w:rsidP="003C0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ontserrat-SemiBold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91DFCF" w14:textId="77777777" w:rsidR="009826BA" w:rsidRDefault="009826BA" w:rsidP="003C0244">
      <w:pPr>
        <w:spacing w:after="0" w:line="240" w:lineRule="auto"/>
      </w:pPr>
      <w:r>
        <w:separator/>
      </w:r>
    </w:p>
  </w:footnote>
  <w:footnote w:type="continuationSeparator" w:id="0">
    <w:p w14:paraId="08CA02C6" w14:textId="77777777" w:rsidR="009826BA" w:rsidRDefault="009826BA" w:rsidP="003C0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62218" w14:textId="77777777" w:rsidR="00D1461B" w:rsidRDefault="00D1461B">
    <w:pPr>
      <w:pStyle w:val="Header"/>
      <w:rPr>
        <w:color w:val="4F81BD" w:themeColor="accent1"/>
      </w:rPr>
    </w:pPr>
  </w:p>
  <w:p w14:paraId="77C6BFF7" w14:textId="496F0103" w:rsidR="00D1461B" w:rsidRPr="00D3311A" w:rsidRDefault="00D1461B">
    <w:pPr>
      <w:pStyle w:val="Header"/>
      <w:rPr>
        <w:color w:val="4F81BD" w:themeColor="accent1"/>
      </w:rPr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3EC2D2" wp14:editId="554EC1D6">
              <wp:simplePos x="0" y="0"/>
              <mc:AlternateContent>
                <mc:Choice Requires="wp14">
                  <wp:positionH relativeFrom="rightMargin">
                    <wp14:pctPosHOffset>31000</wp14:pctPosHOffset>
                  </wp:positionH>
                </mc:Choice>
                <mc:Fallback>
                  <wp:positionH relativeFrom="page">
                    <wp:posOffset>6983730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7000</wp14:pctPosVOffset>
                  </wp:positionV>
                </mc:Choice>
                <mc:Fallback>
                  <wp:positionV relativeFrom="page">
                    <wp:posOffset>703580</wp:posOffset>
                  </wp:positionV>
                </mc:Fallback>
              </mc:AlternateContent>
              <wp:extent cx="912495" cy="840740"/>
              <wp:effectExtent l="0" t="0" r="0" b="0"/>
              <wp:wrapNone/>
              <wp:docPr id="8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12495" cy="84074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rightMargin">
                <wp14:pctWidth>80000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rect w14:anchorId="42AD932F" id="Rectangle 8" o:spid="_x0000_s1026" style="position:absolute;margin-left:0;margin-top:0;width:71.85pt;height:66.2pt;z-index:251664384;visibility:visible;mso-wrap-style:square;mso-width-percent:800;mso-height-percent:0;mso-left-percent:310;mso-top-percent:70;mso-wrap-distance-left:9pt;mso-wrap-distance-top:0;mso-wrap-distance-right:9pt;mso-wrap-distance-bottom:0;mso-position-horizontal-relative:right-margin-area;mso-position-vertical-relative:page;mso-width-percent:800;mso-height-percent:0;mso-left-percent:310;mso-top-percent:70;mso-width-relative:right-margin-area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" fillcolor="#eeece1 [3214]" stroked="f" strokeweight="2pt">
              <w10:wrap anchorx="margin" anchory="page"/>
            </v:rect>
          </w:pict>
        </mc:Fallback>
      </mc:AlternateContent>
    </w: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58119" wp14:editId="024935E8">
              <wp:simplePos x="0" y="0"/>
              <mc:AlternateContent>
                <mc:Choice Requires="wp14">
                  <wp:positionH relativeFrom="rightMargin">
                    <wp14:pctPosHOffset>15000</wp14:pctPosHOffset>
                  </wp:positionH>
                </mc:Choice>
                <mc:Fallback>
                  <wp:positionH relativeFrom="page">
                    <wp:posOffset>6800850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7000</wp14:pctPosVOffset>
                  </wp:positionV>
                </mc:Choice>
                <mc:Fallback>
                  <wp:positionV relativeFrom="page">
                    <wp:posOffset>703580</wp:posOffset>
                  </wp:positionV>
                </mc:Fallback>
              </mc:AlternateContent>
              <wp:extent cx="131445" cy="840740"/>
              <wp:effectExtent l="0" t="0" r="0" b="0"/>
              <wp:wrapNone/>
              <wp:docPr id="7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1445" cy="84074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rightMargin">
                <wp14:pctWidth>11500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rect w14:anchorId="3A99CA95" id="Rectangle 7" o:spid="_x0000_s1026" style="position:absolute;margin-left:0;margin-top:0;width:10.35pt;height:66.2pt;z-index:251663360;visibility:visible;mso-wrap-style:square;mso-width-percent:115;mso-height-percent:0;mso-left-percent:150;mso-top-percent:70;mso-wrap-distance-left:9pt;mso-wrap-distance-top:0;mso-wrap-distance-right:9pt;mso-wrap-distance-bottom:0;mso-position-horizontal-relative:right-margin-area;mso-position-vertical-relative:page;mso-width-percent:115;mso-height-percent:0;mso-left-percent:150;mso-top-percent:70;mso-width-relative:right-margin-area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" fillcolor="#eeece1 [3214]" stroked="f" strokeweight="2pt">
              <w10:wrap anchorx="margin" anchory="page"/>
            </v:rect>
          </w:pict>
        </mc:Fallback>
      </mc:AlternateContent>
    </w:r>
    <w:r>
      <w:rPr>
        <w:color w:val="4F81BD" w:themeColor="accent1"/>
      </w:rPr>
      <w:t xml:space="preserve">Revision Sheet                                                                                                                                             </w:t>
    </w:r>
    <w:r>
      <w:rPr>
        <w:noProof/>
        <w:lang w:val="en-IN" w:eastAsia="en-IN" w:bidi="ar-SA"/>
      </w:rPr>
      <w:drawing>
        <wp:inline distT="0" distB="0" distL="0" distR="0" wp14:anchorId="3ABE890E" wp14:editId="3A9CBF1E">
          <wp:extent cx="657225" cy="352425"/>
          <wp:effectExtent l="0" t="0" r="9525" b="9525"/>
          <wp:docPr id="108" name="Picture 10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4F81BD" w:themeColor="accent1"/>
      </w:rPr>
      <w:t xml:space="preserve">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C3AA6"/>
    <w:multiLevelType w:val="multilevel"/>
    <w:tmpl w:val="67F45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color w:val="000000"/>
        <w:sz w:val="22"/>
        <w:szCs w:val="22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6E14BB"/>
    <w:multiLevelType w:val="hybridMultilevel"/>
    <w:tmpl w:val="82E62F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A3412"/>
    <w:multiLevelType w:val="hybridMultilevel"/>
    <w:tmpl w:val="4B78B9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786642"/>
    <w:multiLevelType w:val="hybridMultilevel"/>
    <w:tmpl w:val="979A847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9B3933"/>
    <w:multiLevelType w:val="multilevel"/>
    <w:tmpl w:val="2A988682"/>
    <w:lvl w:ilvl="0">
      <w:start w:val="5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60" w:hanging="2520"/>
      </w:pPr>
      <w:rPr>
        <w:rFonts w:hint="default"/>
      </w:rPr>
    </w:lvl>
  </w:abstractNum>
  <w:abstractNum w:abstractNumId="5" w15:restartNumberingAfterBreak="0">
    <w:nsid w:val="15727C71"/>
    <w:multiLevelType w:val="hybridMultilevel"/>
    <w:tmpl w:val="5E8E06C8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E8638D"/>
    <w:multiLevelType w:val="multilevel"/>
    <w:tmpl w:val="CA22ED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911533E"/>
    <w:multiLevelType w:val="hybridMultilevel"/>
    <w:tmpl w:val="7EBEDF9A"/>
    <w:lvl w:ilvl="0" w:tplc="FC422D08"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97C4E1B"/>
    <w:multiLevelType w:val="hybridMultilevel"/>
    <w:tmpl w:val="4E881048"/>
    <w:lvl w:ilvl="0" w:tplc="4009001B">
      <w:start w:val="1"/>
      <w:numFmt w:val="lowerRoman"/>
      <w:lvlText w:val="%1."/>
      <w:lvlJc w:val="right"/>
      <w:pPr>
        <w:ind w:left="720" w:hanging="360"/>
      </w:pPr>
      <w:rPr>
        <w:sz w:val="26"/>
        <w:szCs w:val="26"/>
      </w:rPr>
    </w:lvl>
    <w:lvl w:ilvl="1" w:tplc="D5F6EDA0">
      <w:start w:val="1"/>
      <w:numFmt w:val="decimal"/>
      <w:lvlText w:val="%2."/>
      <w:lvlJc w:val="left"/>
      <w:pPr>
        <w:ind w:left="1440" w:hanging="360"/>
      </w:pPr>
      <w:rPr>
        <w:rFonts w:ascii="Mangal" w:hAnsi="Mangal" w:cs="Mangal" w:hint="default"/>
        <w:b/>
        <w:bCs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9209F7"/>
    <w:multiLevelType w:val="multilevel"/>
    <w:tmpl w:val="D5A48792"/>
    <w:lvl w:ilvl="0">
      <w:start w:val="4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6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6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56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3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160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60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0" w:hanging="2880"/>
      </w:pPr>
      <w:rPr>
        <w:rFonts w:hint="default"/>
      </w:rPr>
    </w:lvl>
  </w:abstractNum>
  <w:abstractNum w:abstractNumId="10" w15:restartNumberingAfterBreak="0">
    <w:nsid w:val="1F0A0D51"/>
    <w:multiLevelType w:val="hybridMultilevel"/>
    <w:tmpl w:val="53E6F9BC"/>
    <w:lvl w:ilvl="0" w:tplc="42427224">
      <w:start w:val="1"/>
      <w:numFmt w:val="bullet"/>
      <w:lvlText w:val="-"/>
      <w:lvlJc w:val="left"/>
      <w:pPr>
        <w:ind w:left="147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1" w15:restartNumberingAfterBreak="0">
    <w:nsid w:val="28405DD8"/>
    <w:multiLevelType w:val="multilevel"/>
    <w:tmpl w:val="DC5A0CAA"/>
    <w:lvl w:ilvl="0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50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24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44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0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64" w:hanging="2880"/>
      </w:pPr>
      <w:rPr>
        <w:rFonts w:hint="default"/>
      </w:rPr>
    </w:lvl>
  </w:abstractNum>
  <w:abstractNum w:abstractNumId="12" w15:restartNumberingAfterBreak="0">
    <w:nsid w:val="2D844CCA"/>
    <w:multiLevelType w:val="multilevel"/>
    <w:tmpl w:val="0692615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0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2880"/>
      </w:pPr>
      <w:rPr>
        <w:rFonts w:hint="default"/>
      </w:rPr>
    </w:lvl>
  </w:abstractNum>
  <w:abstractNum w:abstractNumId="13" w15:restartNumberingAfterBreak="0">
    <w:nsid w:val="3243727A"/>
    <w:multiLevelType w:val="hybridMultilevel"/>
    <w:tmpl w:val="FE0A94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CD1C42"/>
    <w:multiLevelType w:val="hybridMultilevel"/>
    <w:tmpl w:val="5E8E0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810F1C"/>
    <w:multiLevelType w:val="multilevel"/>
    <w:tmpl w:val="BFDE62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6" w15:restartNumberingAfterBreak="0">
    <w:nsid w:val="3AC856FC"/>
    <w:multiLevelType w:val="hybridMultilevel"/>
    <w:tmpl w:val="7EB211C0"/>
    <w:lvl w:ilvl="0" w:tplc="36084B6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E2DCF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60C298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A8E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52FA6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4623E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46F2D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40D7D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1CEAC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8165C"/>
    <w:multiLevelType w:val="hybridMultilevel"/>
    <w:tmpl w:val="F4B43F02"/>
    <w:lvl w:ilvl="0" w:tplc="FC422D08"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7956A76"/>
    <w:multiLevelType w:val="hybridMultilevel"/>
    <w:tmpl w:val="222C70DE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F177895"/>
    <w:multiLevelType w:val="hybridMultilevel"/>
    <w:tmpl w:val="9AEA6BEC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7DA1E15"/>
    <w:multiLevelType w:val="multilevel"/>
    <w:tmpl w:val="06AA1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21" w15:restartNumberingAfterBreak="0">
    <w:nsid w:val="5A390045"/>
    <w:multiLevelType w:val="hybridMultilevel"/>
    <w:tmpl w:val="2E9211AA"/>
    <w:lvl w:ilvl="0" w:tplc="E4985A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F676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EAA4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BAA4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103B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4A67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802B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40FA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F78BF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097A79"/>
    <w:multiLevelType w:val="multilevel"/>
    <w:tmpl w:val="DC5A0CAA"/>
    <w:lvl w:ilvl="0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HAnsi" w:hint="default"/>
        <w:b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50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24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44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0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64" w:hanging="2880"/>
      </w:pPr>
      <w:rPr>
        <w:rFonts w:hint="default"/>
      </w:rPr>
    </w:lvl>
  </w:abstractNum>
  <w:abstractNum w:abstractNumId="23" w15:restartNumberingAfterBreak="0">
    <w:nsid w:val="634517AE"/>
    <w:multiLevelType w:val="hybridMultilevel"/>
    <w:tmpl w:val="2B5E202A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4B3772D"/>
    <w:multiLevelType w:val="hybridMultilevel"/>
    <w:tmpl w:val="0994CD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CA2BF0"/>
    <w:multiLevelType w:val="multilevel"/>
    <w:tmpl w:val="A4C477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6" w15:restartNumberingAfterBreak="0">
    <w:nsid w:val="693D1CFD"/>
    <w:multiLevelType w:val="hybridMultilevel"/>
    <w:tmpl w:val="9BD25ADC"/>
    <w:lvl w:ilvl="0" w:tplc="40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A144C5A"/>
    <w:multiLevelType w:val="multilevel"/>
    <w:tmpl w:val="D7CC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D6BA9"/>
    <w:multiLevelType w:val="hybridMultilevel"/>
    <w:tmpl w:val="C99A8F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5B6DDC"/>
    <w:multiLevelType w:val="hybridMultilevel"/>
    <w:tmpl w:val="86F015DC"/>
    <w:lvl w:ilvl="0" w:tplc="2DA21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497121D"/>
    <w:multiLevelType w:val="multilevel"/>
    <w:tmpl w:val="4EB63358"/>
    <w:lvl w:ilvl="0">
      <w:start w:val="4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60" w:hanging="2520"/>
      </w:pPr>
      <w:rPr>
        <w:rFonts w:hint="default"/>
      </w:rPr>
    </w:lvl>
  </w:abstractNum>
  <w:abstractNum w:abstractNumId="31" w15:restartNumberingAfterBreak="0">
    <w:nsid w:val="7CC14AC9"/>
    <w:multiLevelType w:val="hybridMultilevel"/>
    <w:tmpl w:val="848A20E6"/>
    <w:lvl w:ilvl="0" w:tplc="34DC3F5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23"/>
  </w:num>
  <w:num w:numId="5">
    <w:abstractNumId w:val="5"/>
  </w:num>
  <w:num w:numId="6">
    <w:abstractNumId w:val="7"/>
  </w:num>
  <w:num w:numId="7">
    <w:abstractNumId w:val="14"/>
  </w:num>
  <w:num w:numId="8">
    <w:abstractNumId w:val="10"/>
  </w:num>
  <w:num w:numId="9">
    <w:abstractNumId w:val="26"/>
  </w:num>
  <w:num w:numId="10">
    <w:abstractNumId w:val="17"/>
  </w:num>
  <w:num w:numId="11">
    <w:abstractNumId w:val="13"/>
  </w:num>
  <w:num w:numId="12">
    <w:abstractNumId w:val="6"/>
  </w:num>
  <w:num w:numId="13">
    <w:abstractNumId w:val="0"/>
  </w:num>
  <w:num w:numId="14">
    <w:abstractNumId w:val="24"/>
  </w:num>
  <w:num w:numId="15">
    <w:abstractNumId w:val="18"/>
  </w:num>
  <w:num w:numId="16">
    <w:abstractNumId w:val="21"/>
  </w:num>
  <w:num w:numId="17">
    <w:abstractNumId w:val="16"/>
  </w:num>
  <w:num w:numId="18">
    <w:abstractNumId w:val="19"/>
  </w:num>
  <w:num w:numId="19">
    <w:abstractNumId w:val="15"/>
  </w:num>
  <w:num w:numId="20">
    <w:abstractNumId w:val="28"/>
  </w:num>
  <w:num w:numId="21">
    <w:abstractNumId w:val="29"/>
  </w:num>
  <w:num w:numId="22">
    <w:abstractNumId w:val="20"/>
  </w:num>
  <w:num w:numId="23">
    <w:abstractNumId w:val="25"/>
  </w:num>
  <w:num w:numId="24">
    <w:abstractNumId w:val="1"/>
  </w:num>
  <w:num w:numId="25">
    <w:abstractNumId w:val="4"/>
  </w:num>
  <w:num w:numId="26">
    <w:abstractNumId w:val="30"/>
  </w:num>
  <w:num w:numId="27">
    <w:abstractNumId w:val="22"/>
  </w:num>
  <w:num w:numId="28">
    <w:abstractNumId w:val="31"/>
  </w:num>
  <w:num w:numId="29">
    <w:abstractNumId w:val="9"/>
  </w:num>
  <w:num w:numId="30">
    <w:abstractNumId w:val="12"/>
  </w:num>
  <w:num w:numId="31">
    <w:abstractNumId w:val="27"/>
  </w:num>
  <w:num w:numId="3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hideSpellingErrors/>
  <w:proofState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A10"/>
    <w:rsid w:val="00001384"/>
    <w:rsid w:val="00006FF2"/>
    <w:rsid w:val="000077CE"/>
    <w:rsid w:val="000155A9"/>
    <w:rsid w:val="0003236D"/>
    <w:rsid w:val="00033FF8"/>
    <w:rsid w:val="00036357"/>
    <w:rsid w:val="00046769"/>
    <w:rsid w:val="00047ACE"/>
    <w:rsid w:val="0007712B"/>
    <w:rsid w:val="000817F1"/>
    <w:rsid w:val="000858B1"/>
    <w:rsid w:val="000A4311"/>
    <w:rsid w:val="000A5288"/>
    <w:rsid w:val="000A602B"/>
    <w:rsid w:val="000B0002"/>
    <w:rsid w:val="000C4D69"/>
    <w:rsid w:val="000D2E72"/>
    <w:rsid w:val="000E4FD2"/>
    <w:rsid w:val="000F3D99"/>
    <w:rsid w:val="0011416E"/>
    <w:rsid w:val="00114371"/>
    <w:rsid w:val="0012535F"/>
    <w:rsid w:val="001323DC"/>
    <w:rsid w:val="00135848"/>
    <w:rsid w:val="0015518E"/>
    <w:rsid w:val="001559B9"/>
    <w:rsid w:val="00191EE2"/>
    <w:rsid w:val="001A6871"/>
    <w:rsid w:val="001C09ED"/>
    <w:rsid w:val="001C77BB"/>
    <w:rsid w:val="001E0B93"/>
    <w:rsid w:val="001E50AC"/>
    <w:rsid w:val="001E5C64"/>
    <w:rsid w:val="001F2865"/>
    <w:rsid w:val="00206B5A"/>
    <w:rsid w:val="002073B4"/>
    <w:rsid w:val="002105F6"/>
    <w:rsid w:val="00212CB5"/>
    <w:rsid w:val="00222048"/>
    <w:rsid w:val="00225977"/>
    <w:rsid w:val="002278B8"/>
    <w:rsid w:val="00232784"/>
    <w:rsid w:val="00234039"/>
    <w:rsid w:val="0023583C"/>
    <w:rsid w:val="00260954"/>
    <w:rsid w:val="00264E1B"/>
    <w:rsid w:val="0028128A"/>
    <w:rsid w:val="00296112"/>
    <w:rsid w:val="002B2B5E"/>
    <w:rsid w:val="002B2D63"/>
    <w:rsid w:val="002B6FC3"/>
    <w:rsid w:val="002E08EC"/>
    <w:rsid w:val="002E3E4A"/>
    <w:rsid w:val="003047A3"/>
    <w:rsid w:val="0031030B"/>
    <w:rsid w:val="0031189B"/>
    <w:rsid w:val="00323424"/>
    <w:rsid w:val="0035671D"/>
    <w:rsid w:val="00360AAE"/>
    <w:rsid w:val="003622C3"/>
    <w:rsid w:val="00365F3A"/>
    <w:rsid w:val="003675B0"/>
    <w:rsid w:val="003804B3"/>
    <w:rsid w:val="003917FE"/>
    <w:rsid w:val="003A0646"/>
    <w:rsid w:val="003A67F5"/>
    <w:rsid w:val="003C0244"/>
    <w:rsid w:val="003C51A3"/>
    <w:rsid w:val="003E3726"/>
    <w:rsid w:val="003E72CF"/>
    <w:rsid w:val="003F0D64"/>
    <w:rsid w:val="003F235C"/>
    <w:rsid w:val="003F2495"/>
    <w:rsid w:val="003F56A8"/>
    <w:rsid w:val="00403823"/>
    <w:rsid w:val="00412C69"/>
    <w:rsid w:val="00413CD5"/>
    <w:rsid w:val="00417FBD"/>
    <w:rsid w:val="00423BFE"/>
    <w:rsid w:val="00427D9A"/>
    <w:rsid w:val="00432E2C"/>
    <w:rsid w:val="0044127B"/>
    <w:rsid w:val="004472C4"/>
    <w:rsid w:val="004501EE"/>
    <w:rsid w:val="004517B8"/>
    <w:rsid w:val="00465508"/>
    <w:rsid w:val="00470977"/>
    <w:rsid w:val="00476B01"/>
    <w:rsid w:val="00484AB1"/>
    <w:rsid w:val="00485D79"/>
    <w:rsid w:val="00486DA7"/>
    <w:rsid w:val="0049355F"/>
    <w:rsid w:val="004A7311"/>
    <w:rsid w:val="004C202C"/>
    <w:rsid w:val="004C27F1"/>
    <w:rsid w:val="004C6742"/>
    <w:rsid w:val="004D0213"/>
    <w:rsid w:val="004D5604"/>
    <w:rsid w:val="004E3FF6"/>
    <w:rsid w:val="004E576D"/>
    <w:rsid w:val="004E5C7C"/>
    <w:rsid w:val="004F6E83"/>
    <w:rsid w:val="00500D6F"/>
    <w:rsid w:val="00511656"/>
    <w:rsid w:val="00520E94"/>
    <w:rsid w:val="00522E3F"/>
    <w:rsid w:val="005261C5"/>
    <w:rsid w:val="005312EE"/>
    <w:rsid w:val="00543765"/>
    <w:rsid w:val="00551D80"/>
    <w:rsid w:val="00564D65"/>
    <w:rsid w:val="00565066"/>
    <w:rsid w:val="00575856"/>
    <w:rsid w:val="00582328"/>
    <w:rsid w:val="0058665E"/>
    <w:rsid w:val="0059198B"/>
    <w:rsid w:val="005E4136"/>
    <w:rsid w:val="005E45C0"/>
    <w:rsid w:val="00600A64"/>
    <w:rsid w:val="006122D3"/>
    <w:rsid w:val="00633D3F"/>
    <w:rsid w:val="00636F04"/>
    <w:rsid w:val="00652F6F"/>
    <w:rsid w:val="00656D65"/>
    <w:rsid w:val="006576E7"/>
    <w:rsid w:val="0065787E"/>
    <w:rsid w:val="006632A0"/>
    <w:rsid w:val="0067104C"/>
    <w:rsid w:val="00671557"/>
    <w:rsid w:val="006739D1"/>
    <w:rsid w:val="0067534B"/>
    <w:rsid w:val="00675F7B"/>
    <w:rsid w:val="00677C71"/>
    <w:rsid w:val="00685B07"/>
    <w:rsid w:val="00690B5E"/>
    <w:rsid w:val="006965B3"/>
    <w:rsid w:val="006A748C"/>
    <w:rsid w:val="006B51D2"/>
    <w:rsid w:val="006C032B"/>
    <w:rsid w:val="006C444B"/>
    <w:rsid w:val="006F103F"/>
    <w:rsid w:val="006F48E0"/>
    <w:rsid w:val="006F741C"/>
    <w:rsid w:val="00742169"/>
    <w:rsid w:val="00755CF5"/>
    <w:rsid w:val="007715D3"/>
    <w:rsid w:val="007717F6"/>
    <w:rsid w:val="00771F8E"/>
    <w:rsid w:val="0078269F"/>
    <w:rsid w:val="00784B30"/>
    <w:rsid w:val="007852F4"/>
    <w:rsid w:val="00786DEC"/>
    <w:rsid w:val="0079027D"/>
    <w:rsid w:val="00796793"/>
    <w:rsid w:val="00797C9C"/>
    <w:rsid w:val="007A1D63"/>
    <w:rsid w:val="007A2453"/>
    <w:rsid w:val="007A43BB"/>
    <w:rsid w:val="007B1BED"/>
    <w:rsid w:val="007C07B4"/>
    <w:rsid w:val="007C1477"/>
    <w:rsid w:val="007C1FD8"/>
    <w:rsid w:val="007D44F0"/>
    <w:rsid w:val="007F7FF2"/>
    <w:rsid w:val="00824155"/>
    <w:rsid w:val="00841AB2"/>
    <w:rsid w:val="00845DDF"/>
    <w:rsid w:val="00846A9D"/>
    <w:rsid w:val="008609CB"/>
    <w:rsid w:val="00861DC0"/>
    <w:rsid w:val="0086407B"/>
    <w:rsid w:val="00866108"/>
    <w:rsid w:val="0087309D"/>
    <w:rsid w:val="008730DA"/>
    <w:rsid w:val="00876125"/>
    <w:rsid w:val="00880A37"/>
    <w:rsid w:val="008931E3"/>
    <w:rsid w:val="00897A43"/>
    <w:rsid w:val="00897D80"/>
    <w:rsid w:val="008B0ADC"/>
    <w:rsid w:val="008D7B06"/>
    <w:rsid w:val="008E0AF7"/>
    <w:rsid w:val="008E670D"/>
    <w:rsid w:val="008F39D4"/>
    <w:rsid w:val="008F4ACA"/>
    <w:rsid w:val="008F5FE4"/>
    <w:rsid w:val="0090558D"/>
    <w:rsid w:val="009104CD"/>
    <w:rsid w:val="00924B2E"/>
    <w:rsid w:val="00937364"/>
    <w:rsid w:val="00943583"/>
    <w:rsid w:val="00947AC1"/>
    <w:rsid w:val="00952CFF"/>
    <w:rsid w:val="0095447F"/>
    <w:rsid w:val="00954C72"/>
    <w:rsid w:val="00957358"/>
    <w:rsid w:val="00971F93"/>
    <w:rsid w:val="00975C96"/>
    <w:rsid w:val="0097659F"/>
    <w:rsid w:val="00976B96"/>
    <w:rsid w:val="009775B7"/>
    <w:rsid w:val="00977773"/>
    <w:rsid w:val="009826BA"/>
    <w:rsid w:val="009A2549"/>
    <w:rsid w:val="009C27C9"/>
    <w:rsid w:val="009C4FE3"/>
    <w:rsid w:val="009D31A4"/>
    <w:rsid w:val="009E2965"/>
    <w:rsid w:val="009E3A10"/>
    <w:rsid w:val="009E4C4D"/>
    <w:rsid w:val="009F0246"/>
    <w:rsid w:val="00A07212"/>
    <w:rsid w:val="00A123DA"/>
    <w:rsid w:val="00A15AD9"/>
    <w:rsid w:val="00A23316"/>
    <w:rsid w:val="00A41799"/>
    <w:rsid w:val="00A43686"/>
    <w:rsid w:val="00A445D4"/>
    <w:rsid w:val="00A60001"/>
    <w:rsid w:val="00A60061"/>
    <w:rsid w:val="00A642E8"/>
    <w:rsid w:val="00A6696B"/>
    <w:rsid w:val="00A730AD"/>
    <w:rsid w:val="00A739D7"/>
    <w:rsid w:val="00AC12A2"/>
    <w:rsid w:val="00AF5ADE"/>
    <w:rsid w:val="00B11A8F"/>
    <w:rsid w:val="00B2670D"/>
    <w:rsid w:val="00B339E2"/>
    <w:rsid w:val="00B33A0A"/>
    <w:rsid w:val="00B6209D"/>
    <w:rsid w:val="00B633E3"/>
    <w:rsid w:val="00B810D3"/>
    <w:rsid w:val="00B87E3C"/>
    <w:rsid w:val="00B95A16"/>
    <w:rsid w:val="00BC3FA6"/>
    <w:rsid w:val="00BC4F05"/>
    <w:rsid w:val="00BD0386"/>
    <w:rsid w:val="00BD1698"/>
    <w:rsid w:val="00BD5342"/>
    <w:rsid w:val="00BD6FD0"/>
    <w:rsid w:val="00BE1E6B"/>
    <w:rsid w:val="00BF4362"/>
    <w:rsid w:val="00BF6293"/>
    <w:rsid w:val="00BF6581"/>
    <w:rsid w:val="00C02238"/>
    <w:rsid w:val="00C0548E"/>
    <w:rsid w:val="00C24680"/>
    <w:rsid w:val="00C319C0"/>
    <w:rsid w:val="00C37051"/>
    <w:rsid w:val="00C64082"/>
    <w:rsid w:val="00C64801"/>
    <w:rsid w:val="00C835FD"/>
    <w:rsid w:val="00C843B8"/>
    <w:rsid w:val="00C901BE"/>
    <w:rsid w:val="00C91BBB"/>
    <w:rsid w:val="00CB00D6"/>
    <w:rsid w:val="00CB5CE6"/>
    <w:rsid w:val="00CB5E83"/>
    <w:rsid w:val="00CB7701"/>
    <w:rsid w:val="00CC4841"/>
    <w:rsid w:val="00CE0EFA"/>
    <w:rsid w:val="00CE3D22"/>
    <w:rsid w:val="00CE683E"/>
    <w:rsid w:val="00D05B8F"/>
    <w:rsid w:val="00D07EEB"/>
    <w:rsid w:val="00D1461B"/>
    <w:rsid w:val="00D23A3E"/>
    <w:rsid w:val="00D23AEA"/>
    <w:rsid w:val="00D3311A"/>
    <w:rsid w:val="00D34D30"/>
    <w:rsid w:val="00D37454"/>
    <w:rsid w:val="00D40035"/>
    <w:rsid w:val="00D406F5"/>
    <w:rsid w:val="00D5076A"/>
    <w:rsid w:val="00D63E7D"/>
    <w:rsid w:val="00D647CA"/>
    <w:rsid w:val="00D64A43"/>
    <w:rsid w:val="00D72C4B"/>
    <w:rsid w:val="00D7767D"/>
    <w:rsid w:val="00D907EB"/>
    <w:rsid w:val="00D925C6"/>
    <w:rsid w:val="00DA6391"/>
    <w:rsid w:val="00DA7AD7"/>
    <w:rsid w:val="00DB01D5"/>
    <w:rsid w:val="00DB4109"/>
    <w:rsid w:val="00DF5542"/>
    <w:rsid w:val="00E00786"/>
    <w:rsid w:val="00E01DE7"/>
    <w:rsid w:val="00E06FE2"/>
    <w:rsid w:val="00E127FD"/>
    <w:rsid w:val="00E26778"/>
    <w:rsid w:val="00E54B33"/>
    <w:rsid w:val="00E60E2C"/>
    <w:rsid w:val="00E6199D"/>
    <w:rsid w:val="00E8073A"/>
    <w:rsid w:val="00E82351"/>
    <w:rsid w:val="00E825CE"/>
    <w:rsid w:val="00E84742"/>
    <w:rsid w:val="00E856DB"/>
    <w:rsid w:val="00E86298"/>
    <w:rsid w:val="00E91E2F"/>
    <w:rsid w:val="00E92531"/>
    <w:rsid w:val="00EA28E5"/>
    <w:rsid w:val="00EB4876"/>
    <w:rsid w:val="00EB7BCC"/>
    <w:rsid w:val="00EC0CB4"/>
    <w:rsid w:val="00EC1B06"/>
    <w:rsid w:val="00EC6310"/>
    <w:rsid w:val="00ED100E"/>
    <w:rsid w:val="00ED3235"/>
    <w:rsid w:val="00ED5CAA"/>
    <w:rsid w:val="00EF5939"/>
    <w:rsid w:val="00F03E09"/>
    <w:rsid w:val="00F1341B"/>
    <w:rsid w:val="00F300B8"/>
    <w:rsid w:val="00F44669"/>
    <w:rsid w:val="00F513AD"/>
    <w:rsid w:val="00F51EAA"/>
    <w:rsid w:val="00F614B5"/>
    <w:rsid w:val="00F74FCE"/>
    <w:rsid w:val="00F752A8"/>
    <w:rsid w:val="00F857EA"/>
    <w:rsid w:val="00F9488A"/>
    <w:rsid w:val="00FA668B"/>
    <w:rsid w:val="00FB6926"/>
    <w:rsid w:val="00FC5E22"/>
    <w:rsid w:val="00FD0F98"/>
    <w:rsid w:val="00FD43FA"/>
    <w:rsid w:val="00FD5874"/>
    <w:rsid w:val="00FE0E4E"/>
    <w:rsid w:val="00FE10FC"/>
    <w:rsid w:val="00FE5DA8"/>
    <w:rsid w:val="00FE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E5A476"/>
  <w15:docId w15:val="{ECABC585-71F8-4A2A-AB3F-86EDF100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0244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bidi="he-IL"/>
    </w:rPr>
  </w:style>
  <w:style w:type="paragraph" w:styleId="Heading1">
    <w:name w:val="heading 1"/>
    <w:aliases w:val="1 heading"/>
    <w:basedOn w:val="Normal"/>
    <w:next w:val="Normal"/>
    <w:link w:val="Heading1Char"/>
    <w:qFormat/>
    <w:rsid w:val="00A07212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:lang w:val="en-IN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A07212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26"/>
      <w:szCs w:val="26"/>
      <w:lang w:val="en-IN" w:bidi="ar-SA"/>
    </w:rPr>
  </w:style>
  <w:style w:type="paragraph" w:styleId="Heading3">
    <w:name w:val="heading 3"/>
    <w:basedOn w:val="Normal"/>
    <w:link w:val="Heading3Char"/>
    <w:uiPriority w:val="9"/>
    <w:qFormat/>
    <w:rsid w:val="005312EE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color w:val="auto"/>
      <w:kern w:val="0"/>
      <w:sz w:val="27"/>
      <w:szCs w:val="27"/>
      <w:lang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01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D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12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3C0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244"/>
    <w:rPr>
      <w:rFonts w:ascii="Calibri" w:eastAsia="Times New Roman" w:hAnsi="Calibri" w:cs="Calibri"/>
      <w:color w:val="000000"/>
      <w:kern w:val="28"/>
      <w:sz w:val="20"/>
      <w:szCs w:val="20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3C02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244"/>
    <w:rPr>
      <w:rFonts w:ascii="Calibri" w:eastAsia="Times New Roman" w:hAnsi="Calibri" w:cs="Calibri"/>
      <w:color w:val="000000"/>
      <w:kern w:val="28"/>
      <w:sz w:val="20"/>
      <w:szCs w:val="20"/>
      <w:lang w:bidi="he-IL"/>
    </w:rPr>
  </w:style>
  <w:style w:type="table" w:styleId="TableGrid">
    <w:name w:val="Table Grid"/>
    <w:basedOn w:val="TableNormal"/>
    <w:uiPriority w:val="59"/>
    <w:rsid w:val="003C0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3C024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1-Accent5">
    <w:name w:val="Medium List 1 Accent 5"/>
    <w:basedOn w:val="TableNormal"/>
    <w:uiPriority w:val="65"/>
    <w:rsid w:val="003C024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">
    <w:name w:val="Medium List 1"/>
    <w:basedOn w:val="TableNormal"/>
    <w:uiPriority w:val="65"/>
    <w:rsid w:val="003C024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C0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244"/>
    <w:rPr>
      <w:rFonts w:ascii="Tahoma" w:eastAsia="Times New Roman" w:hAnsi="Tahoma" w:cs="Tahoma"/>
      <w:color w:val="000000"/>
      <w:kern w:val="28"/>
      <w:sz w:val="16"/>
      <w:szCs w:val="16"/>
      <w:lang w:bidi="he-IL"/>
    </w:rPr>
  </w:style>
  <w:style w:type="paragraph" w:styleId="TOC1">
    <w:name w:val="toc 1"/>
    <w:basedOn w:val="Normal"/>
    <w:next w:val="Normal"/>
    <w:link w:val="TOC1Char"/>
    <w:autoRedefine/>
    <w:uiPriority w:val="39"/>
    <w:rsid w:val="00D647CA"/>
    <w:pPr>
      <w:tabs>
        <w:tab w:val="right" w:leader="dot" w:pos="8630"/>
      </w:tabs>
      <w:spacing w:before="120" w:line="240" w:lineRule="auto"/>
    </w:pPr>
    <w:rPr>
      <w:rFonts w:ascii="Times New Roman" w:hAnsi="Times New Roman" w:cs="Times New Roman"/>
      <w:b/>
      <w:bCs/>
      <w:caps/>
      <w:color w:val="auto"/>
      <w:kern w:val="0"/>
      <w:lang w:bidi="ar-SA"/>
    </w:rPr>
  </w:style>
  <w:style w:type="paragraph" w:styleId="TOC2">
    <w:name w:val="toc 2"/>
    <w:basedOn w:val="Normal"/>
    <w:next w:val="Normal"/>
    <w:link w:val="TOC2Char"/>
    <w:autoRedefine/>
    <w:uiPriority w:val="39"/>
    <w:rsid w:val="00D647CA"/>
    <w:pPr>
      <w:spacing w:after="0" w:line="240" w:lineRule="auto"/>
      <w:ind w:left="200"/>
    </w:pPr>
    <w:rPr>
      <w:rFonts w:ascii="Times New Roman" w:hAnsi="Times New Roman" w:cs="Times New Roman"/>
      <w:smallCaps/>
      <w:color w:val="auto"/>
      <w:kern w:val="0"/>
      <w:lang w:bidi="ar-SA"/>
    </w:rPr>
  </w:style>
  <w:style w:type="paragraph" w:styleId="TOC3">
    <w:name w:val="toc 3"/>
    <w:basedOn w:val="Normal"/>
    <w:next w:val="Normal"/>
    <w:link w:val="TOC3Char"/>
    <w:autoRedefine/>
    <w:uiPriority w:val="39"/>
    <w:rsid w:val="00D647CA"/>
    <w:pPr>
      <w:spacing w:after="0" w:line="240" w:lineRule="auto"/>
      <w:ind w:left="400"/>
    </w:pPr>
    <w:rPr>
      <w:rFonts w:ascii="Times New Roman" w:hAnsi="Times New Roman" w:cs="Times New Roman"/>
      <w:i/>
      <w:iCs/>
      <w:color w:val="auto"/>
      <w:kern w:val="0"/>
      <w:lang w:bidi="ar-SA"/>
    </w:rPr>
  </w:style>
  <w:style w:type="paragraph" w:customStyle="1" w:styleId="Level3">
    <w:name w:val="Level 3"/>
    <w:basedOn w:val="TOC3"/>
    <w:link w:val="Level3CharChar"/>
    <w:rsid w:val="00D647CA"/>
    <w:rPr>
      <w:color w:val="000000"/>
    </w:rPr>
  </w:style>
  <w:style w:type="paragraph" w:customStyle="1" w:styleId="TOCTitle">
    <w:name w:val="TOC Title"/>
    <w:basedOn w:val="Normal"/>
    <w:rsid w:val="00D647CA"/>
    <w:pPr>
      <w:spacing w:after="240" w:line="240" w:lineRule="auto"/>
      <w:jc w:val="center"/>
    </w:pPr>
    <w:rPr>
      <w:rFonts w:ascii="Times New Roman" w:hAnsi="Times New Roman" w:cs="Times New Roman"/>
      <w:b/>
      <w:color w:val="auto"/>
      <w:kern w:val="0"/>
      <w:sz w:val="24"/>
      <w:szCs w:val="24"/>
      <w:lang w:bidi="ar-SA"/>
    </w:rPr>
  </w:style>
  <w:style w:type="character" w:customStyle="1" w:styleId="TOC3Char">
    <w:name w:val="TOC 3 Char"/>
    <w:basedOn w:val="DefaultParagraphFont"/>
    <w:link w:val="TOC3"/>
    <w:semiHidden/>
    <w:rsid w:val="00D647CA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Level3CharChar">
    <w:name w:val="Level 3 Char Char"/>
    <w:basedOn w:val="TOC3Char"/>
    <w:link w:val="Level3"/>
    <w:rsid w:val="00D647CA"/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customStyle="1" w:styleId="Level1">
    <w:name w:val="Level 1"/>
    <w:basedOn w:val="TOC1"/>
    <w:link w:val="Level1Char"/>
    <w:rsid w:val="00D647CA"/>
    <w:rPr>
      <w:color w:val="000000"/>
    </w:rPr>
  </w:style>
  <w:style w:type="character" w:customStyle="1" w:styleId="TOC1Char">
    <w:name w:val="TOC 1 Char"/>
    <w:basedOn w:val="DefaultParagraphFont"/>
    <w:link w:val="TOC1"/>
    <w:semiHidden/>
    <w:rsid w:val="00D647CA"/>
    <w:rPr>
      <w:rFonts w:ascii="Times New Roman" w:eastAsia="Times New Roman" w:hAnsi="Times New Roman" w:cs="Times New Roman"/>
      <w:b/>
      <w:bCs/>
      <w:caps/>
      <w:sz w:val="20"/>
      <w:szCs w:val="20"/>
    </w:rPr>
  </w:style>
  <w:style w:type="character" w:customStyle="1" w:styleId="Level1Char">
    <w:name w:val="Level 1 Char"/>
    <w:basedOn w:val="TOC1Char"/>
    <w:link w:val="Level1"/>
    <w:rsid w:val="00D647CA"/>
    <w:rPr>
      <w:rFonts w:ascii="Times New Roman" w:eastAsia="Times New Roman" w:hAnsi="Times New Roman" w:cs="Times New Roman"/>
      <w:b/>
      <w:bCs/>
      <w:caps/>
      <w:color w:val="000000"/>
      <w:sz w:val="20"/>
      <w:szCs w:val="20"/>
    </w:rPr>
  </w:style>
  <w:style w:type="paragraph" w:customStyle="1" w:styleId="Level2">
    <w:name w:val="Level 2"/>
    <w:basedOn w:val="TOC2"/>
    <w:link w:val="Level2Char"/>
    <w:rsid w:val="00D647CA"/>
    <w:rPr>
      <w:color w:val="000000"/>
    </w:rPr>
  </w:style>
  <w:style w:type="character" w:customStyle="1" w:styleId="TOC2Char">
    <w:name w:val="TOC 2 Char"/>
    <w:basedOn w:val="DefaultParagraphFont"/>
    <w:link w:val="TOC2"/>
    <w:semiHidden/>
    <w:rsid w:val="00D647CA"/>
    <w:rPr>
      <w:rFonts w:ascii="Times New Roman" w:eastAsia="Times New Roman" w:hAnsi="Times New Roman" w:cs="Times New Roman"/>
      <w:smallCaps/>
      <w:sz w:val="20"/>
      <w:szCs w:val="20"/>
    </w:rPr>
  </w:style>
  <w:style w:type="character" w:customStyle="1" w:styleId="Level2Char">
    <w:name w:val="Level 2 Char"/>
    <w:basedOn w:val="TOC2Char"/>
    <w:link w:val="Level2"/>
    <w:rsid w:val="00D647CA"/>
    <w:rPr>
      <w:rFonts w:ascii="Times New Roman" w:eastAsia="Times New Roman" w:hAnsi="Times New Roman" w:cs="Times New Roman"/>
      <w:smallCaps/>
      <w:color w:val="000000"/>
      <w:sz w:val="20"/>
      <w:szCs w:val="20"/>
    </w:rPr>
  </w:style>
  <w:style w:type="character" w:styleId="Hyperlink">
    <w:name w:val="Hyperlink"/>
    <w:uiPriority w:val="99"/>
    <w:rsid w:val="003A0646"/>
    <w:rPr>
      <w:rFonts w:cs="Times New Roman"/>
      <w:color w:val="0000FF"/>
      <w:u w:val="single"/>
    </w:rPr>
  </w:style>
  <w:style w:type="paragraph" w:styleId="ListParagraph">
    <w:name w:val="List Paragraph"/>
    <w:aliases w:val="Bullet  Paragraph,Heading3,Heading3 Char Char Char Char Char Char,List Paragraph1,RMSI bulle Style,lp1,Bullet 1,Use Case List Paragraph,List Paragraph11,List Paragraph1 Char Char,Figure_name,Equipment,Numbered Indented Text,b1,List_TIS"/>
    <w:basedOn w:val="Normal"/>
    <w:link w:val="ListParagraphChar"/>
    <w:uiPriority w:val="34"/>
    <w:qFormat/>
    <w:rsid w:val="00880A37"/>
    <w:pPr>
      <w:spacing w:after="0" w:line="240" w:lineRule="auto"/>
      <w:ind w:left="720"/>
      <w:contextualSpacing/>
    </w:pPr>
    <w:rPr>
      <w:rFonts w:ascii="Times New Roman" w:hAnsi="Times New Roman" w:cs="Mangal"/>
      <w:color w:val="auto"/>
      <w:kern w:val="0"/>
      <w:sz w:val="24"/>
      <w:szCs w:val="21"/>
      <w:lang w:val="en-IN"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6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kern w:val="0"/>
      <w:lang w:val="en-IN"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6926"/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customStyle="1" w:styleId="y2iqfc">
    <w:name w:val="y2iqfc"/>
    <w:basedOn w:val="DefaultParagraphFont"/>
    <w:rsid w:val="00FB6926"/>
  </w:style>
  <w:style w:type="character" w:customStyle="1" w:styleId="ts-alignment-element">
    <w:name w:val="ts-alignment-element"/>
    <w:basedOn w:val="DefaultParagraphFont"/>
    <w:rsid w:val="00A41799"/>
  </w:style>
  <w:style w:type="character" w:customStyle="1" w:styleId="Heading1Char">
    <w:name w:val="Heading 1 Char"/>
    <w:aliases w:val="1 heading Char"/>
    <w:basedOn w:val="DefaultParagraphFont"/>
    <w:link w:val="Heading1"/>
    <w:rsid w:val="00A0721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/>
    </w:rPr>
  </w:style>
  <w:style w:type="character" w:customStyle="1" w:styleId="Heading2Char">
    <w:name w:val="Heading 2 Char"/>
    <w:basedOn w:val="DefaultParagraphFont"/>
    <w:link w:val="Heading2"/>
    <w:rsid w:val="00A0721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customStyle="1" w:styleId="ListParagraphChar">
    <w:name w:val="List Paragraph Char"/>
    <w:aliases w:val="Bullet  Paragraph Char,Heading3 Char,Heading3 Char Char Char Char Char Char Char,List Paragraph1 Char,RMSI bulle Style Char,lp1 Char,Bullet 1 Char,Use Case List Paragraph Char,List Paragraph11 Char,List Paragraph1 Char Char Char"/>
    <w:basedOn w:val="DefaultParagraphFont"/>
    <w:link w:val="ListParagraph"/>
    <w:uiPriority w:val="34"/>
    <w:qFormat/>
    <w:locked/>
    <w:rsid w:val="00A07212"/>
    <w:rPr>
      <w:rFonts w:ascii="Times New Roman" w:eastAsia="Times New Roman" w:hAnsi="Times New Roman" w:cs="Mangal"/>
      <w:sz w:val="24"/>
      <w:szCs w:val="21"/>
      <w:lang w:val="en-IN" w:eastAsia="en-IN"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C901BE"/>
    <w:rPr>
      <w:rFonts w:asciiTheme="majorHAnsi" w:eastAsiaTheme="majorEastAsia" w:hAnsiTheme="majorHAnsi" w:cstheme="majorBidi"/>
      <w:i/>
      <w:iCs/>
      <w:color w:val="365F91" w:themeColor="accent1" w:themeShade="BF"/>
      <w:kern w:val="28"/>
      <w:sz w:val="20"/>
      <w:szCs w:val="20"/>
      <w:lang w:bidi="he-IL"/>
    </w:rPr>
  </w:style>
  <w:style w:type="paragraph" w:styleId="BodyText">
    <w:name w:val="Body Text"/>
    <w:basedOn w:val="Normal"/>
    <w:link w:val="BodyTextChar"/>
    <w:uiPriority w:val="99"/>
    <w:unhideWhenUsed/>
    <w:rsid w:val="00E00786"/>
    <w:pPr>
      <w:spacing w:line="259" w:lineRule="auto"/>
    </w:pPr>
    <w:rPr>
      <w:rFonts w:asciiTheme="minorHAnsi" w:eastAsiaTheme="minorHAnsi" w:hAnsiTheme="minorHAnsi" w:cstheme="minorBidi"/>
      <w:color w:val="auto"/>
      <w:kern w:val="0"/>
      <w:sz w:val="22"/>
      <w:szCs w:val="22"/>
      <w:lang w:val="en-IN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E00786"/>
    <w:rPr>
      <w:rFonts w:cstheme="minorBidi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rsid w:val="007A1D63"/>
    <w:rPr>
      <w:rFonts w:asciiTheme="majorHAnsi" w:eastAsiaTheme="majorEastAsia" w:hAnsiTheme="majorHAnsi" w:cstheme="majorBidi"/>
      <w:color w:val="365F91" w:themeColor="accent1" w:themeShade="BF"/>
      <w:kern w:val="28"/>
      <w:sz w:val="20"/>
      <w:szCs w:val="20"/>
      <w:lang w:bidi="he-IL"/>
    </w:rPr>
  </w:style>
  <w:style w:type="paragraph" w:styleId="TOCHeading">
    <w:name w:val="TOC Heading"/>
    <w:basedOn w:val="Heading1"/>
    <w:next w:val="Normal"/>
    <w:uiPriority w:val="39"/>
    <w:unhideWhenUsed/>
    <w:qFormat/>
    <w:rsid w:val="004E576D"/>
    <w:pPr>
      <w:spacing w:line="285" w:lineRule="auto"/>
      <w:outlineLvl w:val="9"/>
    </w:pPr>
    <w:rPr>
      <w:kern w:val="28"/>
      <w:lang w:val="en-US" w:bidi="he-IL"/>
    </w:rPr>
  </w:style>
  <w:style w:type="character" w:styleId="FollowedHyperlink">
    <w:name w:val="FollowedHyperlink"/>
    <w:basedOn w:val="DefaultParagraphFont"/>
    <w:uiPriority w:val="99"/>
    <w:semiHidden/>
    <w:unhideWhenUsed/>
    <w:rsid w:val="0000138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C77B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:szCs w:val="24"/>
      <w:lang w:val="en-IN" w:eastAsia="en-IN" w:bidi="ar-SA"/>
    </w:rPr>
  </w:style>
  <w:style w:type="paragraph" w:customStyle="1" w:styleId="nav-item">
    <w:name w:val="nav-item"/>
    <w:basedOn w:val="Normal"/>
    <w:rsid w:val="00952CFF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kern w:val="0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9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060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730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75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574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2944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451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985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79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9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524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407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7778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468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76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9165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46497">
          <w:marLeft w:val="108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2662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2353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5974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49721">
          <w:marLeft w:val="108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5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666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17">
          <w:marLeft w:val="108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399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313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74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320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5422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2108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3351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6062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605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2093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969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658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5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8393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3898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590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98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39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45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36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4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21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399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44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77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9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49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834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6775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445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768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453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377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530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010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9300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879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193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12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96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11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0903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484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14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92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04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284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255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900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198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113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326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086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065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557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825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84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74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3780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2218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7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697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588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962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3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66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72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43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887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6984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370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5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38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547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385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513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684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7917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824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4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792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1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8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215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672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66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133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69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205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34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011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843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20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9302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122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2202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305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5983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6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988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489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521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420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053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910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256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212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47571">
          <w:marLeft w:val="36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3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616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jpeg"/><Relationship Id="rId21" Type="http://schemas.openxmlformats.org/officeDocument/2006/relationships/image" Target="media/image13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63" Type="http://schemas.openxmlformats.org/officeDocument/2006/relationships/image" Target="media/image54.jpeg"/><Relationship Id="rId68" Type="http://schemas.openxmlformats.org/officeDocument/2006/relationships/image" Target="media/image55.jpe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6" Type="http://schemas.openxmlformats.org/officeDocument/2006/relationships/image" Target="media/image8.jpeg"/><Relationship Id="rId11" Type="http://schemas.openxmlformats.org/officeDocument/2006/relationships/image" Target="media/image3.png"/><Relationship Id="rId32" Type="http://schemas.openxmlformats.org/officeDocument/2006/relationships/image" Target="media/image20.jpeg"/><Relationship Id="rId37" Type="http://schemas.openxmlformats.org/officeDocument/2006/relationships/image" Target="media/image29.jpe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74" Type="http://schemas.openxmlformats.org/officeDocument/2006/relationships/image" Target="media/image66.jpeg"/><Relationship Id="rId79" Type="http://schemas.openxmlformats.org/officeDocument/2006/relationships/image" Target="media/image65.png"/><Relationship Id="rId102" Type="http://schemas.openxmlformats.org/officeDocument/2006/relationships/header" Target="header1.xml"/><Relationship Id="rId5" Type="http://schemas.openxmlformats.org/officeDocument/2006/relationships/webSettings" Target="webSettings.xml"/><Relationship Id="rId90" Type="http://schemas.openxmlformats.org/officeDocument/2006/relationships/image" Target="media/image76.png"/><Relationship Id="rId95" Type="http://schemas.openxmlformats.org/officeDocument/2006/relationships/hyperlink" Target="javascript:__doPostBack('ctl00$lnkFrm_FE_Mapping','')" TargetMode="External"/><Relationship Id="rId22" Type="http://schemas.openxmlformats.org/officeDocument/2006/relationships/image" Target="media/image12.jpeg"/><Relationship Id="rId27" Type="http://schemas.openxmlformats.org/officeDocument/2006/relationships/image" Target="media/image18.jpeg"/><Relationship Id="rId43" Type="http://schemas.openxmlformats.org/officeDocument/2006/relationships/image" Target="media/image35.jpeg"/><Relationship Id="rId48" Type="http://schemas.openxmlformats.org/officeDocument/2006/relationships/image" Target="media/image38.jpeg"/><Relationship Id="rId64" Type="http://schemas.openxmlformats.org/officeDocument/2006/relationships/image" Target="media/image56.jpeg"/><Relationship Id="rId69" Type="http://schemas.openxmlformats.org/officeDocument/2006/relationships/image" Target="media/image61.jpe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4.jpeg"/><Relationship Id="rId38" Type="http://schemas.openxmlformats.org/officeDocument/2006/relationships/image" Target="media/image26.jpeg"/><Relationship Id="rId46" Type="http://schemas.openxmlformats.org/officeDocument/2006/relationships/image" Target="media/image36.jpeg"/><Relationship Id="rId59" Type="http://schemas.openxmlformats.org/officeDocument/2006/relationships/image" Target="media/image51.jpeg"/><Relationship Id="rId67" Type="http://schemas.openxmlformats.org/officeDocument/2006/relationships/image" Target="media/image59.jpeg"/><Relationship Id="rId103" Type="http://schemas.openxmlformats.org/officeDocument/2006/relationships/fontTable" Target="fontTable.xml"/><Relationship Id="rId20" Type="http://schemas.openxmlformats.org/officeDocument/2006/relationships/image" Target="media/image10.jpe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image" Target="media/image53.jpeg"/><Relationship Id="rId70" Type="http://schemas.openxmlformats.org/officeDocument/2006/relationships/image" Target="media/image60.jpeg"/><Relationship Id="rId75" Type="http://schemas.openxmlformats.org/officeDocument/2006/relationships/image" Target="media/image67.jpe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91" Type="http://schemas.openxmlformats.org/officeDocument/2006/relationships/hyperlink" Target="https://geoportal.mp.gov.in/MPPHE/" TargetMode="External"/><Relationship Id="rId96" Type="http://schemas.openxmlformats.org/officeDocument/2006/relationships/image" Target="media/image7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5.jpeg"/><Relationship Id="rId28" Type="http://schemas.openxmlformats.org/officeDocument/2006/relationships/image" Target="media/image19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image" Target="media/image48.jpeg"/><Relationship Id="rId10" Type="http://schemas.openxmlformats.org/officeDocument/2006/relationships/hyperlink" Target="http://www.mpsedc.mp.gov.in" TargetMode="External"/><Relationship Id="rId31" Type="http://schemas.openxmlformats.org/officeDocument/2006/relationships/image" Target="media/image23.jpeg"/><Relationship Id="rId44" Type="http://schemas.openxmlformats.org/officeDocument/2006/relationships/image" Target="media/image32.jpeg"/><Relationship Id="rId52" Type="http://schemas.openxmlformats.org/officeDocument/2006/relationships/image" Target="media/image43.jpeg"/><Relationship Id="rId60" Type="http://schemas.openxmlformats.org/officeDocument/2006/relationships/image" Target="media/image49.jpeg"/><Relationship Id="rId65" Type="http://schemas.openxmlformats.org/officeDocument/2006/relationships/image" Target="media/image57.jpeg"/><Relationship Id="rId73" Type="http://schemas.openxmlformats.org/officeDocument/2006/relationships/image" Target="media/image65.jpeg"/><Relationship Id="rId78" Type="http://schemas.openxmlformats.org/officeDocument/2006/relationships/hyperlink" Target="https://geoportal.mp.gov.in/MPPHE/" TargetMode="External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78.png"/><Relationship Id="rId99" Type="http://schemas.openxmlformats.org/officeDocument/2006/relationships/image" Target="media/image82.png"/><Relationship Id="rId101" Type="http://schemas.openxmlformats.org/officeDocument/2006/relationships/image" Target="media/image8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7.jpeg"/><Relationship Id="rId39" Type="http://schemas.openxmlformats.org/officeDocument/2006/relationships/image" Target="media/image30.jpeg"/><Relationship Id="rId34" Type="http://schemas.openxmlformats.org/officeDocument/2006/relationships/image" Target="media/image25.jpeg"/><Relationship Id="rId50" Type="http://schemas.openxmlformats.org/officeDocument/2006/relationships/image" Target="media/image40.jpeg"/><Relationship Id="rId55" Type="http://schemas.openxmlformats.org/officeDocument/2006/relationships/image" Target="media/image47.jpeg"/><Relationship Id="rId76" Type="http://schemas.openxmlformats.org/officeDocument/2006/relationships/image" Target="media/image64.jpeg"/><Relationship Id="rId97" Type="http://schemas.openxmlformats.org/officeDocument/2006/relationships/image" Target="media/image80.png"/><Relationship Id="rId10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2.jpeg"/><Relationship Id="rId92" Type="http://schemas.openxmlformats.org/officeDocument/2006/relationships/image" Target="media/image77.png"/><Relationship Id="rId2" Type="http://schemas.openxmlformats.org/officeDocument/2006/relationships/numbering" Target="numbering.xml"/><Relationship Id="rId29" Type="http://schemas.openxmlformats.org/officeDocument/2006/relationships/image" Target="media/image21.jpeg"/><Relationship Id="rId24" Type="http://schemas.openxmlformats.org/officeDocument/2006/relationships/image" Target="media/image14.jpeg"/><Relationship Id="rId40" Type="http://schemas.openxmlformats.org/officeDocument/2006/relationships/image" Target="media/image31.jpeg"/><Relationship Id="rId45" Type="http://schemas.openxmlformats.org/officeDocument/2006/relationships/image" Target="media/image37.jpeg"/><Relationship Id="rId66" Type="http://schemas.openxmlformats.org/officeDocument/2006/relationships/image" Target="media/image58.jpeg"/><Relationship Id="rId87" Type="http://schemas.openxmlformats.org/officeDocument/2006/relationships/image" Target="media/image73.png"/><Relationship Id="rId61" Type="http://schemas.openxmlformats.org/officeDocument/2006/relationships/image" Target="media/image52.jpeg"/><Relationship Id="rId82" Type="http://schemas.openxmlformats.org/officeDocument/2006/relationships/image" Target="media/image68.png"/><Relationship Id="rId19" Type="http://schemas.openxmlformats.org/officeDocument/2006/relationships/image" Target="media/image11.jpeg"/><Relationship Id="rId14" Type="http://schemas.openxmlformats.org/officeDocument/2006/relationships/image" Target="media/image5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56" Type="http://schemas.openxmlformats.org/officeDocument/2006/relationships/image" Target="media/image44.jpeg"/><Relationship Id="rId77" Type="http://schemas.openxmlformats.org/officeDocument/2006/relationships/image" Target="media/image69.jpeg"/><Relationship Id="rId100" Type="http://schemas.openxmlformats.org/officeDocument/2006/relationships/image" Target="media/image83.png"/><Relationship Id="rId8" Type="http://schemas.openxmlformats.org/officeDocument/2006/relationships/image" Target="media/image1.jpg"/><Relationship Id="rId51" Type="http://schemas.openxmlformats.org/officeDocument/2006/relationships/image" Target="media/image42.jpeg"/><Relationship Id="rId72" Type="http://schemas.openxmlformats.org/officeDocument/2006/relationships/image" Target="media/image63.jpeg"/><Relationship Id="rId93" Type="http://schemas.openxmlformats.org/officeDocument/2006/relationships/hyperlink" Target="javascript:__doPostBack('ctl00$lnkFrm_FE_Mapping','')" TargetMode="External"/><Relationship Id="rId98" Type="http://schemas.openxmlformats.org/officeDocument/2006/relationships/image" Target="media/image8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PIT\Downloads\instruction-manual-template-FF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BC524-C324-41AF-877C-B45B2BA73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instruction-manual-template-FF.dotx</Template>
  <TotalTime>2929</TotalTime>
  <Pages>44</Pages>
  <Words>4481</Words>
  <Characters>25546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MAPIT</dc:creator>
  <cp:keywords/>
  <dc:description/>
  <cp:lastModifiedBy>MPSEDC-GIS-05</cp:lastModifiedBy>
  <cp:revision>20</cp:revision>
  <cp:lastPrinted>2024-08-08T12:21:00Z</cp:lastPrinted>
  <dcterms:created xsi:type="dcterms:W3CDTF">2024-07-24T06:10:00Z</dcterms:created>
  <dcterms:modified xsi:type="dcterms:W3CDTF">2024-09-11T10:29:00Z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29dd58419f29b0e66ea4d59af6b9cdd396dd88e47422b6f8ed37a25f55a00219</vt:lpwstr>
  </property>
</Properties>
</file>